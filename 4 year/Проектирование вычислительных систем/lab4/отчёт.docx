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41119F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103090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317E612B" w:rsidR="00B12C4E" w:rsidRPr="00446156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Pr="005748BD">
              <w:rPr>
                <w:lang w:val="ru-RU"/>
              </w:rPr>
              <w:t> </w:t>
            </w:r>
            <w:r w:rsidR="00103090" w:rsidRPr="00103090">
              <w:rPr>
                <w:lang w:val="ru-RU"/>
              </w:rPr>
              <w:t>4</w:t>
            </w:r>
            <w:r w:rsidR="00E96A33" w:rsidRPr="002C5FF5">
              <w:rPr>
                <w:lang w:val="ru-RU"/>
              </w:rPr>
              <w:br/>
            </w:r>
            <w:r w:rsidR="00446156">
              <w:rPr>
                <w:lang w:val="ru-RU"/>
              </w:rPr>
              <w:t>Проектирование вычислительных систем</w:t>
            </w:r>
          </w:p>
          <w:p w14:paraId="3F2523F6" w14:textId="77777777" w:rsidR="00B12C4E" w:rsidRPr="0041119F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53233631" w14:textId="4A048EBB" w:rsidR="00103090" w:rsidRPr="00103090" w:rsidRDefault="00103090" w:rsidP="00B12C4E">
            <w:pPr>
              <w:ind w:firstLine="0"/>
              <w:jc w:val="center"/>
              <w:rPr>
                <w:lang w:val="ru-RU"/>
              </w:rPr>
            </w:pPr>
            <w:r w:rsidRPr="00103090">
              <w:rPr>
                <w:lang w:val="ru-RU"/>
              </w:rPr>
              <w:t xml:space="preserve">Интерфейс </w:t>
            </w:r>
            <w:r w:rsidRPr="00103090">
              <w:t>I</w:t>
            </w:r>
            <w:r w:rsidRPr="00103090">
              <w:rPr>
                <w:lang w:val="ru-RU"/>
              </w:rPr>
              <w:t xml:space="preserve"> 2</w:t>
            </w:r>
            <w:r w:rsidRPr="00103090">
              <w:t>C</w:t>
            </w:r>
            <w:r w:rsidRPr="00103090">
              <w:rPr>
                <w:lang w:val="ru-RU"/>
              </w:rPr>
              <w:t xml:space="preserve"> и матричная клавиатура</w:t>
            </w:r>
          </w:p>
          <w:p w14:paraId="1C919782" w14:textId="6C276B3A" w:rsidR="00446156" w:rsidRPr="00446156" w:rsidRDefault="00446156" w:rsidP="00446156">
            <w:pPr>
              <w:tabs>
                <w:tab w:val="left" w:pos="2110"/>
              </w:tabs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Вариант 3</w:t>
            </w:r>
          </w:p>
        </w:tc>
      </w:tr>
      <w:tr w:rsidR="00E96A33" w:rsidRPr="0041119F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5398421F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446156">
              <w:rPr>
                <w:lang w:val="ru-RU"/>
              </w:rPr>
              <w:t>В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446156">
              <w:rPr>
                <w:lang w:val="ru-RU"/>
              </w:rPr>
              <w:t>Ю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446156">
              <w:rPr>
                <w:lang w:val="ru-RU"/>
              </w:rPr>
              <w:t>Пинкевич</w:t>
            </w:r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0DCDA207" w14:textId="4220487B" w:rsidR="002E645E" w:rsidRDefault="004F50C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  <w:hyperlink w:anchor="_Toc212676996" w:history="1">
        <w:r w:rsidR="002E645E" w:rsidRPr="009922E0">
          <w:rPr>
            <w:rStyle w:val="a8"/>
            <w:noProof/>
          </w:rPr>
          <w:t>Цель работы</w:t>
        </w:r>
        <w:r w:rsidR="002E645E">
          <w:rPr>
            <w:noProof/>
            <w:webHidden/>
          </w:rPr>
          <w:tab/>
        </w:r>
        <w:r w:rsidR="002E645E">
          <w:rPr>
            <w:noProof/>
            <w:webHidden/>
          </w:rPr>
          <w:fldChar w:fldCharType="begin"/>
        </w:r>
        <w:r w:rsidR="002E645E">
          <w:rPr>
            <w:noProof/>
            <w:webHidden/>
          </w:rPr>
          <w:instrText xml:space="preserve"> PAGEREF _Toc212676996 \h </w:instrText>
        </w:r>
        <w:r w:rsidR="002E645E">
          <w:rPr>
            <w:noProof/>
            <w:webHidden/>
          </w:rPr>
        </w:r>
        <w:r w:rsidR="002E645E">
          <w:rPr>
            <w:noProof/>
            <w:webHidden/>
          </w:rPr>
          <w:fldChar w:fldCharType="separate"/>
        </w:r>
        <w:r w:rsidR="00CE6E8A">
          <w:rPr>
            <w:noProof/>
            <w:webHidden/>
          </w:rPr>
          <w:t>3</w:t>
        </w:r>
        <w:r w:rsidR="002E645E">
          <w:rPr>
            <w:noProof/>
            <w:webHidden/>
          </w:rPr>
          <w:fldChar w:fldCharType="end"/>
        </w:r>
      </w:hyperlink>
    </w:p>
    <w:p w14:paraId="24CDAD81" w14:textId="587C8B02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997" w:history="1">
        <w:r w:rsidRPr="009922E0">
          <w:rPr>
            <w:rStyle w:val="a8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6E8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85E1DE" w14:textId="06CF9C81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998" w:history="1">
        <w:r w:rsidRPr="009922E0">
          <w:rPr>
            <w:rStyle w:val="a8"/>
            <w:noProof/>
          </w:rPr>
          <w:t>Вариант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6E8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36B760" w14:textId="386552F0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999" w:history="1">
        <w:r w:rsidRPr="009922E0">
          <w:rPr>
            <w:rStyle w:val="a8"/>
            <w:noProof/>
          </w:rPr>
          <w:t>1 Описание организации программы и структуры драйверов, блок-схема прикладного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6E8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259A6B" w14:textId="79F91A7A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7000" w:history="1">
        <w:r w:rsidRPr="009922E0">
          <w:rPr>
            <w:rStyle w:val="a8"/>
            <w:noProof/>
          </w:rPr>
          <w:t>2 Исходный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6E8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A1D738" w14:textId="2A9413D8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7001" w:history="1">
        <w:r w:rsidRPr="009922E0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6E8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937096" w14:textId="6ACA677E" w:rsidR="002E645E" w:rsidRDefault="004F50CE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fldChar w:fldCharType="end"/>
      </w:r>
    </w:p>
    <w:p w14:paraId="4F1B01C0" w14:textId="77777777" w:rsidR="002E645E" w:rsidRDefault="002E645E">
      <w:pPr>
        <w:spacing w:after="160" w:line="259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9A0FA1D" w14:textId="0CD72647" w:rsidR="004F50CE" w:rsidRDefault="002E645E" w:rsidP="002E645E">
      <w:pPr>
        <w:pStyle w:val="1"/>
      </w:pPr>
      <w:bookmarkStart w:id="0" w:name="_Toc212676996"/>
      <w:r>
        <w:lastRenderedPageBreak/>
        <w:t>Цель работы</w:t>
      </w:r>
      <w:bookmarkEnd w:id="0"/>
    </w:p>
    <w:p w14:paraId="2E9C2392" w14:textId="77777777" w:rsidR="002E645E" w:rsidRDefault="002E645E" w:rsidP="002E645E">
      <w:pPr>
        <w:rPr>
          <w:lang w:val="ru-RU"/>
        </w:rPr>
      </w:pPr>
    </w:p>
    <w:p w14:paraId="4E1E9AAF" w14:textId="25B9EE53" w:rsidR="00103090" w:rsidRPr="00103090" w:rsidRDefault="00103090" w:rsidP="00103090">
      <w:pPr>
        <w:jc w:val="left"/>
        <w:rPr>
          <w:lang w:val="ru-RU"/>
        </w:rPr>
      </w:pPr>
      <w:r w:rsidRPr="00103090">
        <w:rPr>
          <w:lang w:val="ru-RU"/>
        </w:rPr>
        <w:t>1. Получить базовые знания об интерфейсе I2C и особенностях передачи данных по данному интерфейсу.</w:t>
      </w:r>
    </w:p>
    <w:p w14:paraId="14F70E8A" w14:textId="26AE6A31" w:rsidR="002E645E" w:rsidRPr="002E645E" w:rsidRDefault="00103090" w:rsidP="00103090">
      <w:pPr>
        <w:jc w:val="left"/>
        <w:rPr>
          <w:lang w:val="ru-RU"/>
        </w:rPr>
      </w:pPr>
      <w:r w:rsidRPr="00103090">
        <w:rPr>
          <w:lang w:val="ru-RU"/>
        </w:rPr>
        <w:t>2. Получить базовые знания об устройстве и принципах работы контроллера интерфейса I2C в микроконтроллерах и получить навыки его программирования.</w:t>
      </w:r>
      <w:r w:rsidR="002E645E" w:rsidRPr="002E645E">
        <w:rPr>
          <w:lang w:val="ru-RU"/>
        </w:rPr>
        <w:cr/>
      </w:r>
    </w:p>
    <w:p w14:paraId="4253193D" w14:textId="3698EFAE" w:rsidR="004F50CE" w:rsidRDefault="00446156" w:rsidP="004F50CE">
      <w:pPr>
        <w:pStyle w:val="1"/>
      </w:pPr>
      <w:bookmarkStart w:id="1" w:name="_Toc212676997"/>
      <w:r>
        <w:lastRenderedPageBreak/>
        <w:t>Задание</w:t>
      </w:r>
      <w:bookmarkEnd w:id="1"/>
    </w:p>
    <w:p w14:paraId="6D99DAD4" w14:textId="77777777" w:rsidR="00446156" w:rsidRPr="0041119F" w:rsidRDefault="00446156" w:rsidP="00446156">
      <w:pPr>
        <w:rPr>
          <w:lang w:val="ru-RU"/>
        </w:rPr>
      </w:pPr>
    </w:p>
    <w:p w14:paraId="0FE388D5" w14:textId="16E963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 xml:space="preserve">Разработать программу, которая использует интерфейс </w:t>
      </w:r>
      <w:r>
        <w:t>I</w:t>
      </w:r>
      <w:r w:rsidRPr="00103090">
        <w:rPr>
          <w:lang w:val="ru-RU"/>
        </w:rPr>
        <w:t>2</w:t>
      </w:r>
      <w:r>
        <w:t>C</w:t>
      </w:r>
      <w:r w:rsidRPr="00103090">
        <w:rPr>
          <w:lang w:val="ru-RU"/>
        </w:rPr>
        <w:t xml:space="preserve"> для считывания нажатий кнопок клавиатуры стенда </w:t>
      </w:r>
      <w:r>
        <w:t>SDK</w:t>
      </w:r>
      <w:r w:rsidRPr="00103090">
        <w:rPr>
          <w:lang w:val="ru-RU"/>
        </w:rPr>
        <w:t>-1.1.</w:t>
      </w:r>
    </w:p>
    <w:p w14:paraId="27050416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Подсистема опроса клавиатуры должна удовлетворять следующим требованиям:</w:t>
      </w:r>
    </w:p>
    <w:p w14:paraId="067A7605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– реализуется защита от дребезга;</w:t>
      </w:r>
    </w:p>
    <w:p w14:paraId="230E4FDF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– нажатие кнопки фиксируется сразу после того, как было обнаружено, что кнопка</w:t>
      </w:r>
    </w:p>
    <w:p w14:paraId="771ADE5F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нажата (с учетом защиты от дребезга), а не в момент отпускания кнопки; если</w:t>
      </w:r>
    </w:p>
    <w:p w14:paraId="5CD1E3D6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необходимо, долгое нажатие может фиксироваться отдельно;</w:t>
      </w:r>
    </w:p>
    <w:p w14:paraId="7B1E765C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– кнопка, которая удерживается дольше, чем один цикл опроса, не считается повторно</w:t>
      </w:r>
    </w:p>
    <w:p w14:paraId="5AAF9DA8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нажатой до тех пор, пока не будет отпущена (нет переповторов);</w:t>
      </w:r>
    </w:p>
    <w:p w14:paraId="2557AA8A" w14:textId="23CF5EE0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– распознается и корректно обрабатывается множественное нажатие (при нажатии более чем одной кнопки считается, что ни одна кнопка не нажата, если это не противоречит требованиям к программе);</w:t>
      </w:r>
    </w:p>
    <w:p w14:paraId="2F3644A7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– всем кнопкам назначаются коды от 1 до 12 (порядок на усмотрение исполнителей).</w:t>
      </w:r>
    </w:p>
    <w:p w14:paraId="74511823" w14:textId="340BCAD3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Программа должна иметь два режима работы, переключение между которыми производится по нажатию кнопки на боковой панели стенда:</w:t>
      </w:r>
    </w:p>
    <w:p w14:paraId="6617F711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– режим тестирования клавиатуры;</w:t>
      </w:r>
    </w:p>
    <w:p w14:paraId="406E26DC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– прикладной режим.</w:t>
      </w:r>
    </w:p>
    <w:p w14:paraId="5CD59E09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 xml:space="preserve">Уведомление о смене режима выводится в </w:t>
      </w:r>
      <w:r>
        <w:t>UART</w:t>
      </w:r>
      <w:r w:rsidRPr="00103090">
        <w:rPr>
          <w:lang w:val="ru-RU"/>
        </w:rPr>
        <w:t>.</w:t>
      </w:r>
    </w:p>
    <w:p w14:paraId="0A1CB07D" w14:textId="77777777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 xml:space="preserve">В режиме тестирования клавиатуры программа выводит в </w:t>
      </w:r>
      <w:r>
        <w:t>UART</w:t>
      </w:r>
      <w:r w:rsidRPr="00103090">
        <w:rPr>
          <w:lang w:val="ru-RU"/>
        </w:rPr>
        <w:t xml:space="preserve"> коды нажатых кнопок.</w:t>
      </w:r>
    </w:p>
    <w:p w14:paraId="2987312B" w14:textId="5A6CB19A" w:rsidR="00103090" w:rsidRPr="00103090" w:rsidRDefault="00103090" w:rsidP="00103090">
      <w:pPr>
        <w:rPr>
          <w:lang w:val="ru-RU"/>
        </w:rPr>
      </w:pPr>
      <w:r w:rsidRPr="00103090">
        <w:rPr>
          <w:lang w:val="ru-RU"/>
        </w:rPr>
        <w:t>В прикладном режиме программа обрабатывает нажатия кнопок и выполняет действия в соответствии с вариантом задания.</w:t>
      </w:r>
      <w:r w:rsidRPr="00103090">
        <w:rPr>
          <w:lang w:val="ru-RU"/>
        </w:rPr>
        <w:cr/>
      </w:r>
    </w:p>
    <w:p w14:paraId="34F5C7D8" w14:textId="75873F23" w:rsidR="00446156" w:rsidRDefault="00446156" w:rsidP="00446156">
      <w:pPr>
        <w:pStyle w:val="1"/>
        <w:ind w:left="2880" w:firstLine="720"/>
        <w:jc w:val="both"/>
      </w:pPr>
      <w:bookmarkStart w:id="2" w:name="_Toc212676998"/>
      <w:r>
        <w:lastRenderedPageBreak/>
        <w:t>Вариант</w:t>
      </w:r>
      <w:bookmarkEnd w:id="2"/>
    </w:p>
    <w:p w14:paraId="69DBE0C8" w14:textId="77777777" w:rsidR="00446156" w:rsidRDefault="00446156" w:rsidP="00446156">
      <w:pPr>
        <w:rPr>
          <w:lang w:val="ru-RU"/>
        </w:rPr>
      </w:pPr>
    </w:p>
    <w:p w14:paraId="55789B9F" w14:textId="15922F92" w:rsidR="007968AB" w:rsidRDefault="00103090">
      <w:pPr>
        <w:spacing w:after="160" w:line="259" w:lineRule="auto"/>
        <w:ind w:firstLine="0"/>
        <w:jc w:val="left"/>
        <w:rPr>
          <w:lang w:val="ru-RU"/>
        </w:rPr>
      </w:pPr>
      <w:r w:rsidRPr="00103090">
        <w:rPr>
          <w:lang w:val="ru-RU"/>
        </w:rPr>
        <w:t xml:space="preserve">Задания аналогичны вариантам лабораторной работы №3, за исключением того, что ввод символов должен выполняться не с клавиатуры через </w:t>
      </w:r>
      <w:r w:rsidRPr="00103090">
        <w:t>UART</w:t>
      </w:r>
      <w:r w:rsidRPr="00103090">
        <w:rPr>
          <w:lang w:val="ru-RU"/>
        </w:rPr>
        <w:t>, а с помощью клавиатуры стенда. Выбор кнопок клавиатуры стенда, играющих роль кнопок клавиатуры компьютера должен выполняться по усмотрению исполнителей. В отчете необходимо привести описание функций кнопок в реализованной программе.</w:t>
      </w:r>
      <w:r w:rsidR="007968AB">
        <w:rPr>
          <w:lang w:val="ru-RU"/>
        </w:rPr>
        <w:br w:type="page"/>
      </w:r>
    </w:p>
    <w:p w14:paraId="32DCF933" w14:textId="5D7603AC" w:rsidR="007968AB" w:rsidRDefault="007968AB" w:rsidP="007968AB">
      <w:pPr>
        <w:pStyle w:val="SectionHeading"/>
      </w:pPr>
      <w:bookmarkStart w:id="3" w:name="_Toc212676999"/>
      <w:r w:rsidRPr="007968AB">
        <w:lastRenderedPageBreak/>
        <w:t>Описание организации программы и структуры драйверов, блок-схема прикладного алгоритма</w:t>
      </w:r>
      <w:bookmarkEnd w:id="3"/>
    </w:p>
    <w:p w14:paraId="3A6CC952" w14:textId="77777777" w:rsidR="0041119F" w:rsidRDefault="0041119F">
      <w:pPr>
        <w:spacing w:after="160" w:line="259" w:lineRule="auto"/>
        <w:ind w:firstLine="0"/>
        <w:jc w:val="left"/>
        <w:rPr>
          <w:lang w:val="ru-RU"/>
        </w:rPr>
      </w:pPr>
    </w:p>
    <w:p w14:paraId="4904AFDB" w14:textId="6D098927" w:rsidR="00C03B8F" w:rsidRDefault="00C03B8F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t xml:space="preserve">Конфигурация </w:t>
      </w:r>
      <w:r>
        <w:t>I2C</w:t>
      </w:r>
    </w:p>
    <w:p w14:paraId="16948614" w14:textId="1263F422" w:rsidR="00C03B8F" w:rsidRPr="00C03B8F" w:rsidRDefault="00C03B8F">
      <w:pPr>
        <w:spacing w:after="160" w:line="259" w:lineRule="auto"/>
        <w:ind w:firstLine="0"/>
        <w:jc w:val="left"/>
        <w:rPr>
          <w:lang w:val="ru-RU"/>
        </w:rPr>
      </w:pPr>
      <w:r w:rsidRPr="00C03B8F">
        <w:rPr>
          <w:lang w:val="ru-RU"/>
        </w:rPr>
        <w:drawing>
          <wp:inline distT="0" distB="0" distL="0" distR="0" wp14:anchorId="1F996B1C" wp14:editId="585F2D31">
            <wp:extent cx="3715267" cy="7793182"/>
            <wp:effectExtent l="0" t="0" r="0" b="0"/>
            <wp:docPr id="63042534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534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972" cy="78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D1B6" w14:textId="77777777" w:rsidR="00C03B8F" w:rsidRPr="00C03B8F" w:rsidRDefault="00C03B8F">
      <w:pPr>
        <w:spacing w:after="160" w:line="259" w:lineRule="auto"/>
        <w:ind w:firstLine="0"/>
        <w:jc w:val="left"/>
        <w:rPr>
          <w:lang w:val="ru-RU"/>
        </w:rPr>
      </w:pPr>
    </w:p>
    <w:p w14:paraId="3887AF97" w14:textId="77777777" w:rsidR="0041119F" w:rsidRDefault="0041119F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Блок-схема</w:t>
      </w:r>
    </w:p>
    <w:p w14:paraId="1377C6D6" w14:textId="789E7E09" w:rsidR="007968AB" w:rsidRDefault="00C03B8F">
      <w:pPr>
        <w:spacing w:after="160" w:line="259" w:lineRule="auto"/>
        <w:ind w:firstLine="0"/>
        <w:jc w:val="left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288F83C9" wp14:editId="42066F19">
            <wp:extent cx="6120130" cy="5956877"/>
            <wp:effectExtent l="0" t="0" r="0" b="6350"/>
            <wp:docPr id="472809976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5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68AB" w:rsidRPr="002E645E">
        <w:rPr>
          <w:lang w:val="ru-RU"/>
        </w:rPr>
        <w:br w:type="page"/>
      </w:r>
    </w:p>
    <w:p w14:paraId="12BC50D7" w14:textId="7414A9F2" w:rsidR="00446156" w:rsidRDefault="007968AB" w:rsidP="007968AB">
      <w:pPr>
        <w:pStyle w:val="SectionHeading"/>
      </w:pPr>
      <w:bookmarkStart w:id="4" w:name="_Toc212677000"/>
      <w:r>
        <w:lastRenderedPageBreak/>
        <w:t>Исходный код</w:t>
      </w:r>
      <w:bookmarkEnd w:id="4"/>
    </w:p>
    <w:p w14:paraId="76AEC46D" w14:textId="77777777" w:rsidR="007968AB" w:rsidRDefault="007968AB" w:rsidP="00735FA7">
      <w:pPr>
        <w:rPr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119F" w:rsidRPr="0041119F" w14:paraId="7D9BB07D" w14:textId="77777777" w:rsidTr="0041119F">
        <w:tc>
          <w:tcPr>
            <w:tcW w:w="9628" w:type="dxa"/>
          </w:tcPr>
          <w:p w14:paraId="4E816FD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/* USER CODE BEGIN Header */</w:t>
            </w:r>
          </w:p>
          <w:p w14:paraId="56AD738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/**</w:t>
            </w:r>
          </w:p>
          <w:p w14:paraId="5734DA9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******************************************************************************</w:t>
            </w:r>
          </w:p>
          <w:p w14:paraId="21B23AE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 @file           : main.c</w:t>
            </w:r>
          </w:p>
          <w:p w14:paraId="4D899EC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 @brief          : Main program body</w:t>
            </w:r>
          </w:p>
          <w:p w14:paraId="339D3EB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******************************************************************************</w:t>
            </w:r>
          </w:p>
          <w:p w14:paraId="327BC71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 @attention</w:t>
            </w:r>
          </w:p>
          <w:p w14:paraId="5191008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</w:t>
            </w:r>
          </w:p>
          <w:p w14:paraId="42CD8EE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 Copyright (c) 2025 STMicroelectronics.</w:t>
            </w:r>
          </w:p>
          <w:p w14:paraId="62F05B0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 All rights reserved.</w:t>
            </w:r>
          </w:p>
          <w:p w14:paraId="39E037D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</w:t>
            </w:r>
          </w:p>
          <w:p w14:paraId="69CA097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This software is licensed under terms that can be found in the LICENSE file</w:t>
            </w:r>
          </w:p>
          <w:p w14:paraId="06DA117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in the root directory of this software component.</w:t>
            </w:r>
          </w:p>
          <w:p w14:paraId="76DBF58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If no LICENSE file comes with this software, it is provided AS-IS.</w:t>
            </w:r>
          </w:p>
          <w:p w14:paraId="6F669E2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</w:t>
            </w:r>
          </w:p>
          <w:p w14:paraId="4ECDDF8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******************************************************************************</w:t>
            </w:r>
          </w:p>
          <w:p w14:paraId="4B0477F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057BDEC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Header */</w:t>
            </w:r>
          </w:p>
          <w:p w14:paraId="7C1D74A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Includes ------------------------------------------------------------------*/</w:t>
            </w:r>
          </w:p>
          <w:p w14:paraId="1110B25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"main.h"</w:t>
            </w:r>
          </w:p>
          <w:p w14:paraId="48956EE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"i2c.h"</w:t>
            </w:r>
          </w:p>
          <w:p w14:paraId="27CD0EA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"tim.h"</w:t>
            </w:r>
          </w:p>
          <w:p w14:paraId="00B7077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"usart.h"</w:t>
            </w:r>
          </w:p>
          <w:p w14:paraId="08A7077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"gpio.h"</w:t>
            </w:r>
          </w:p>
          <w:p w14:paraId="0AD593B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E9140D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Private includes ----------------------------------------------------------*/</w:t>
            </w:r>
          </w:p>
          <w:p w14:paraId="657065E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Includes */</w:t>
            </w:r>
          </w:p>
          <w:p w14:paraId="24016A1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54ED54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Includes */</w:t>
            </w:r>
          </w:p>
          <w:p w14:paraId="1C59137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04C435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Private typedef -----------------------------------------------------------*/</w:t>
            </w:r>
          </w:p>
          <w:p w14:paraId="28C090F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PTD */</w:t>
            </w:r>
          </w:p>
          <w:p w14:paraId="7E8703B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CA65A1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34DB4A0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BREATH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5BB392F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STROBE,</w:t>
            </w:r>
          </w:p>
          <w:p w14:paraId="1319A57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SIREN,</w:t>
            </w:r>
          </w:p>
          <w:p w14:paraId="59EE4FC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EVERY_SIGNAL,</w:t>
            </w:r>
          </w:p>
          <w:p w14:paraId="267754F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CUSTOM_MODE</w:t>
            </w:r>
          </w:p>
          <w:p w14:paraId="4B027E9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 mode;</w:t>
            </w:r>
          </w:p>
          <w:p w14:paraId="39C0177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9500BB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2EDD3D4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GREEN,</w:t>
            </w:r>
          </w:p>
          <w:p w14:paraId="7884743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YELLOW,</w:t>
            </w:r>
          </w:p>
          <w:p w14:paraId="0C6ADD9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RED</w:t>
            </w:r>
          </w:p>
          <w:p w14:paraId="7AC29BB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 indicator_color;</w:t>
            </w:r>
          </w:p>
          <w:p w14:paraId="16DD142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A5BC18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struct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6D1B9D2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indicator_color color;</w:t>
            </w:r>
          </w:p>
          <w:p w14:paraId="57689D7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brightness;</w:t>
            </w:r>
          </w:p>
          <w:p w14:paraId="636E806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duration;</w:t>
            </w:r>
          </w:p>
          <w:p w14:paraId="2141C26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 custom_mode_step;</w:t>
            </w:r>
          </w:p>
          <w:p w14:paraId="72CB6CA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113A22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69406C3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MAIN,</w:t>
            </w:r>
          </w:p>
          <w:p w14:paraId="6785313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</w:t>
            </w:r>
          </w:p>
          <w:p w14:paraId="7BBE9E4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 menu_state;</w:t>
            </w:r>
          </w:p>
          <w:p w14:paraId="5ACA7DE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54BFF3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6F8B096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COLOR,</w:t>
            </w:r>
          </w:p>
          <w:p w14:paraId="43F5344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BRIGHTNESS,</w:t>
            </w:r>
          </w:p>
          <w:p w14:paraId="30E42D2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DURATION</w:t>
            </w:r>
          </w:p>
          <w:p w14:paraId="3CA4764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 custom_menu_state;</w:t>
            </w:r>
          </w:p>
          <w:p w14:paraId="0C5A3E1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D0D9A7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0DEC202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IN_PROGRESS,</w:t>
            </w:r>
          </w:p>
          <w:p w14:paraId="369A25F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NOT_PRESSED,</w:t>
            </w:r>
          </w:p>
          <w:p w14:paraId="52AEB47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PRESSED,</w:t>
            </w:r>
          </w:p>
          <w:p w14:paraId="134D32B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 button_state;</w:t>
            </w:r>
          </w:p>
          <w:p w14:paraId="13A02E6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321635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32EDABD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TEST,</w:t>
            </w:r>
          </w:p>
          <w:p w14:paraId="62E74F9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NORMAL</w:t>
            </w:r>
          </w:p>
          <w:p w14:paraId="5EE66DC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 keyboard_state;</w:t>
            </w:r>
          </w:p>
          <w:p w14:paraId="490EAED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356E48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PTD */</w:t>
            </w:r>
          </w:p>
          <w:p w14:paraId="478A924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A1B335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Private define ------------------------------------------------------------*/</w:t>
            </w:r>
          </w:p>
          <w:p w14:paraId="708E7B1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PD */</w:t>
            </w:r>
          </w:p>
          <w:p w14:paraId="2515B27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C6C829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MIN_BRIGHTNESS 0</w:t>
            </w:r>
          </w:p>
          <w:p w14:paraId="79DA519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MAX_BRIGHTNESS 100</w:t>
            </w:r>
          </w:p>
          <w:p w14:paraId="4777ED6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EDC995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MAX_CUSTOM_MODE_STEP_COUNT 5</w:t>
            </w:r>
          </w:p>
          <w:p w14:paraId="4FF436B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6E2D6B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KB_I2C_ADDRESS (0xE2)</w:t>
            </w:r>
          </w:p>
          <w:p w14:paraId="275480C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KB_I2C_READ_ADDRESS ((KB_I2C_ADDRESS) | 1)</w:t>
            </w:r>
          </w:p>
          <w:p w14:paraId="6FDD18A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KB_I2C_WRITE_ADDRESS ((KB_I2C_ADDRESS) &amp; ~1)</w:t>
            </w:r>
          </w:p>
          <w:p w14:paraId="100787A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KB_INPUT_REG (0x0)</w:t>
            </w:r>
          </w:p>
          <w:p w14:paraId="0BEBC22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KB_OUTPUT_REG (0x1)</w:t>
            </w:r>
          </w:p>
          <w:p w14:paraId="6E83F34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KB_CONFIG_REG (0x3)</w:t>
            </w:r>
          </w:p>
          <w:p w14:paraId="57191C4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KB_KEY_DEBOUNCE_TIME (200)</w:t>
            </w:r>
          </w:p>
          <w:p w14:paraId="795F754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E235E0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ANTI_BOUNCE_DELAY 40</w:t>
            </w:r>
          </w:p>
          <w:p w14:paraId="0DDA99E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PRESS_DELAY 100</w:t>
            </w:r>
          </w:p>
          <w:p w14:paraId="164EA2E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1CB96E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PD */</w:t>
            </w:r>
          </w:p>
          <w:p w14:paraId="5A6853B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F5F5CE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Private macro -------------------------------------------------------------*/</w:t>
            </w:r>
          </w:p>
          <w:p w14:paraId="387B0AB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PM */</w:t>
            </w:r>
          </w:p>
          <w:p w14:paraId="6355F1F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3300CA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PM */</w:t>
            </w:r>
          </w:p>
          <w:p w14:paraId="156376C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3CFBA9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Private variables ---------------------------------------------------------*/</w:t>
            </w:r>
          </w:p>
          <w:p w14:paraId="7335B24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E04566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PV */</w:t>
            </w:r>
          </w:p>
          <w:p w14:paraId="3774ACA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211464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speed_percents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BC2256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221B3D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mode current_mode = BREATH;</w:t>
            </w:r>
          </w:p>
          <w:p w14:paraId="01FC12C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char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* mode_name[] = {</w:t>
            </w:r>
          </w:p>
          <w:p w14:paraId="3E68F21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"breath"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5B1C7D7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"strobe"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6F05A9D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"siren"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4751DA7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"every signal"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2A3647E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"custom mode"</w:t>
            </w:r>
          </w:p>
          <w:p w14:paraId="7F71C98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</w:p>
          <w:p w14:paraId="4B4E157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D9B529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custom_mode_step custom_mode_steps[MAX_CUSTOM_MODE_STEP_COUNT];</w:t>
            </w:r>
          </w:p>
          <w:p w14:paraId="1ABB960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current_custom_mode_step_count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977BFC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current_custom_mode_step_index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205B77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05D5A6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input_buffer;</w:t>
            </w:r>
          </w:p>
          <w:p w14:paraId="7862F8F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output_buffer[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256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];</w:t>
            </w:r>
          </w:p>
          <w:p w14:paraId="07F5EEC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0D51F7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menu_state current_menu_state = MAIN;</w:t>
            </w:r>
          </w:p>
          <w:p w14:paraId="0B25827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90A950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custom_menu_state current_custom_menu_state = COLOR;</w:t>
            </w:r>
          </w:p>
          <w:p w14:paraId="660305D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D02F8C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keyboard_state current_keyboard_state = NORMAL;</w:t>
            </w:r>
          </w:p>
          <w:p w14:paraId="160F63B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771CA8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last_pressing_time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374B0A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last_pressed_btn_index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EAAF02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stroka[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 = {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</w:p>
          <w:p w14:paraId="7ECC0C6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stolbec[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 = {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</w:p>
          <w:p w14:paraId="75052F4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2F3788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PV */</w:t>
            </w:r>
          </w:p>
          <w:p w14:paraId="3162D23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728652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Private function prototypes -----------------------------------------------*/</w:t>
            </w:r>
          </w:p>
          <w:p w14:paraId="23BD275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SystemClock_Config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A9BFC5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PFP */</w:t>
            </w:r>
          </w:p>
          <w:p w14:paraId="3D2C827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wait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delay)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F96593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5EA479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play_breath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7CA0C6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play_strobe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D4AB87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play_siren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692858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play_every_signal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E19EBB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play_custom_mode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37439C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CDA260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process_main_menu_command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7F2532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process_custom_menu_command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66CF36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process_keyboard_state_change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CC1C5E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process_test_keyboard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btn_index)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0D1031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D710FC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get_pressed_btn_index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5763CF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40EF35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button_state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check_button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C99BE8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PFP */</w:t>
            </w:r>
          </w:p>
          <w:p w14:paraId="412FE35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53067D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Private user code ---------------------------------------------------------*/</w:t>
            </w:r>
          </w:p>
          <w:p w14:paraId="0D0BFBD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0 */</w:t>
            </w:r>
          </w:p>
          <w:p w14:paraId="1FC9606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B849F4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0 */</w:t>
            </w:r>
          </w:p>
          <w:p w14:paraId="79DEEEF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882257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33E5093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@brief  The application entry point.</w:t>
            </w:r>
          </w:p>
          <w:p w14:paraId="74A091D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int</w:t>
            </w:r>
          </w:p>
          <w:p w14:paraId="4F07209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5F7B4D0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main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</w:p>
          <w:p w14:paraId="1845DFA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4BA1DDA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1 */</w:t>
            </w:r>
          </w:p>
          <w:p w14:paraId="1BC18DF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B70E47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1 */</w:t>
            </w:r>
          </w:p>
          <w:p w14:paraId="64F9CD5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E46BB3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MCU Configuration--------------------------------------------------------*/</w:t>
            </w:r>
          </w:p>
          <w:p w14:paraId="5A88696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E4027A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Reset of all peripherals, Initializes the Flash interface and the Systick. */</w:t>
            </w:r>
          </w:p>
          <w:p w14:paraId="3E3EE57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HAL_Init();</w:t>
            </w:r>
          </w:p>
          <w:p w14:paraId="0DF633B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929D3E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Init */</w:t>
            </w:r>
          </w:p>
          <w:p w14:paraId="14B262F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A8C4E3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Init */</w:t>
            </w:r>
          </w:p>
          <w:p w14:paraId="13A25B3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691494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Configure the system clock */</w:t>
            </w:r>
          </w:p>
          <w:p w14:paraId="1EB4366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SystemClock_Config();</w:t>
            </w:r>
          </w:p>
          <w:p w14:paraId="0296F31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3F7A61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SysInit */</w:t>
            </w:r>
          </w:p>
          <w:p w14:paraId="7EACD00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6B5622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SysInit */</w:t>
            </w:r>
          </w:p>
          <w:p w14:paraId="3783424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1920B3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Initialize all configured peripherals */</w:t>
            </w:r>
          </w:p>
          <w:p w14:paraId="1AC4EEA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MX_GPIO_Init();</w:t>
            </w:r>
          </w:p>
          <w:p w14:paraId="10048D4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MX_I2C1_Init();</w:t>
            </w:r>
          </w:p>
          <w:p w14:paraId="19ACCC5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MX_USART6_UART_Init();</w:t>
            </w:r>
          </w:p>
          <w:p w14:paraId="1528D10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MX_TIM4_Init();</w:t>
            </w:r>
          </w:p>
          <w:p w14:paraId="59E7805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2 */</w:t>
            </w:r>
          </w:p>
          <w:p w14:paraId="2134379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B448FF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2 */</w:t>
            </w:r>
          </w:p>
          <w:p w14:paraId="4053CBD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9C02AD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Infinite loop */</w:t>
            </w:r>
          </w:p>
          <w:p w14:paraId="0C390A6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WHILE */</w:t>
            </w:r>
          </w:p>
          <w:p w14:paraId="0350A1A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HAL_TIM_PWM_Start(&amp;htim4, TIM_CHANNEL_2);</w:t>
            </w:r>
          </w:p>
          <w:p w14:paraId="475753A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HAL_TIM_PWM_Start(&amp;htim4, TIM_CHANNEL_3);</w:t>
            </w:r>
          </w:p>
          <w:p w14:paraId="7C30CD1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HAL_TIM_PWM_Start(&amp;htim4, TIM_CHANNEL_4);</w:t>
            </w:r>
          </w:p>
          <w:p w14:paraId="7737D3C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3C4419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HAL_UART_Receive_IT(&amp;huart6, &amp;input_buffer,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B156F5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while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</w:p>
          <w:p w14:paraId="505E020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418085B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(check_button() == PRESSED) {</w:t>
            </w:r>
          </w:p>
          <w:p w14:paraId="7A964F4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process_keyboard_state_change();</w:t>
            </w:r>
          </w:p>
          <w:p w14:paraId="736D92B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4DA3656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btn_index = get_pressed_btn_index();</w:t>
            </w:r>
          </w:p>
          <w:p w14:paraId="10760D4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(btn_index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{\</w:t>
            </w:r>
          </w:p>
          <w:p w14:paraId="1BE8A6C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(current_keyboard_state == TEST) {</w:t>
            </w:r>
          </w:p>
          <w:p w14:paraId="4753D4E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process_test_keyboard(btn_index);</w:t>
            </w:r>
          </w:p>
          <w:p w14:paraId="761C426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52BDC4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(current_menu_state == MAIN) {</w:t>
            </w:r>
          </w:p>
          <w:p w14:paraId="6EAF7E6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process_main_menu_command(btn_index);</w:t>
            </w:r>
          </w:p>
          <w:p w14:paraId="5D919FC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6AC0F2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process_custom_menu_input(btn_index);</w:t>
            </w:r>
          </w:p>
          <w:p w14:paraId="01CF28C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035C6F0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0C1C286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2F45CAA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(current_mode == BREATH) {</w:t>
            </w:r>
          </w:p>
          <w:p w14:paraId="237B2BF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play_breath();</w:t>
            </w:r>
          </w:p>
          <w:p w14:paraId="4751FBB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(current_mode == STROBE) {</w:t>
            </w:r>
          </w:p>
          <w:p w14:paraId="2F319D2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play_strobe();</w:t>
            </w:r>
          </w:p>
          <w:p w14:paraId="1D66B19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(current_mode == SIREN) {</w:t>
            </w:r>
          </w:p>
          <w:p w14:paraId="07B6DDB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play_siren();</w:t>
            </w:r>
          </w:p>
          <w:p w14:paraId="0D63BD3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(current_mode == EVERY_SIGNAL) {</w:t>
            </w:r>
          </w:p>
          <w:p w14:paraId="465EF91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play_every_signal();</w:t>
            </w:r>
          </w:p>
          <w:p w14:paraId="4486C8D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01D39FA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play_custom_mode();</w:t>
            </w:r>
          </w:p>
          <w:p w14:paraId="2EA057F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585C064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D690D2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WHILE */</w:t>
            </w:r>
          </w:p>
          <w:p w14:paraId="222AA90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9A4125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3 */</w:t>
            </w:r>
          </w:p>
          <w:p w14:paraId="065F88E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1A144A8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3 */</w:t>
            </w:r>
          </w:p>
          <w:p w14:paraId="177C0ED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0D52E46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0109B5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5823DEE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lastRenderedPageBreak/>
              <w:t xml:space="preserve">  * @brief System Clock Configuration</w:t>
            </w:r>
          </w:p>
          <w:p w14:paraId="732B014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None</w:t>
            </w:r>
          </w:p>
          <w:p w14:paraId="53DD1E4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64DFF5E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SystemClock_Config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</w:p>
          <w:p w14:paraId="7EE9131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4E8DCBA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RCC_OscInitTypeDef RCC_OscInitStruct = {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</w:p>
          <w:p w14:paraId="30CA49A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RCC_ClkInitTypeDef RCC_ClkInitStruct = {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</w:p>
          <w:p w14:paraId="5B77E41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176BD3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Configure the main internal regulator output voltage</w:t>
            </w:r>
          </w:p>
          <w:p w14:paraId="6346E0C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3129B8F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__HAL_RCC_PWR_CLK_ENABLE();</w:t>
            </w:r>
          </w:p>
          <w:p w14:paraId="28A9959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__HAL_PWR_VOLTAGESCALING_CONFIG(PWR_REGULATOR_VOLTAGE_SCALE1);</w:t>
            </w:r>
          </w:p>
          <w:p w14:paraId="0CDC0AF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09C473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Initializes the RCC Oscillators according to the specified parameters</w:t>
            </w:r>
          </w:p>
          <w:p w14:paraId="366410D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in the RCC_OscInitTypeDef structure.</w:t>
            </w:r>
          </w:p>
          <w:p w14:paraId="37E80E6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5C7D8BF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RCC_OscInitStruct.OscillatorType = RCC_OSCILLATORTYPE_HSE;</w:t>
            </w:r>
          </w:p>
          <w:p w14:paraId="57704B7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RCC_OscInitStruct.HSEState = RCC_HSE_ON;</w:t>
            </w:r>
          </w:p>
          <w:p w14:paraId="0A0B026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RCC_OscInitStruct.PLL.PLLState = RCC_PLL_ON;</w:t>
            </w:r>
          </w:p>
          <w:p w14:paraId="6368B0F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RCC_OscInitStruct.PLL.PLLSource = RCC_PLLSOURCE_HSE;</w:t>
            </w:r>
          </w:p>
          <w:p w14:paraId="4258E0D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RCC_OscInitStruct.PLL.PLLM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15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6B7A44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RCC_OscInitStruct.PLL.PLLN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216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E2511E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RCC_OscInitStruct.PLL.PLLP = RCC_PLLP_DIV2;</w:t>
            </w:r>
          </w:p>
          <w:p w14:paraId="5F2C9EE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RCC_OscInitStruct.PLL.PLLQ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DD9423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(HAL_RCC_OscConfig(&amp;RCC_OscInitStruct) != HAL_OK)</w:t>
            </w:r>
          </w:p>
          <w:p w14:paraId="22CEDFB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7569939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Error_Handler();</w:t>
            </w:r>
          </w:p>
          <w:p w14:paraId="6E4F404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716291F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D87131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Activate the Over-Drive mode</w:t>
            </w:r>
          </w:p>
          <w:p w14:paraId="71F4292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3EDBA83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(HAL_PWREx_EnableOverDrive() != HAL_OK)</w:t>
            </w:r>
          </w:p>
          <w:p w14:paraId="0BD21BB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167E9A2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Error_Handler();</w:t>
            </w:r>
          </w:p>
          <w:p w14:paraId="11ED372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546A346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9692DB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Initializes the CPU, AHB and APB buses clocks</w:t>
            </w:r>
          </w:p>
          <w:p w14:paraId="230B4DE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03B74B0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RCC_ClkInitStruct.ClockType = RCC_CLOCKTYPE_HCLK|RCC_CLOCKTYPE_SYSCLK</w:t>
            </w:r>
          </w:p>
          <w:p w14:paraId="29C68F1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              |RCC_CLOCKTYPE_PCLK1|RCC_CLOCKTYPE_PCLK2;</w:t>
            </w:r>
          </w:p>
          <w:p w14:paraId="416CDBC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RCC_ClkInitStruct.SYSCLKSource = RCC_SYSCLKSOURCE_PLLCLK;</w:t>
            </w:r>
          </w:p>
          <w:p w14:paraId="0838E48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RCC_ClkInitStruct.AHBCLKDivider = RCC_SYSCLK_DIV1;</w:t>
            </w:r>
          </w:p>
          <w:p w14:paraId="09A4949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RCC_ClkInitStruct.APB1CLKDivider = RCC_HCLK_DIV4;</w:t>
            </w:r>
          </w:p>
          <w:p w14:paraId="09E64F5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RCC_ClkInitStruct.APB2CLKDivider = RCC_HCLK_DIV2;</w:t>
            </w:r>
          </w:p>
          <w:p w14:paraId="637F4DB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5D568C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(HAL_RCC_ClockConfig(&amp;RCC_ClkInitStruct, FLASH_LATENCY_5) != HAL_OK)</w:t>
            </w:r>
          </w:p>
          <w:p w14:paraId="072096F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084B8BC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Error_Handler();</w:t>
            </w:r>
          </w:p>
          <w:p w14:paraId="553EC85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649839B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3EEA532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E85ECA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4 */</w:t>
            </w:r>
          </w:p>
          <w:p w14:paraId="32D5379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8C32D3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process_command_message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command)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2A9A29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30D05DD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"\r\nMode: %s\n"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mode_name[current_mode]);</w:t>
            </w:r>
          </w:p>
          <w:p w14:paraId="44ADD8A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5C5D51B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"\r\nSpeed: %ld%%\n"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speed_percents);</w:t>
            </w:r>
          </w:p>
          <w:p w14:paraId="0313B0A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256D60E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"\r\nMode: %s\nSpeed: %ld%%\n"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mode_name[current_mode], speed_percents);</w:t>
            </w:r>
          </w:p>
          <w:p w14:paraId="702B03B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3D39674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"\r\nCustom menu mode is open\nChosen step: RED, 50%, 100ms\n"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5E3B0D3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1A77DB3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320AE3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17C8051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6F77208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482823E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46F7143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FCE4E2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process_main_menu_command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command)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8990A6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2231024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(current_mode == CUSTOM_MODE) {</w:t>
            </w:r>
          </w:p>
          <w:p w14:paraId="4D308D1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current_mode = BREATH;</w:t>
            </w:r>
          </w:p>
          <w:p w14:paraId="5AA1B9D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096465E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current_mode++;</w:t>
            </w:r>
          </w:p>
          <w:p w14:paraId="6BA6D44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7A2A241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3DB896F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(current_mode == BREATH) {</w:t>
            </w:r>
          </w:p>
          <w:p w14:paraId="6D85977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current_mode = CUSTOM_MODE;</w:t>
            </w:r>
          </w:p>
          <w:p w14:paraId="3910A07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4DE91FB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current_mode--;</w:t>
            </w:r>
          </w:p>
          <w:p w14:paraId="0371AC0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3AE27E5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1E16712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(speed_percents &lt;=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90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5DFED36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speed_percents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402180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2F5F873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7ED2892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(speed_percents &gt;=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6DE40D3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speed_percents -=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0DB901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623349C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64A20A1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current_menu_state = CUSTOM;</w:t>
            </w:r>
          </w:p>
          <w:p w14:paraId="376A1A6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7C83B98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471879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process_command_message(command);</w:t>
            </w:r>
          </w:p>
          <w:p w14:paraId="726CCA4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52991F1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74ACE2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process_custom_menu_input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command)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BD2D63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_Bool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is_first_input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270594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indicator_color chosen_color = RED;</w:t>
            </w:r>
          </w:p>
          <w:p w14:paraId="7B1E41F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chosen_brightness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2D5E25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chosen_duration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259319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2D0761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// Обработка ESC - выход из режима настройки</w:t>
            </w:r>
          </w:p>
          <w:p w14:paraId="724E996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{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// ESC</w:t>
            </w:r>
          </w:p>
          <w:p w14:paraId="4C610BB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current_menu_state = MAIN;</w:t>
            </w:r>
          </w:p>
          <w:p w14:paraId="420A738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is_first_input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5FE969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2E3566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chosen_color = RED;</w:t>
            </w:r>
          </w:p>
          <w:p w14:paraId="56766E7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chosen_brightness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8784B7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chosen_duration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9F38FE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FE3BCC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"Main menu is open\n"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ECDD27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90F231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4C16A9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2B220E4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48A65D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"Chosen step: %s, %lu%%, %lums\n"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5C722E8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(chosen_color == RED)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"RED"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(chosen_color == YELLOW)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"YELLOW"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"GREEN"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237055E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chosen_brightness,</w:t>
            </w:r>
          </w:p>
          <w:p w14:paraId="279B41E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chosen_duration);</w:t>
            </w:r>
          </w:p>
          <w:p w14:paraId="0A3AFD8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141BEA2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DF274B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// Обработка Enter - парсинг введенной строки</w:t>
            </w:r>
          </w:p>
          <w:p w14:paraId="29738FA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val="ru-RU"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val="ru-RU"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) {</w:t>
            </w:r>
          </w:p>
          <w:p w14:paraId="515BD6D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(current_custom_menu_state == COLOR) {</w:t>
            </w:r>
          </w:p>
          <w:p w14:paraId="4B4D944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current_custom_menu_state = BRIGHTNESS;</w:t>
            </w:r>
          </w:p>
          <w:p w14:paraId="7A3F2F8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(current_custom_menu_state == BRIGHTNESS) {</w:t>
            </w:r>
          </w:p>
          <w:p w14:paraId="650F3AE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current_custom_menu_state = DURATION;</w:t>
            </w:r>
          </w:p>
          <w:p w14:paraId="1453FA0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4AAA76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current_custom_menu_state = COLOR;</w:t>
            </w:r>
          </w:p>
          <w:p w14:paraId="51E5906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EE1CC3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(is_first_input) {</w:t>
            </w:r>
          </w:p>
          <w:p w14:paraId="6763F2B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current_custom_mode_step_count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062E18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is_first_input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C71938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5C34E24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3D9B65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(current_custom_mode_step_count &lt; MAX_CUSTOM_MODE_STEP_COUNT) {</w:t>
            </w:r>
          </w:p>
          <w:p w14:paraId="02357E8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custom_mode_steps[current_custom_mode_step_count].color = chosen_color;</w:t>
            </w:r>
          </w:p>
          <w:p w14:paraId="5942CC3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custom_mode_steps[current_custom_mode_step_count].brightness = chosen_brightness;</w:t>
            </w:r>
          </w:p>
          <w:p w14:paraId="72A234E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custom_mode_steps[current_custom_mode_step_count].duration = chosen_duration;</w:t>
            </w:r>
          </w:p>
          <w:p w14:paraId="53D44C3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27DEDE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"\nStep %d added: %s, %lu%%, %lums\n"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041D32D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   current_custom_mode_step_count +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6F33BC6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   (chosen_color == RED)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"RED"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(chosen_color == YELLOW)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"YELLOW"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"GREEN"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2ED020B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   chosen_brightness,</w:t>
            </w:r>
          </w:p>
          <w:p w14:paraId="018345F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   chosen_duration);</w:t>
            </w:r>
          </w:p>
          <w:p w14:paraId="24203E3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3FFBF3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55864C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current_custom_mode_step_count++;</w:t>
            </w:r>
          </w:p>
          <w:p w14:paraId="2B1F382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7B9995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(current_custom_mode_step_count == MAX_CUSTOM_MODE_STEP_COUNT) {</w:t>
            </w:r>
          </w:p>
          <w:p w14:paraId="563CF2D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"\r\nMaximum steps reached (%d). Press ESC to finish.\n"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MAX_CUSTOM_MODE_STEP_COUNT);</w:t>
            </w:r>
          </w:p>
          <w:p w14:paraId="7B3CFBD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6D9764B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current_menu_state = MAIN;</w:t>
            </w:r>
          </w:p>
          <w:p w14:paraId="63FF9E1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is_first_input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05FC71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5564CFA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"\r\nEnter next step or press ESC to finish:\n"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177F633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D0EAA4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06A7F39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43984E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"\r\nMaximum steps reached (%d). Press ESC to finish.\n"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MAX_CUSTOM_MODE_STEP_COUNT);</w:t>
            </w:r>
          </w:p>
          <w:p w14:paraId="5DABAA7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1DB690E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current_menu_state = MAIN;</w:t>
            </w:r>
          </w:p>
          <w:p w14:paraId="7FE1142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is_first_input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8CF052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3905225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5039C4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chosen_color = RED;</w:t>
            </w:r>
          </w:p>
          <w:p w14:paraId="46902C5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chosen_brightness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4029EF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chosen_duration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3991F8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745B67E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71AE6F1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BE8EBE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41AF8E7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(current_custom_menu_state == COLOR) {</w:t>
            </w:r>
          </w:p>
          <w:p w14:paraId="06F9E50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(chosen_color == RED) {</w:t>
            </w:r>
          </w:p>
          <w:p w14:paraId="3BD4A11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chosen_color = GREEN;</w:t>
            </w:r>
          </w:p>
          <w:p w14:paraId="67352E9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(chosen_color == GREEN) {</w:t>
            </w:r>
          </w:p>
          <w:p w14:paraId="7E4885D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chosen_color = YELLOW;</w:t>
            </w:r>
          </w:p>
          <w:p w14:paraId="3F44153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1EE1C1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chosen_color = RED;</w:t>
            </w:r>
          </w:p>
          <w:p w14:paraId="16B7B08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1FFB607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"Chosen color: %s\n"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(chosen_color == RED)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"RED"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(chosen_color == YELLOW)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"YELLOW"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"GREEN"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9B17F8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(current_custom_menu_state == BRIGHTNESS) {</w:t>
            </w:r>
          </w:p>
          <w:p w14:paraId="7975B83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(chosen_brightness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3428872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chosen_brightness -=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1D571C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447AC93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"Chosen brightness: %d\n"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chosen_brightness);</w:t>
            </w:r>
          </w:p>
          <w:p w14:paraId="3587233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1C5EF11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(chosen_duration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0152C4D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chosen_duration -=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F5701C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27EC825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"Chosen duration: %d\n"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chosen_duration);</w:t>
            </w:r>
          </w:p>
          <w:p w14:paraId="3752293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6604E1E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645A2A9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7221938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D24F79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5E3A033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(current_custom_menu_state == COLOR) {</w:t>
            </w:r>
          </w:p>
          <w:p w14:paraId="729B104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(chosen_color == RED) {</w:t>
            </w:r>
          </w:p>
          <w:p w14:paraId="41CC5AD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chosen_color = YELLOW;</w:t>
            </w:r>
          </w:p>
          <w:p w14:paraId="57C4FAD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(chosen_color == GREEN) {</w:t>
            </w:r>
          </w:p>
          <w:p w14:paraId="3AD7C7B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chosen_color = RED;</w:t>
            </w:r>
          </w:p>
          <w:p w14:paraId="0314DD5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527C3F1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chosen_color = GREEN;</w:t>
            </w:r>
          </w:p>
          <w:p w14:paraId="038DA2E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6BAEB22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"Chosen color: %s\n"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(chosen_color == RED)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"RED"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(chosen_color == YELLOW) ?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"YELLOW"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"GREEN"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27F5A49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(current_custom_menu_state == BRIGHTNESS) {</w:t>
            </w:r>
          </w:p>
          <w:p w14:paraId="15B8ED1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(chosen_brightness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726C147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chosen_brightness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75B2C1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3FB86EF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"Chosen brightness: %d\n"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chosen_brightness);</w:t>
            </w:r>
          </w:p>
          <w:p w14:paraId="2185BB1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2266640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(chosen_duration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4D17324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chosen_duration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DEFFB2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4A82AD3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"Chosen duration: %d\n"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chosen_duration);</w:t>
            </w:r>
          </w:p>
          <w:p w14:paraId="123C94C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3923DEF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302EB48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0AD07B5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7B19238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E73F6B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process_keyboard_state_change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11CC7ED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(current_keyboard_state == NORMAL) {</w:t>
            </w:r>
          </w:p>
          <w:p w14:paraId="6D2B701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current_keyboard_state = TEST;</w:t>
            </w:r>
          </w:p>
          <w:p w14:paraId="367949E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"Keyboard test mode activated\n"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6615DBE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FA1AF0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current_keyboard_state = NORMAL;</w:t>
            </w:r>
          </w:p>
          <w:p w14:paraId="28C4099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"Keyboard normal mode activated\n"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3B0B74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2D74EFD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7A2125E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64B6F35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9A333B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process_test_keyboard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btn_index)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502DF4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"Pressed button %d\n"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btn_index);</w:t>
            </w:r>
          </w:p>
          <w:p w14:paraId="3A3C4F5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HAL_UART_Transmit(&amp;huart6, output_buffer, </w:t>
            </w:r>
            <w:r w:rsidRPr="0041119F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(output_buffer),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36BC2D9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6C2EFA0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13A295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HAL_UART_RxCpltCallback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(UART_HandleTypeDef *huart)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0F50F04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(huart == &amp;huart6) {</w:t>
            </w:r>
          </w:p>
          <w:p w14:paraId="2F1FCA4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(current_menu_state == MAIN) {</w:t>
            </w:r>
          </w:p>
          <w:p w14:paraId="71A0263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process_main_menu_command(input_buffer);</w:t>
            </w:r>
          </w:p>
          <w:p w14:paraId="27E6E1B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5F6D621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process_custom_menu_input(input_buffer);</w:t>
            </w:r>
          </w:p>
          <w:p w14:paraId="025848C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0FEC8D8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HAL_UART_Receive_IT(&amp;huart6, &amp;input_buffer,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00FF27D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57A8A79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7C31498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9DFB6C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wait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delay)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673192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(delay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898BD7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start_tick = HAL_GetTick();</w:t>
            </w:r>
          </w:p>
          <w:p w14:paraId="46AA59D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while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(HAL_GetTick() - start_tick &lt; delay) {</w:t>
            </w:r>
          </w:p>
          <w:p w14:paraId="1044BF5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btn_index = get_pressed_btn_index();</w:t>
            </w:r>
          </w:p>
          <w:p w14:paraId="386CE4E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(btn_index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4495BD7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process_main_menu_command(btn_index);</w:t>
            </w:r>
          </w:p>
          <w:p w14:paraId="3F9278B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12EC3D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2A1B555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75A59C6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6D6F202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B3112C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button_state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check_button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04A9D5A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_Bool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was_pressed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2752E9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start_time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489646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5DD551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(HAL_GPIO_ReadPin(GPIOC, GPIO_PIN_15) == GPIO_PIN_RESET) {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Кнопка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на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текущий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момент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нажата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*/</w:t>
            </w:r>
          </w:p>
          <w:p w14:paraId="1716B23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(!was_pressed) {</w:t>
            </w:r>
          </w:p>
          <w:p w14:paraId="5CBEE34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was_pressed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222271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start_time = HAL_GetTick();</w:t>
            </w:r>
          </w:p>
          <w:p w14:paraId="1341457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4A139A7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D1A6B3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IN_PROGRESS;</w:t>
            </w:r>
          </w:p>
          <w:p w14:paraId="2990644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val="ru-RU"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{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/* Кнопка на текущий момент не нажата */</w:t>
            </w:r>
          </w:p>
          <w:p w14:paraId="23644B0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(!was_pressed) {</w:t>
            </w:r>
          </w:p>
          <w:p w14:paraId="599EB40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NOT_PRESSED;</w:t>
            </w:r>
          </w:p>
          <w:p w14:paraId="386CD5F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42586C3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was_pressed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53D83B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3F3646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current_delay = HAL_GetTick() - start_time;</w:t>
            </w:r>
          </w:p>
          <w:p w14:paraId="1B601B4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(current_delay &gt;= PRESS_DELAY) {</w:t>
            </w:r>
          </w:p>
          <w:p w14:paraId="5103A51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PRESSED;</w:t>
            </w:r>
          </w:p>
          <w:p w14:paraId="13E27BC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72B3D2F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77B04A3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411C9BD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192677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play_breath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896E43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brightness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FBEECF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max_delay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A95F89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_Bool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going_up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66E23C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A6047B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(speed_percents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2AACF67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8777CF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2B0295E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D3DAE4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htim4.Instance-&gt;CCR2 = brightness;</w:t>
            </w:r>
          </w:p>
          <w:p w14:paraId="6253170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8A76DD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A2CB19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FA585F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actual_delay = max_delay *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speed_percents) /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C11DAC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wait(actual_delay);</w:t>
            </w:r>
          </w:p>
          <w:p w14:paraId="0401FF8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BB4704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(going_up) {</w:t>
            </w:r>
          </w:p>
          <w:p w14:paraId="3443266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F2557D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&gt;= MAX_BRIGHTNESS) {</w:t>
            </w:r>
          </w:p>
          <w:p w14:paraId="26A7E12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MAX_BRIGHTNESS;</w:t>
            </w:r>
          </w:p>
          <w:p w14:paraId="1176177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going_up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A6E4EA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74CD09A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8F83E8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-=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683D2C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&lt;= MIN_BRIGHTNESS) {</w:t>
            </w:r>
          </w:p>
          <w:p w14:paraId="6A3A015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MIN_BRIGHTNESS;</w:t>
            </w:r>
          </w:p>
          <w:p w14:paraId="4E5374A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going_up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2ADF32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165698A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132C1FF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1ED2BE3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5D71C8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play_strobe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86DCF1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max_delay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7AD943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91C087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(speed_percents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537E0BE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59AB59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3B354F8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739AB1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A6472A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A8F7BD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htim4.Instance-&gt;CCR2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D8D99C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C5232F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�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?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справлено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: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инвертированная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формула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скорости</w:t>
            </w:r>
          </w:p>
          <w:p w14:paraId="787B658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actual_delay = max_delay *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speed_percents) /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0F401C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wait(actual_delay);</w:t>
            </w:r>
          </w:p>
          <w:p w14:paraId="1BF51F9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5CA883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htim4.Instance-&gt;CCR2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5D8E9C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wait(actual_delay);</w:t>
            </w:r>
          </w:p>
          <w:p w14:paraId="4D8CF61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33C9D42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0DCC96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play_siren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1127BAE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brightness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C3A102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max_delay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A897E2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_Bool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going_up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7B998E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62B9DA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(speed_percents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224AD67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C11ACA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3D19695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2EA42C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htim4.Instance-&gt;CCR2 = brightness;</w:t>
            </w:r>
          </w:p>
          <w:p w14:paraId="4010E43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brightness;</w:t>
            </w:r>
          </w:p>
          <w:p w14:paraId="63112CC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4F0FEE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C70C25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�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?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справлено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: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инвертированная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формула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скорости</w:t>
            </w:r>
          </w:p>
          <w:p w14:paraId="1CDD0B5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actual_delay = max_delay *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speed_percents) /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70963E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wait(actual_delay);</w:t>
            </w:r>
          </w:p>
          <w:p w14:paraId="6E4B219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355457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(going_up) {</w:t>
            </w:r>
          </w:p>
          <w:p w14:paraId="0956164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6A1A94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&gt;= MAX_BRIGHTNESS) {</w:t>
            </w:r>
          </w:p>
          <w:p w14:paraId="42E758C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MAX_BRIGHTNESS;</w:t>
            </w:r>
          </w:p>
          <w:p w14:paraId="4045207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going_up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6FC014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7CC8C3A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D078C0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-=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592D93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&lt;= MIN_BRIGHTNESS) {</w:t>
            </w:r>
          </w:p>
          <w:p w14:paraId="4DA38DB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MIN_BRIGHTNESS;</w:t>
            </w:r>
          </w:p>
          <w:p w14:paraId="16814A1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going_up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903A08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1B315A6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4F658CF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05DDA30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2C3AEA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play_every_signal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480F896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uint16_t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pin = GPIO_PIN_13;</w:t>
            </w:r>
          </w:p>
          <w:p w14:paraId="17179E6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max_delay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02552D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2E74E5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(speed_percents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6EB4D90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AF630E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41BF5F5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5B980B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(pin == GPIO_PIN_13) {</w:t>
            </w:r>
          </w:p>
          <w:p w14:paraId="188CE7B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htim4.Instance-&gt;CCR2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0A1560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86D42F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2B01A5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pin = GPIO_PIN_14;</w:t>
            </w:r>
          </w:p>
          <w:p w14:paraId="08F020A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(pin == GPIO_PIN_14) {</w:t>
            </w:r>
          </w:p>
          <w:p w14:paraId="7F21695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htim4.Instance-&gt;CCR2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FD394D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3029CC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6465F5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pin = GPIO_PIN_15;</w:t>
            </w:r>
          </w:p>
          <w:p w14:paraId="54C4FBB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23F8F37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htim4.Instance-&gt;CCR2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0A11C9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FD25FB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4AFA6C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pin = GPIO_PIN_13;</w:t>
            </w:r>
          </w:p>
          <w:p w14:paraId="019F222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50EEDD0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6A3519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�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?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справлено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: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инвертированная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формула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скорости</w:t>
            </w:r>
          </w:p>
          <w:p w14:paraId="727D8AD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actual_delay = max_delay *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speed_percents) /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544E99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wait(actual_delay);</w:t>
            </w:r>
          </w:p>
          <w:p w14:paraId="4FC1632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490686B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A6B24B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play_custom_mode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1B6CABE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(current_menu_state == CUSTOM) {</w:t>
            </w:r>
          </w:p>
          <w:p w14:paraId="330C20A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34C743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57123C0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195328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(current_custom_mode_step_count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03C147E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8F04C5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25ADCD9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7B5233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custom_mode_step current_custom_mode_step = custom_mode_steps[current_custom_mode_step_index];</w:t>
            </w:r>
          </w:p>
          <w:p w14:paraId="1B14335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1028C4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(current_custom_mode_step.color == RED) {</w:t>
            </w:r>
          </w:p>
          <w:p w14:paraId="09CDAEA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htim4.Instance-&gt;CCR2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2B1411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51BBB3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current_custom_mode_step.brightness;</w:t>
            </w:r>
          </w:p>
          <w:p w14:paraId="23EA2A5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(current_custom_mode_step.color == YELLOW) {</w:t>
            </w:r>
          </w:p>
          <w:p w14:paraId="6966FAA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htim4.Instance-&gt;CCR2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2EAB01E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htim4.Instance-&gt;CCR3 = current_custom_mode_step.brightness;</w:t>
            </w:r>
          </w:p>
          <w:p w14:paraId="7175EDC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431230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C1A5F2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htim4.Instance-&gt;CCR2 = current_custom_mode_step.brightness;</w:t>
            </w:r>
          </w:p>
          <w:p w14:paraId="1AC0FBD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htim4.Instance-&gt;CCR3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val="ru-RU"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;</w:t>
            </w:r>
          </w:p>
          <w:p w14:paraId="788A221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lastRenderedPageBreak/>
              <w:t xml:space="preserve">        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htim4.Instance-&gt;CCR4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64A0AD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418FCA1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4483C8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wait(current_custom_mode_step.duration);</w:t>
            </w:r>
          </w:p>
          <w:p w14:paraId="2246EA0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58CC00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current_custom_mode_step_index++;</w:t>
            </w:r>
          </w:p>
          <w:p w14:paraId="53AE6EF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(current_custom_mode_step_index &gt;= current_custom_mode_step_count) {</w:t>
            </w:r>
          </w:p>
          <w:p w14:paraId="65E468C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current_custom_mode_step_index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693783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627800D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30C4312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19EC69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get_pressed_btn_index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733465E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const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t = HAL_GetTick();</w:t>
            </w:r>
          </w:p>
          <w:p w14:paraId="3C35C51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(t - last_pressing_time &lt; KB_KEY_DEBOUNCE_TIME)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5D7583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index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160847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reg_buffer = ~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EC7539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tmp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FDF0A8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i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AA3666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HAL_I2C_Mem_Write(&amp;hi2c1, KB_I2C_WRITE_ADDRESS, KB_OUTPUT_REG,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&amp;tmp,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KB_KEY_DEBOUNCE_TIME);</w:t>
            </w:r>
          </w:p>
          <w:p w14:paraId="299C98A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for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row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row &lt;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 row++) {</w:t>
            </w:r>
          </w:p>
          <w:p w14:paraId="7799BFB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buf = ~((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&lt;&lt; row));</w:t>
            </w:r>
          </w:p>
          <w:p w14:paraId="605DE43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HAL_I2C_Mem_Write(&amp;hi2c1, KB_I2C_WRITE_ADDRESS, KB_CONFIG_REG,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&amp;buf,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KB_KEY_DEBOUNCE_TIME);</w:t>
            </w:r>
          </w:p>
          <w:p w14:paraId="0D0A010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HAL_Delay(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</w:p>
          <w:p w14:paraId="53D74A7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HAL_I2C_Mem_Read(&amp;hi2c1, KB_I2C_READ_ADDRESS, KB_INPUT_REG,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&amp;reg_buffer,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KB_KEY_DEBOUNCE_TIME);</w:t>
            </w:r>
          </w:p>
          <w:p w14:paraId="0550323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switch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(reg_buffer &gt;&gt;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){</w:t>
            </w:r>
          </w:p>
          <w:p w14:paraId="70A314E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case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6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: index = (i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? row *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+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i++; stroka[row]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 stolbec[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]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break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B67146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case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: index = (i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? row *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+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i++; stroka[row]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 stolbec[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]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break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C878052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case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: index = (i ==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? row *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+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i++; stroka[row]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 stolbec[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] +=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break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552CB1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case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:</w:t>
            </w:r>
          </w:p>
          <w:p w14:paraId="0447052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case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:</w:t>
            </w:r>
          </w:p>
          <w:p w14:paraId="339D9F7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case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:</w:t>
            </w:r>
          </w:p>
          <w:p w14:paraId="40FC044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case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:</w:t>
            </w:r>
          </w:p>
          <w:p w14:paraId="1F3C11E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index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E8767B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0BA1C18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578B064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(index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last_pressing_time = t;</w:t>
            </w:r>
          </w:p>
          <w:p w14:paraId="0B7DAE2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(index == last_pressed_btn_index){</w:t>
            </w:r>
          </w:p>
          <w:p w14:paraId="6F8E395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E3AF3D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76AA016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303EAD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last_pressed_btn_index = index;</w:t>
            </w:r>
          </w:p>
          <w:p w14:paraId="7855E73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2950FF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sum_stroka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7B92337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sum_stolbec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32CE74E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5671C1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for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j=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j &lt;=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 j++){</w:t>
            </w:r>
          </w:p>
          <w:p w14:paraId="4FAD0F8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sum_stroka += stroka[j];</w:t>
            </w:r>
          </w:p>
          <w:p w14:paraId="3D393C8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stroka[j]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7D2FCE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543BF95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BD8470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for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j=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; j &lt;=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 j++){</w:t>
            </w:r>
          </w:p>
          <w:p w14:paraId="5329D6F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sum_stolbec += stolbec[j];</w:t>
            </w:r>
          </w:p>
          <w:p w14:paraId="0729CD5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stolbec[j] 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9B7D1E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4BFD884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862E0F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(sum_stroka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){</w:t>
            </w:r>
          </w:p>
          <w:p w14:paraId="645C57C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459FC85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1DD60FD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(sum_stolbec !=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){</w:t>
            </w:r>
          </w:p>
          <w:p w14:paraId="382AA19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-1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5685182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4AFD9B1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E3491C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index;</w:t>
            </w:r>
          </w:p>
          <w:p w14:paraId="41C9953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6D6E976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6B23EC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4 */</w:t>
            </w:r>
          </w:p>
          <w:p w14:paraId="3F1E35C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501C79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3052E3D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@brief  This function is executed in case of error occurrence.</w:t>
            </w:r>
          </w:p>
          <w:p w14:paraId="76FA9B58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None</w:t>
            </w:r>
          </w:p>
          <w:p w14:paraId="072677AF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69CA19A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Error_Handler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</w:p>
          <w:p w14:paraId="0947653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13032D1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Error_Handler_Debug */</w:t>
            </w:r>
          </w:p>
          <w:p w14:paraId="7BE504EB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can add his own implementation to report the HAL error return state */</w:t>
            </w:r>
          </w:p>
          <w:p w14:paraId="1BFAB57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__disable_irq();</w:t>
            </w:r>
          </w:p>
          <w:p w14:paraId="7C10671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while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</w:p>
          <w:p w14:paraId="1C4F43B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27E6324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4523A35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Error_Handler_Debug */</w:t>
            </w:r>
          </w:p>
          <w:p w14:paraId="033EEAE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1FC6314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15E363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ifdef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 USE_FULL_ASSERT</w:t>
            </w:r>
          </w:p>
          <w:p w14:paraId="66527AE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0542B09D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@brief  Reports the name of the source file and the source line number</w:t>
            </w:r>
          </w:p>
          <w:p w14:paraId="6A7E3AB1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        where the assert_param error has occurred.</w:t>
            </w:r>
          </w:p>
          <w:p w14:paraId="079E995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@param  file: pointer to the source file name</w:t>
            </w:r>
          </w:p>
          <w:p w14:paraId="6A6CFD1C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@param  line: assert_param error line source number</w:t>
            </w:r>
          </w:p>
          <w:p w14:paraId="723713F4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None</w:t>
            </w:r>
          </w:p>
          <w:p w14:paraId="4605705A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59B3F826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assert_failed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*file, </w:t>
            </w:r>
            <w:r w:rsidRPr="0041119F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line)</w:t>
            </w:r>
          </w:p>
          <w:p w14:paraId="6843A045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05686870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6 */</w:t>
            </w:r>
          </w:p>
          <w:p w14:paraId="117B3D59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can add his own implementation to report the file name and line number,</w:t>
            </w:r>
          </w:p>
          <w:p w14:paraId="3FED3CB3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   ex: printf("Wrong parameters value: file %s on line %d\r\n", file, line) */</w:t>
            </w:r>
          </w:p>
          <w:p w14:paraId="0B3E6FCE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6 */</w:t>
            </w:r>
          </w:p>
          <w:p w14:paraId="7553DDF7" w14:textId="77777777" w:rsidR="0041119F" w:rsidRPr="0041119F" w:rsidRDefault="0041119F" w:rsidP="0041119F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41119F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7C87B79B" w14:textId="2D774C69" w:rsidR="0041119F" w:rsidRPr="0041119F" w:rsidRDefault="0041119F" w:rsidP="0041119F">
            <w:pPr>
              <w:ind w:firstLine="0"/>
            </w:pP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41119F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endif</w:t>
            </w:r>
            <w:r w:rsidRPr="0041119F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41119F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USE_FULL_ASSERT */</w:t>
            </w:r>
          </w:p>
        </w:tc>
      </w:tr>
    </w:tbl>
    <w:p w14:paraId="2C51BBF5" w14:textId="77777777" w:rsidR="007968AB" w:rsidRPr="0041119F" w:rsidRDefault="007968AB" w:rsidP="00735FA7"/>
    <w:p w14:paraId="3939EFA4" w14:textId="0D9EED0E" w:rsidR="00286042" w:rsidRDefault="00633EA3" w:rsidP="00286042">
      <w:pPr>
        <w:pStyle w:val="1"/>
      </w:pPr>
      <w:bookmarkStart w:id="5" w:name="_Toc115259537"/>
      <w:bookmarkStart w:id="6" w:name="_Toc115259605"/>
      <w:bookmarkStart w:id="7" w:name="_Toc177573737"/>
      <w:bookmarkStart w:id="8" w:name="_Toc212677001"/>
      <w:r>
        <w:lastRenderedPageBreak/>
        <w:t>ЗАКЛЮЧЕНИЕ</w:t>
      </w:r>
      <w:bookmarkEnd w:id="5"/>
      <w:bookmarkEnd w:id="6"/>
      <w:bookmarkEnd w:id="7"/>
      <w:bookmarkEnd w:id="8"/>
    </w:p>
    <w:p w14:paraId="37C9A46B" w14:textId="77777777" w:rsidR="007968AB" w:rsidRPr="007968AB" w:rsidRDefault="007968AB" w:rsidP="007968AB">
      <w:pPr>
        <w:rPr>
          <w:lang w:val="ru-RU"/>
        </w:rPr>
      </w:pPr>
    </w:p>
    <w:p w14:paraId="4F5972BA" w14:textId="13441F0B" w:rsidR="00A708B7" w:rsidRPr="00A708B7" w:rsidRDefault="007968AB" w:rsidP="007968AB">
      <w:pPr>
        <w:rPr>
          <w:lang w:val="ru-RU"/>
        </w:rPr>
      </w:pPr>
      <w:r w:rsidRPr="007968AB">
        <w:rPr>
          <w:lang w:val="ru-RU"/>
        </w:rPr>
        <w:t>В ходе работы удалось настроить и запрограммировать микроконтроллер</w:t>
      </w:r>
      <w:r>
        <w:rPr>
          <w:lang w:val="ru-RU"/>
        </w:rPr>
        <w:t xml:space="preserve"> </w:t>
      </w:r>
      <w:r>
        <w:t>STM</w:t>
      </w:r>
      <w:r w:rsidRPr="007968AB">
        <w:rPr>
          <w:lang w:val="ru-RU"/>
        </w:rPr>
        <w:t>32</w:t>
      </w:r>
      <w:r>
        <w:t>F</w:t>
      </w:r>
      <w:r w:rsidRPr="007968AB">
        <w:rPr>
          <w:lang w:val="ru-RU"/>
        </w:rPr>
        <w:t>427</w:t>
      </w:r>
      <w:r>
        <w:t>VIT</w:t>
      </w:r>
      <w:r w:rsidRPr="007968AB">
        <w:rPr>
          <w:lang w:val="ru-RU"/>
        </w:rPr>
        <w:t>6 для работы</w:t>
      </w:r>
      <w:r w:rsidR="00103090" w:rsidRPr="00103090">
        <w:rPr>
          <w:lang w:val="ru-RU"/>
        </w:rPr>
        <w:t xml:space="preserve"> </w:t>
      </w:r>
      <w:r w:rsidR="00103090">
        <w:t>c</w:t>
      </w:r>
      <w:r w:rsidR="00103090" w:rsidRPr="00103090">
        <w:rPr>
          <w:lang w:val="ru-RU"/>
        </w:rPr>
        <w:t xml:space="preserve"> </w:t>
      </w:r>
      <w:r w:rsidR="00103090">
        <w:rPr>
          <w:lang w:val="ru-RU"/>
        </w:rPr>
        <w:t xml:space="preserve">интерфейсом </w:t>
      </w:r>
      <w:r w:rsidR="00103090">
        <w:t>I</w:t>
      </w:r>
      <w:r w:rsidR="00103090" w:rsidRPr="00103090">
        <w:rPr>
          <w:lang w:val="ru-RU"/>
        </w:rPr>
        <w:t>2</w:t>
      </w:r>
      <w:r w:rsidR="00103090">
        <w:t>C</w:t>
      </w:r>
      <w:r w:rsidR="00103090" w:rsidRPr="00103090">
        <w:rPr>
          <w:lang w:val="ru-RU"/>
        </w:rPr>
        <w:t xml:space="preserve"> </w:t>
      </w:r>
      <w:r w:rsidR="00103090">
        <w:rPr>
          <w:lang w:val="ru-RU"/>
        </w:rPr>
        <w:t>и матричной клавиатурой</w:t>
      </w:r>
      <w:r w:rsidRPr="007968AB">
        <w:rPr>
          <w:lang w:val="ru-RU"/>
        </w:rPr>
        <w:t>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AD931" w14:textId="77777777" w:rsidR="00270385" w:rsidRDefault="00270385" w:rsidP="005D42B6">
      <w:pPr>
        <w:spacing w:line="240" w:lineRule="auto"/>
      </w:pPr>
      <w:r>
        <w:separator/>
      </w:r>
    </w:p>
  </w:endnote>
  <w:endnote w:type="continuationSeparator" w:id="0">
    <w:p w14:paraId="2EACCF8F" w14:textId="77777777" w:rsidR="00270385" w:rsidRDefault="00270385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3780C" w14:textId="77777777" w:rsidR="00270385" w:rsidRDefault="00270385" w:rsidP="005D42B6">
      <w:pPr>
        <w:spacing w:line="240" w:lineRule="auto"/>
      </w:pPr>
      <w:r>
        <w:separator/>
      </w:r>
    </w:p>
  </w:footnote>
  <w:footnote w:type="continuationSeparator" w:id="0">
    <w:p w14:paraId="2E9AF2E4" w14:textId="77777777" w:rsidR="00270385" w:rsidRDefault="00270385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35BF0"/>
    <w:rsid w:val="0004541A"/>
    <w:rsid w:val="00057F07"/>
    <w:rsid w:val="00070F87"/>
    <w:rsid w:val="00080E6D"/>
    <w:rsid w:val="000821EC"/>
    <w:rsid w:val="00093E46"/>
    <w:rsid w:val="00097094"/>
    <w:rsid w:val="000A2316"/>
    <w:rsid w:val="000B2ADA"/>
    <w:rsid w:val="000B5CE2"/>
    <w:rsid w:val="000C45EA"/>
    <w:rsid w:val="000E1CA9"/>
    <w:rsid w:val="00103090"/>
    <w:rsid w:val="00121A6C"/>
    <w:rsid w:val="00127647"/>
    <w:rsid w:val="00134BD1"/>
    <w:rsid w:val="00135FBF"/>
    <w:rsid w:val="0018091F"/>
    <w:rsid w:val="00182E58"/>
    <w:rsid w:val="001A3DBB"/>
    <w:rsid w:val="001A4C43"/>
    <w:rsid w:val="001A4C58"/>
    <w:rsid w:val="001B5C22"/>
    <w:rsid w:val="001C3770"/>
    <w:rsid w:val="001C38E9"/>
    <w:rsid w:val="001C7D6A"/>
    <w:rsid w:val="001E6BA4"/>
    <w:rsid w:val="00206B55"/>
    <w:rsid w:val="00237C42"/>
    <w:rsid w:val="00252E42"/>
    <w:rsid w:val="0025554D"/>
    <w:rsid w:val="002566CD"/>
    <w:rsid w:val="00265897"/>
    <w:rsid w:val="00266B13"/>
    <w:rsid w:val="00270385"/>
    <w:rsid w:val="00270D13"/>
    <w:rsid w:val="0027409F"/>
    <w:rsid w:val="00277435"/>
    <w:rsid w:val="00286042"/>
    <w:rsid w:val="002A1D88"/>
    <w:rsid w:val="002C50A7"/>
    <w:rsid w:val="002C5FF5"/>
    <w:rsid w:val="002D4617"/>
    <w:rsid w:val="002E0322"/>
    <w:rsid w:val="002E645E"/>
    <w:rsid w:val="002F7A68"/>
    <w:rsid w:val="0030410D"/>
    <w:rsid w:val="00326E7A"/>
    <w:rsid w:val="0033093D"/>
    <w:rsid w:val="003363A9"/>
    <w:rsid w:val="0034002F"/>
    <w:rsid w:val="003473CF"/>
    <w:rsid w:val="0036234E"/>
    <w:rsid w:val="00392EEF"/>
    <w:rsid w:val="003A3F52"/>
    <w:rsid w:val="003C6140"/>
    <w:rsid w:val="003D3A78"/>
    <w:rsid w:val="003E0AF4"/>
    <w:rsid w:val="003E3C7A"/>
    <w:rsid w:val="003E6DC8"/>
    <w:rsid w:val="00406BE0"/>
    <w:rsid w:val="0041119F"/>
    <w:rsid w:val="00446156"/>
    <w:rsid w:val="00462CFB"/>
    <w:rsid w:val="00482E77"/>
    <w:rsid w:val="00485503"/>
    <w:rsid w:val="00487ECC"/>
    <w:rsid w:val="00490E2D"/>
    <w:rsid w:val="004A0AE7"/>
    <w:rsid w:val="004A166F"/>
    <w:rsid w:val="004A5233"/>
    <w:rsid w:val="004D324C"/>
    <w:rsid w:val="004E23D4"/>
    <w:rsid w:val="004F50CE"/>
    <w:rsid w:val="005022FD"/>
    <w:rsid w:val="005143BD"/>
    <w:rsid w:val="005245D1"/>
    <w:rsid w:val="00536386"/>
    <w:rsid w:val="00550415"/>
    <w:rsid w:val="005629E3"/>
    <w:rsid w:val="00563E01"/>
    <w:rsid w:val="005748BD"/>
    <w:rsid w:val="005A48D9"/>
    <w:rsid w:val="005A7880"/>
    <w:rsid w:val="005B4581"/>
    <w:rsid w:val="005B66B1"/>
    <w:rsid w:val="005D1ABA"/>
    <w:rsid w:val="005D42B6"/>
    <w:rsid w:val="005E1DAA"/>
    <w:rsid w:val="005E2820"/>
    <w:rsid w:val="006034DB"/>
    <w:rsid w:val="00606C50"/>
    <w:rsid w:val="00607067"/>
    <w:rsid w:val="00633EA3"/>
    <w:rsid w:val="00645A25"/>
    <w:rsid w:val="00646214"/>
    <w:rsid w:val="0067159D"/>
    <w:rsid w:val="00671B2D"/>
    <w:rsid w:val="006756B9"/>
    <w:rsid w:val="00677ADA"/>
    <w:rsid w:val="00697383"/>
    <w:rsid w:val="006A3EF1"/>
    <w:rsid w:val="006B1DC1"/>
    <w:rsid w:val="0070170F"/>
    <w:rsid w:val="007112E1"/>
    <w:rsid w:val="00726958"/>
    <w:rsid w:val="00735FA7"/>
    <w:rsid w:val="00737F34"/>
    <w:rsid w:val="007473CE"/>
    <w:rsid w:val="00751CE7"/>
    <w:rsid w:val="007734EC"/>
    <w:rsid w:val="0077647B"/>
    <w:rsid w:val="0077689C"/>
    <w:rsid w:val="00794A96"/>
    <w:rsid w:val="007968AB"/>
    <w:rsid w:val="007B272C"/>
    <w:rsid w:val="007B756B"/>
    <w:rsid w:val="007D146B"/>
    <w:rsid w:val="007D5E82"/>
    <w:rsid w:val="007D69F8"/>
    <w:rsid w:val="007E2024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4EC9"/>
    <w:rsid w:val="00887747"/>
    <w:rsid w:val="008A39AD"/>
    <w:rsid w:val="008B0CC1"/>
    <w:rsid w:val="008E2B7C"/>
    <w:rsid w:val="008E3370"/>
    <w:rsid w:val="0090123D"/>
    <w:rsid w:val="0094670A"/>
    <w:rsid w:val="00954471"/>
    <w:rsid w:val="009660BD"/>
    <w:rsid w:val="0097533F"/>
    <w:rsid w:val="00997559"/>
    <w:rsid w:val="009A1C5E"/>
    <w:rsid w:val="009C024F"/>
    <w:rsid w:val="009C0388"/>
    <w:rsid w:val="009C7B06"/>
    <w:rsid w:val="00A0328A"/>
    <w:rsid w:val="00A1785E"/>
    <w:rsid w:val="00A21B7C"/>
    <w:rsid w:val="00A24C2D"/>
    <w:rsid w:val="00A35F74"/>
    <w:rsid w:val="00A473A8"/>
    <w:rsid w:val="00A47450"/>
    <w:rsid w:val="00A5063A"/>
    <w:rsid w:val="00A5681E"/>
    <w:rsid w:val="00A708B7"/>
    <w:rsid w:val="00A960F2"/>
    <w:rsid w:val="00AB5B10"/>
    <w:rsid w:val="00AC7493"/>
    <w:rsid w:val="00B113FF"/>
    <w:rsid w:val="00B12C4E"/>
    <w:rsid w:val="00B46FE5"/>
    <w:rsid w:val="00B60577"/>
    <w:rsid w:val="00B679F2"/>
    <w:rsid w:val="00B70309"/>
    <w:rsid w:val="00B72F0D"/>
    <w:rsid w:val="00B74767"/>
    <w:rsid w:val="00B816AD"/>
    <w:rsid w:val="00B84E30"/>
    <w:rsid w:val="00B94A43"/>
    <w:rsid w:val="00BA0F4A"/>
    <w:rsid w:val="00BA3F7A"/>
    <w:rsid w:val="00BA77CD"/>
    <w:rsid w:val="00BA7D7C"/>
    <w:rsid w:val="00BB4250"/>
    <w:rsid w:val="00BF00E5"/>
    <w:rsid w:val="00BF3DBA"/>
    <w:rsid w:val="00C03B8F"/>
    <w:rsid w:val="00C04258"/>
    <w:rsid w:val="00C04CDD"/>
    <w:rsid w:val="00C40A0D"/>
    <w:rsid w:val="00C43330"/>
    <w:rsid w:val="00C43EF3"/>
    <w:rsid w:val="00C518E6"/>
    <w:rsid w:val="00C51B53"/>
    <w:rsid w:val="00C904CB"/>
    <w:rsid w:val="00C9117D"/>
    <w:rsid w:val="00C91969"/>
    <w:rsid w:val="00C92022"/>
    <w:rsid w:val="00C972CF"/>
    <w:rsid w:val="00C97A74"/>
    <w:rsid w:val="00CA29E7"/>
    <w:rsid w:val="00CA5C57"/>
    <w:rsid w:val="00CB452E"/>
    <w:rsid w:val="00CC00C3"/>
    <w:rsid w:val="00CC3386"/>
    <w:rsid w:val="00CE2E6B"/>
    <w:rsid w:val="00CE57A6"/>
    <w:rsid w:val="00CE6E8A"/>
    <w:rsid w:val="00D01EBE"/>
    <w:rsid w:val="00D13F01"/>
    <w:rsid w:val="00D35DB6"/>
    <w:rsid w:val="00D5273B"/>
    <w:rsid w:val="00D60321"/>
    <w:rsid w:val="00D6233B"/>
    <w:rsid w:val="00D75568"/>
    <w:rsid w:val="00D75AA5"/>
    <w:rsid w:val="00D85EF9"/>
    <w:rsid w:val="00DA265C"/>
    <w:rsid w:val="00DA6D59"/>
    <w:rsid w:val="00DC7543"/>
    <w:rsid w:val="00DD50E6"/>
    <w:rsid w:val="00DD5738"/>
    <w:rsid w:val="00DD7357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7428"/>
    <w:rsid w:val="00F77BA9"/>
    <w:rsid w:val="00FA0908"/>
    <w:rsid w:val="00FA5AD9"/>
    <w:rsid w:val="00FB37F1"/>
    <w:rsid w:val="00FC27F8"/>
    <w:rsid w:val="00FD4DB6"/>
    <w:rsid w:val="00FE3CFE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E871EF4-08AF-4D90-95FC-31F20727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735FA7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  <w:style w:type="numbering" w:customStyle="1" w:styleId="12">
    <w:name w:val="Нет списка1"/>
    <w:next w:val="a3"/>
    <w:uiPriority w:val="99"/>
    <w:semiHidden/>
    <w:unhideWhenUsed/>
    <w:rsid w:val="0041119F"/>
  </w:style>
  <w:style w:type="paragraph" w:customStyle="1" w:styleId="msonormal0">
    <w:name w:val="msonormal"/>
    <w:basedOn w:val="a"/>
    <w:rsid w:val="0041119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385</TotalTime>
  <Pages>21</Pages>
  <Words>3538</Words>
  <Characters>20168</Characters>
  <Application>Microsoft Office Word</Application>
  <DocSecurity>0</DocSecurity>
  <Lines>168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1</cp:revision>
  <cp:lastPrinted>2025-11-30T00:13:00Z</cp:lastPrinted>
  <dcterms:created xsi:type="dcterms:W3CDTF">2025-10-08T19:43:00Z</dcterms:created>
  <dcterms:modified xsi:type="dcterms:W3CDTF">2025-11-30T15:11:00Z</dcterms:modified>
</cp:coreProperties>
</file>