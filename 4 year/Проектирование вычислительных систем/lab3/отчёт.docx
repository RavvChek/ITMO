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E96A33" w:rsidRPr="00DC341B" w14:paraId="547C4078" w14:textId="77777777" w:rsidTr="00011027">
        <w:trPr>
          <w:trHeight w:val="3438"/>
        </w:trPr>
        <w:tc>
          <w:tcPr>
            <w:tcW w:w="5000" w:type="pct"/>
          </w:tcPr>
          <w:p w14:paraId="27BAAFEE" w14:textId="77777777" w:rsidR="00E96A33" w:rsidRPr="002C5FF5" w:rsidRDefault="00E96A33" w:rsidP="00E96A33">
            <w:pPr>
              <w:ind w:firstLine="0"/>
              <w:jc w:val="center"/>
              <w:rPr>
                <w:lang w:val="ru-RU"/>
              </w:rPr>
            </w:pPr>
            <w:r w:rsidRPr="002C5FF5">
              <w:rPr>
                <w:color w:val="000000"/>
                <w:lang w:val="ru-RU"/>
              </w:rPr>
              <w:t>Министерств</w:t>
            </w:r>
            <w:r w:rsidRPr="002C5FF5">
              <w:rPr>
                <w:lang w:val="ru-RU"/>
              </w:rPr>
              <w:t>о</w:t>
            </w:r>
            <w:r w:rsidRPr="002C5FF5">
              <w:rPr>
                <w:color w:val="000000"/>
                <w:lang w:val="ru-RU"/>
              </w:rPr>
              <w:t xml:space="preserve"> науки и высшего образования Российской Федерации</w:t>
            </w:r>
            <w:r w:rsidRPr="002C5FF5">
              <w:rPr>
                <w:color w:val="000000"/>
                <w:lang w:val="ru-RU"/>
              </w:rPr>
              <w:br/>
            </w:r>
            <w:r w:rsidRPr="002C5FF5">
              <w:rPr>
                <w:lang w:val="ru-RU"/>
              </w:rPr>
              <w:t>ФЕДЕРАЛЬНОЕ ГОСУДАРСТВЕННОЕ АВТОНОМНОЕ ОБРАЗОВАТЕЛЬНОЕ УЧРЕЖДЕНИЕ ВЫСШЕГО ОБРАЗОВАНИЯ</w:t>
            </w:r>
            <w:r w:rsidRPr="002C5FF5">
              <w:rPr>
                <w:lang w:val="ru-RU"/>
              </w:rPr>
              <w:br/>
              <w:t>НАЦИОНАЛЬНЫЙ ИССЛЕДОВАТЕЛЬСКИЙ УНИВЕРСИТЕТ ИТМО</w:t>
            </w:r>
            <w:r w:rsidRPr="002C5FF5">
              <w:rPr>
                <w:lang w:val="ru-RU"/>
              </w:rPr>
              <w:br/>
              <w:t>(НИУ ИТМО)</w:t>
            </w:r>
          </w:p>
          <w:p w14:paraId="3FFC13C7" w14:textId="77777777" w:rsidR="00E96A33" w:rsidRPr="002C5FF5" w:rsidRDefault="00E96A33" w:rsidP="00E96A33">
            <w:pPr>
              <w:ind w:firstLine="0"/>
              <w:jc w:val="center"/>
              <w:rPr>
                <w:lang w:val="ru-RU"/>
              </w:rPr>
            </w:pPr>
          </w:p>
          <w:p w14:paraId="448F9CB9" w14:textId="77777777" w:rsidR="00E96A33" w:rsidRDefault="00E96A33" w:rsidP="00E96A33">
            <w:pPr>
              <w:ind w:firstLine="0"/>
              <w:jc w:val="center"/>
              <w:rPr>
                <w:lang w:val="ru-RU"/>
              </w:rPr>
            </w:pPr>
            <w:r w:rsidRPr="002C5FF5">
              <w:rPr>
                <w:lang w:val="ru-RU"/>
              </w:rPr>
              <w:t>Факультет программной инженерии и компьютерной техники</w:t>
            </w:r>
          </w:p>
        </w:tc>
      </w:tr>
      <w:tr w:rsidR="00E96A33" w:rsidRPr="00153433" w14:paraId="186E1A57" w14:textId="77777777" w:rsidTr="00011027">
        <w:trPr>
          <w:trHeight w:val="5560"/>
        </w:trPr>
        <w:tc>
          <w:tcPr>
            <w:tcW w:w="5000" w:type="pct"/>
            <w:vAlign w:val="center"/>
          </w:tcPr>
          <w:p w14:paraId="424E1155" w14:textId="7470E5FA" w:rsidR="00B12C4E" w:rsidRPr="00446156" w:rsidRDefault="003363A9" w:rsidP="00E96A33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ОТЧЁТ</w:t>
            </w:r>
            <w:r>
              <w:rPr>
                <w:lang w:val="ru-RU"/>
              </w:rPr>
              <w:br/>
              <w:t xml:space="preserve">О ЛАБОРАТОРНОЙ РАБОТЕ </w:t>
            </w:r>
            <w:r w:rsidR="00097094">
              <w:rPr>
                <w:lang w:val="ru-RU"/>
              </w:rPr>
              <w:t>№</w:t>
            </w:r>
            <w:r w:rsidRPr="005748BD">
              <w:rPr>
                <w:lang w:val="ru-RU"/>
              </w:rPr>
              <w:t> </w:t>
            </w:r>
            <w:r w:rsidR="00153433" w:rsidRPr="00153433">
              <w:rPr>
                <w:lang w:val="ru-RU"/>
              </w:rPr>
              <w:t>3</w:t>
            </w:r>
            <w:r w:rsidR="00E96A33" w:rsidRPr="002C5FF5">
              <w:rPr>
                <w:lang w:val="ru-RU"/>
              </w:rPr>
              <w:br/>
            </w:r>
            <w:r w:rsidR="00446156">
              <w:rPr>
                <w:lang w:val="ru-RU"/>
              </w:rPr>
              <w:t>Проектирование вычислительных систем</w:t>
            </w:r>
          </w:p>
          <w:p w14:paraId="3F2523F6" w14:textId="77777777" w:rsidR="00B12C4E" w:rsidRDefault="00B12C4E" w:rsidP="00B12C4E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по теме:</w:t>
            </w:r>
          </w:p>
          <w:p w14:paraId="18BD76B4" w14:textId="77777777" w:rsidR="00153433" w:rsidRDefault="00153433" w:rsidP="00446156">
            <w:pPr>
              <w:tabs>
                <w:tab w:val="left" w:pos="2110"/>
              </w:tabs>
              <w:ind w:firstLine="0"/>
              <w:jc w:val="center"/>
            </w:pPr>
            <w:proofErr w:type="spellStart"/>
            <w:r w:rsidRPr="00153433">
              <w:t>Таймеры</w:t>
            </w:r>
            <w:proofErr w:type="spellEnd"/>
          </w:p>
          <w:p w14:paraId="1C919782" w14:textId="187D449A" w:rsidR="00446156" w:rsidRPr="00446156" w:rsidRDefault="00446156" w:rsidP="00446156">
            <w:pPr>
              <w:tabs>
                <w:tab w:val="left" w:pos="2110"/>
              </w:tabs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Вариант 3</w:t>
            </w:r>
          </w:p>
        </w:tc>
      </w:tr>
      <w:tr w:rsidR="00E96A33" w:rsidRPr="00DC341B" w14:paraId="5F6125E0" w14:textId="77777777" w:rsidTr="00011027">
        <w:trPr>
          <w:trHeight w:val="3859"/>
        </w:trPr>
        <w:tc>
          <w:tcPr>
            <w:tcW w:w="5000" w:type="pct"/>
            <w:vAlign w:val="center"/>
          </w:tcPr>
          <w:p w14:paraId="52F5335A" w14:textId="5894D98A" w:rsidR="00097094" w:rsidRDefault="00E96A33" w:rsidP="00830578">
            <w:pPr>
              <w:ind w:left="4536"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Выполнил</w:t>
            </w:r>
            <w:r w:rsidR="00EF308A">
              <w:rPr>
                <w:lang w:val="ru-RU"/>
              </w:rPr>
              <w:t>и</w:t>
            </w:r>
            <w:r>
              <w:rPr>
                <w:lang w:val="ru-RU"/>
              </w:rPr>
              <w:t xml:space="preserve">: </w:t>
            </w:r>
            <w:r w:rsidR="003363A9">
              <w:rPr>
                <w:lang w:val="ru-RU"/>
              </w:rPr>
              <w:t>студент</w:t>
            </w:r>
            <w:r w:rsidR="00EF308A">
              <w:rPr>
                <w:lang w:val="ru-RU"/>
              </w:rPr>
              <w:t>ы</w:t>
            </w:r>
            <w:r w:rsidR="003363A9">
              <w:rPr>
                <w:lang w:val="ru-RU"/>
              </w:rPr>
              <w:t xml:space="preserve"> группы </w:t>
            </w:r>
            <w:r w:rsidR="003363A9">
              <w:t>P</w:t>
            </w:r>
            <w:r w:rsidR="003363A9" w:rsidRPr="003363A9">
              <w:rPr>
                <w:lang w:val="ru-RU"/>
              </w:rPr>
              <w:t>3</w:t>
            </w:r>
            <w:r w:rsidR="00EF308A">
              <w:rPr>
                <w:lang w:val="ru-RU"/>
              </w:rPr>
              <w:t>434</w:t>
            </w:r>
            <w:r w:rsidR="003363A9" w:rsidRPr="003363A9">
              <w:rPr>
                <w:lang w:val="ru-RU"/>
              </w:rPr>
              <w:br/>
            </w:r>
            <w:r w:rsidR="00EF308A">
              <w:rPr>
                <w:lang w:val="ru-RU"/>
              </w:rPr>
              <w:t>Р</w:t>
            </w:r>
            <w:r w:rsidR="003363A9">
              <w:rPr>
                <w:lang w:val="ru-RU"/>
              </w:rPr>
              <w:t>.</w:t>
            </w:r>
            <w:r w:rsidR="003363A9" w:rsidRPr="003363A9">
              <w:rPr>
                <w:lang w:val="ru-RU"/>
              </w:rPr>
              <w:t> </w:t>
            </w:r>
            <w:r w:rsidR="00EF308A">
              <w:rPr>
                <w:lang w:val="ru-RU"/>
              </w:rPr>
              <w:t>Д</w:t>
            </w:r>
            <w:r w:rsidR="003363A9">
              <w:rPr>
                <w:lang w:val="ru-RU"/>
              </w:rPr>
              <w:t>.</w:t>
            </w:r>
            <w:r w:rsidR="00B12C4E">
              <w:rPr>
                <w:lang w:val="ru-RU"/>
              </w:rPr>
              <w:t xml:space="preserve"> </w:t>
            </w:r>
            <w:r w:rsidR="00EF308A">
              <w:rPr>
                <w:lang w:val="ru-RU"/>
              </w:rPr>
              <w:t>Баянов</w:t>
            </w:r>
          </w:p>
          <w:p w14:paraId="4CA51E47" w14:textId="559C479E" w:rsidR="00EF308A" w:rsidRPr="003363A9" w:rsidRDefault="00EF308A" w:rsidP="00830578">
            <w:pPr>
              <w:ind w:left="4536"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Д. А. Кузнецов</w:t>
            </w:r>
          </w:p>
          <w:p w14:paraId="23BFE2EE" w14:textId="77777777" w:rsidR="00E96A33" w:rsidRDefault="00E96A33" w:rsidP="00E96A33">
            <w:pPr>
              <w:ind w:left="4536" w:firstLine="0"/>
              <w:rPr>
                <w:lang w:val="ru-RU"/>
              </w:rPr>
            </w:pPr>
          </w:p>
          <w:p w14:paraId="13719922" w14:textId="5398421F" w:rsidR="00E96A33" w:rsidRPr="0077647B" w:rsidRDefault="00E96A33" w:rsidP="00830578">
            <w:pPr>
              <w:ind w:left="4536"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Проверил:</w:t>
            </w:r>
            <w:r w:rsidR="003363A9">
              <w:rPr>
                <w:lang w:val="ru-RU"/>
              </w:rPr>
              <w:br/>
              <w:t>преподаватель</w:t>
            </w:r>
            <w:r>
              <w:rPr>
                <w:lang w:val="ru-RU"/>
              </w:rPr>
              <w:t xml:space="preserve"> </w:t>
            </w:r>
            <w:r w:rsidR="00446156">
              <w:rPr>
                <w:lang w:val="ru-RU"/>
              </w:rPr>
              <w:t>В</w:t>
            </w:r>
            <w:r>
              <w:rPr>
                <w:lang w:val="ru-RU"/>
              </w:rPr>
              <w:t>.</w:t>
            </w:r>
            <w:r w:rsidR="003363A9" w:rsidRPr="003363A9">
              <w:rPr>
                <w:lang w:val="ru-RU"/>
              </w:rPr>
              <w:t> </w:t>
            </w:r>
            <w:r w:rsidR="00446156">
              <w:rPr>
                <w:lang w:val="ru-RU"/>
              </w:rPr>
              <w:t>Ю</w:t>
            </w:r>
            <w:r>
              <w:rPr>
                <w:lang w:val="ru-RU"/>
              </w:rPr>
              <w:t>.</w:t>
            </w:r>
            <w:r w:rsidR="00B12C4E">
              <w:rPr>
                <w:lang w:val="ru-RU"/>
              </w:rPr>
              <w:t xml:space="preserve"> </w:t>
            </w:r>
            <w:proofErr w:type="spellStart"/>
            <w:r w:rsidR="00446156">
              <w:rPr>
                <w:lang w:val="ru-RU"/>
              </w:rPr>
              <w:t>Пинкевич</w:t>
            </w:r>
            <w:proofErr w:type="spellEnd"/>
          </w:p>
          <w:p w14:paraId="080C6A92" w14:textId="77777777" w:rsidR="00E96A33" w:rsidRDefault="00E96A33" w:rsidP="00E96A33">
            <w:pPr>
              <w:ind w:firstLine="0"/>
              <w:rPr>
                <w:lang w:val="ru-RU"/>
              </w:rPr>
            </w:pPr>
          </w:p>
        </w:tc>
      </w:tr>
      <w:tr w:rsidR="00E96A33" w14:paraId="158D7A1A" w14:textId="77777777" w:rsidTr="00011027">
        <w:trPr>
          <w:trHeight w:val="1599"/>
        </w:trPr>
        <w:tc>
          <w:tcPr>
            <w:tcW w:w="5000" w:type="pct"/>
            <w:vAlign w:val="bottom"/>
          </w:tcPr>
          <w:p w14:paraId="2CF6DD1D" w14:textId="67E54BDA" w:rsidR="00E96A33" w:rsidRDefault="00E96A33" w:rsidP="00E96A33">
            <w:pPr>
              <w:ind w:firstLine="0"/>
              <w:jc w:val="center"/>
              <w:rPr>
                <w:lang w:val="ru-RU"/>
              </w:rPr>
            </w:pPr>
            <w:r w:rsidRPr="002C5FF5">
              <w:rPr>
                <w:lang w:val="ru-RU"/>
              </w:rPr>
              <w:t>Санкт-Петербург 202</w:t>
            </w:r>
            <w:r w:rsidR="00EF308A">
              <w:rPr>
                <w:lang w:val="ru-RU"/>
              </w:rPr>
              <w:t>5</w:t>
            </w:r>
          </w:p>
        </w:tc>
      </w:tr>
    </w:tbl>
    <w:p w14:paraId="6F9205BE" w14:textId="77777777" w:rsidR="004A5233" w:rsidRDefault="004A5233" w:rsidP="00E96A33">
      <w:pPr>
        <w:ind w:firstLine="0"/>
        <w:rPr>
          <w:lang w:val="ru-RU"/>
        </w:rPr>
        <w:sectPr w:rsidR="004A5233" w:rsidSect="00607067">
          <w:footerReference w:type="default" r:id="rId8"/>
          <w:footerReference w:type="first" r:id="rId9"/>
          <w:pgSz w:w="11906" w:h="16838"/>
          <w:pgMar w:top="1134" w:right="567" w:bottom="1134" w:left="1701" w:header="709" w:footer="709" w:gutter="0"/>
          <w:cols w:space="720"/>
          <w:titlePg/>
          <w:docGrid w:linePitch="381"/>
        </w:sectPr>
      </w:pPr>
    </w:p>
    <w:p w14:paraId="4FF3431B" w14:textId="77777777" w:rsidR="008701FC" w:rsidRDefault="00633EA3" w:rsidP="00633EA3">
      <w:pPr>
        <w:spacing w:line="240" w:lineRule="auto"/>
        <w:ind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СОДЕРЖАНИЕ</w:t>
      </w:r>
    </w:p>
    <w:p w14:paraId="0DCDA207" w14:textId="282ED843" w:rsidR="002E645E" w:rsidRDefault="004F50CE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rPr>
          <w:b/>
          <w:bCs/>
          <w:lang w:val="ru-RU"/>
        </w:rPr>
        <w:fldChar w:fldCharType="begin"/>
      </w:r>
      <w:r>
        <w:rPr>
          <w:b/>
          <w:bCs/>
          <w:lang w:val="ru-RU"/>
        </w:rPr>
        <w:instrText xml:space="preserve"> TOC \o "1-3" \h \z \u </w:instrText>
      </w:r>
      <w:r>
        <w:rPr>
          <w:b/>
          <w:bCs/>
          <w:lang w:val="ru-RU"/>
        </w:rPr>
        <w:fldChar w:fldCharType="separate"/>
      </w:r>
      <w:hyperlink w:anchor="_Toc212676996" w:history="1">
        <w:r w:rsidR="002E645E" w:rsidRPr="009922E0">
          <w:rPr>
            <w:rStyle w:val="a8"/>
            <w:noProof/>
          </w:rPr>
          <w:t>Цель работы</w:t>
        </w:r>
        <w:r w:rsidR="002E645E">
          <w:rPr>
            <w:noProof/>
            <w:webHidden/>
          </w:rPr>
          <w:tab/>
        </w:r>
        <w:r w:rsidR="002E645E">
          <w:rPr>
            <w:noProof/>
            <w:webHidden/>
          </w:rPr>
          <w:fldChar w:fldCharType="begin"/>
        </w:r>
        <w:r w:rsidR="002E645E">
          <w:rPr>
            <w:noProof/>
            <w:webHidden/>
          </w:rPr>
          <w:instrText xml:space="preserve"> PAGEREF _Toc212676996 \h </w:instrText>
        </w:r>
        <w:r w:rsidR="002E645E">
          <w:rPr>
            <w:noProof/>
            <w:webHidden/>
          </w:rPr>
        </w:r>
        <w:r w:rsidR="002E645E">
          <w:rPr>
            <w:noProof/>
            <w:webHidden/>
          </w:rPr>
          <w:fldChar w:fldCharType="separate"/>
        </w:r>
        <w:r w:rsidR="00DC341B">
          <w:rPr>
            <w:noProof/>
            <w:webHidden/>
          </w:rPr>
          <w:t>3</w:t>
        </w:r>
        <w:r w:rsidR="002E645E">
          <w:rPr>
            <w:noProof/>
            <w:webHidden/>
          </w:rPr>
          <w:fldChar w:fldCharType="end"/>
        </w:r>
      </w:hyperlink>
    </w:p>
    <w:p w14:paraId="24CDAD81" w14:textId="39BC068E" w:rsidR="002E645E" w:rsidRDefault="002E645E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2676997" w:history="1">
        <w:r w:rsidRPr="009922E0">
          <w:rPr>
            <w:rStyle w:val="a8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_Toc212676997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341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85E1DE" w14:textId="272A1241" w:rsidR="002E645E" w:rsidRDefault="002E645E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2676998" w:history="1">
        <w:r w:rsidRPr="009922E0">
          <w:rPr>
            <w:rStyle w:val="a8"/>
            <w:noProof/>
          </w:rPr>
          <w:t>Вариант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_Toc212676998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341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36B760" w14:textId="06325D4E" w:rsidR="002E645E" w:rsidRDefault="002E645E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2676999" w:history="1">
        <w:r w:rsidRPr="009922E0">
          <w:rPr>
            <w:rStyle w:val="a8"/>
            <w:noProof/>
          </w:rPr>
          <w:t>1 Описание организации программы и структуры драйверов, блок-схема прикладного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_Toc212676999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341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259A6B" w14:textId="0097BD1E" w:rsidR="002E645E" w:rsidRDefault="002E645E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2677000" w:history="1">
        <w:r w:rsidRPr="009922E0">
          <w:rPr>
            <w:rStyle w:val="a8"/>
            <w:noProof/>
          </w:rPr>
          <w:t>2 Исходный код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_Toc212677000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341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A1D738" w14:textId="7FA93594" w:rsidR="002E645E" w:rsidRDefault="002E645E">
      <w:pPr>
        <w:pStyle w:val="11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2677001" w:history="1">
        <w:r w:rsidRPr="009922E0">
          <w:rPr>
            <w:rStyle w:val="a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_Toc212677001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341B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B937096" w14:textId="6ACA677E" w:rsidR="002E645E" w:rsidRDefault="004F50CE" w:rsidP="00633EA3">
      <w:pPr>
        <w:spacing w:line="240" w:lineRule="auto"/>
        <w:ind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fldChar w:fldCharType="end"/>
      </w:r>
    </w:p>
    <w:p w14:paraId="4F1B01C0" w14:textId="77777777" w:rsidR="002E645E" w:rsidRDefault="002E645E">
      <w:pPr>
        <w:spacing w:after="160" w:line="259" w:lineRule="auto"/>
        <w:ind w:firstLine="0"/>
        <w:jc w:val="left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69A0FA1D" w14:textId="0CD72647" w:rsidR="004F50CE" w:rsidRDefault="002E645E" w:rsidP="002E645E">
      <w:pPr>
        <w:pStyle w:val="1"/>
      </w:pPr>
      <w:bookmarkStart w:id="0" w:name="_Toc212676996"/>
      <w:r>
        <w:lastRenderedPageBreak/>
        <w:t>Цель работы</w:t>
      </w:r>
      <w:bookmarkEnd w:id="0"/>
    </w:p>
    <w:p w14:paraId="2E9C2392" w14:textId="77777777" w:rsidR="002E645E" w:rsidRDefault="002E645E" w:rsidP="002E645E">
      <w:pPr>
        <w:rPr>
          <w:lang w:val="ru-RU"/>
        </w:rPr>
      </w:pPr>
    </w:p>
    <w:p w14:paraId="08595075" w14:textId="5B917E78" w:rsidR="004F738C" w:rsidRPr="004F738C" w:rsidRDefault="004F738C" w:rsidP="004F738C">
      <w:pPr>
        <w:jc w:val="left"/>
        <w:rPr>
          <w:lang w:val="ru-RU"/>
        </w:rPr>
      </w:pPr>
      <w:r w:rsidRPr="004F738C">
        <w:rPr>
          <w:lang w:val="ru-RU"/>
        </w:rPr>
        <w:t>1. Получить базовые знания об устройстве и режимах работы таймеров в микроконтроллерах.</w:t>
      </w:r>
    </w:p>
    <w:p w14:paraId="657045AF" w14:textId="77777777" w:rsidR="004F738C" w:rsidRPr="004F738C" w:rsidRDefault="004F738C" w:rsidP="004F738C">
      <w:pPr>
        <w:jc w:val="left"/>
        <w:rPr>
          <w:lang w:val="ru-RU"/>
        </w:rPr>
      </w:pPr>
      <w:r w:rsidRPr="004F738C">
        <w:rPr>
          <w:lang w:val="ru-RU"/>
        </w:rPr>
        <w:t>2. Получить навыки использования таймеров и прерываний от таймеров.</w:t>
      </w:r>
    </w:p>
    <w:p w14:paraId="14F70E8A" w14:textId="77ADA89E" w:rsidR="002E645E" w:rsidRPr="002E645E" w:rsidRDefault="004F738C" w:rsidP="004F738C">
      <w:pPr>
        <w:jc w:val="left"/>
        <w:rPr>
          <w:lang w:val="ru-RU"/>
        </w:rPr>
      </w:pPr>
      <w:r w:rsidRPr="004F738C">
        <w:rPr>
          <w:lang w:val="ru-RU"/>
        </w:rPr>
        <w:t>3. Получить навыки использования аппаратных каналов ввода-вывода таймеров.</w:t>
      </w:r>
      <w:r w:rsidR="002E645E" w:rsidRPr="002E645E">
        <w:rPr>
          <w:lang w:val="ru-RU"/>
        </w:rPr>
        <w:cr/>
      </w:r>
    </w:p>
    <w:p w14:paraId="4253193D" w14:textId="3698EFAE" w:rsidR="004F50CE" w:rsidRDefault="00446156" w:rsidP="004F50CE">
      <w:pPr>
        <w:pStyle w:val="1"/>
      </w:pPr>
      <w:bookmarkStart w:id="1" w:name="_Toc212676997"/>
      <w:r>
        <w:lastRenderedPageBreak/>
        <w:t>Задание</w:t>
      </w:r>
      <w:bookmarkEnd w:id="1"/>
    </w:p>
    <w:p w14:paraId="6D99DAD4" w14:textId="77777777" w:rsidR="00446156" w:rsidRDefault="00446156" w:rsidP="00446156"/>
    <w:p w14:paraId="6C1E56EE" w14:textId="638AE1B4" w:rsidR="004F738C" w:rsidRPr="004F738C" w:rsidRDefault="004F738C" w:rsidP="00446156">
      <w:pPr>
        <w:rPr>
          <w:lang w:val="ru-RU"/>
        </w:rPr>
      </w:pPr>
      <w:r w:rsidRPr="004F738C">
        <w:rPr>
          <w:lang w:val="ru-RU"/>
        </w:rPr>
        <w:t xml:space="preserve">Разработать программу, которая использует таймеры для управления яркостью светодиодов и излучателем звука (по прерыванию или с использованием аппаратных каналов). Блокирующее ожидание (функция </w:t>
      </w:r>
      <w:r w:rsidRPr="004F738C">
        <w:t>HAL</w:t>
      </w:r>
      <w:r w:rsidRPr="004F738C">
        <w:rPr>
          <w:lang w:val="ru-RU"/>
        </w:rPr>
        <w:t>_</w:t>
      </w:r>
      <w:proofErr w:type="gramStart"/>
      <w:r w:rsidRPr="004F738C">
        <w:t>Delay</w:t>
      </w:r>
      <w:r w:rsidRPr="004F738C">
        <w:rPr>
          <w:lang w:val="ru-RU"/>
        </w:rPr>
        <w:t>(</w:t>
      </w:r>
      <w:proofErr w:type="gramEnd"/>
      <w:r w:rsidRPr="004F738C">
        <w:rPr>
          <w:lang w:val="ru-RU"/>
        </w:rPr>
        <w:t xml:space="preserve">)) в программе использоваться не должно. Стенд должен поддерживать связь с компьютером по </w:t>
      </w:r>
      <w:r w:rsidRPr="004F738C">
        <w:t>UART</w:t>
      </w:r>
      <w:r w:rsidRPr="004F738C">
        <w:rPr>
          <w:lang w:val="ru-RU"/>
        </w:rPr>
        <w:t xml:space="preserve"> и выполнять указанные действия в качестве реакции на нажатие кнопок на клавиатуре компьютера. В данной лабораторной работе каждая нажатая кнопка (символ, отправленный с компьютера на стенд) обрабатываются отдельно, ожидание ввода полной строки не требуется. Для работы с </w:t>
      </w:r>
      <w:r w:rsidRPr="004F738C">
        <w:t>UART</w:t>
      </w:r>
      <w:r w:rsidRPr="004F738C">
        <w:rPr>
          <w:lang w:val="ru-RU"/>
        </w:rPr>
        <w:t xml:space="preserve"> на стенде можно использован один из двух вариантов драйвера (по прерыванию и по опросу) на выбор исполнителя. Поддержка двух вариантов не требуется. Частота синхросигнала процессорного ядра и сигнала ШИМ для управления яркостью светодиодов (если используется) должны соответствовать указанным в варианте задания.</w:t>
      </w:r>
    </w:p>
    <w:p w14:paraId="34F5C7D8" w14:textId="75873F23" w:rsidR="00446156" w:rsidRDefault="00446156" w:rsidP="00446156">
      <w:pPr>
        <w:pStyle w:val="1"/>
        <w:ind w:left="2880" w:firstLine="720"/>
        <w:jc w:val="both"/>
      </w:pPr>
      <w:bookmarkStart w:id="2" w:name="_Toc212676998"/>
      <w:r>
        <w:lastRenderedPageBreak/>
        <w:t>Вариант</w:t>
      </w:r>
      <w:bookmarkEnd w:id="2"/>
    </w:p>
    <w:p w14:paraId="69DBE0C8" w14:textId="77777777" w:rsidR="00446156" w:rsidRDefault="00446156" w:rsidP="00446156">
      <w:pPr>
        <w:rPr>
          <w:lang w:val="ru-RU"/>
        </w:rPr>
      </w:pPr>
    </w:p>
    <w:p w14:paraId="6C7121B6" w14:textId="77777777" w:rsidR="00153433" w:rsidRDefault="00153433">
      <w:pPr>
        <w:spacing w:after="160" w:line="259" w:lineRule="auto"/>
        <w:ind w:firstLine="0"/>
        <w:jc w:val="left"/>
        <w:rPr>
          <w:lang w:val="ru-RU"/>
        </w:rPr>
      </w:pPr>
      <w:r w:rsidRPr="00153433">
        <w:rPr>
          <w:lang w:val="ru-RU"/>
        </w:rPr>
        <w:t xml:space="preserve">Реализовать имитатор гирлянды с плавными включениями/выключениями светодиодов и переходами между цветами. Должно быть предусмотрено четыре разных предустановленных режима анимации и один пользовательский режим, который можно настраивать. В каждом режиме должно быть задействовано минимум два светодиода, при этом не обязательно, чтобы они могли гореть одновременно. Действия стенда при получении символов от компьютера: </w:t>
      </w:r>
    </w:p>
    <w:tbl>
      <w:tblPr>
        <w:tblStyle w:val="TableNormal"/>
        <w:tblW w:w="0" w:type="auto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4"/>
        <w:gridCol w:w="8332"/>
      </w:tblGrid>
      <w:tr w:rsidR="004F738C" w:rsidRPr="004F738C" w14:paraId="30DB4826" w14:textId="77777777" w:rsidTr="002F53B3">
        <w:trPr>
          <w:trHeight w:val="251"/>
        </w:trPr>
        <w:tc>
          <w:tcPr>
            <w:tcW w:w="1524" w:type="dxa"/>
          </w:tcPr>
          <w:p w14:paraId="16C4B5D2" w14:textId="77777777" w:rsidR="004F738C" w:rsidRPr="004F738C" w:rsidRDefault="004F738C" w:rsidP="002F53B3">
            <w:pPr>
              <w:pStyle w:val="TableParagraph"/>
              <w:ind w:left="123" w:right="114"/>
              <w:jc w:val="center"/>
              <w:rPr>
                <w:rFonts w:ascii="PT Astra Serif" w:hAnsi="PT Astra Serif"/>
                <w:b/>
                <w:sz w:val="28"/>
                <w:szCs w:val="28"/>
              </w:rPr>
            </w:pPr>
            <w:r w:rsidRPr="004F738C">
              <w:rPr>
                <w:rFonts w:ascii="PT Astra Serif" w:hAnsi="PT Astra Serif"/>
                <w:b/>
                <w:spacing w:val="-2"/>
                <w:sz w:val="28"/>
                <w:szCs w:val="28"/>
              </w:rPr>
              <w:t>Символ</w:t>
            </w:r>
          </w:p>
        </w:tc>
        <w:tc>
          <w:tcPr>
            <w:tcW w:w="8332" w:type="dxa"/>
          </w:tcPr>
          <w:p w14:paraId="1380020C" w14:textId="77777777" w:rsidR="004F738C" w:rsidRPr="004F738C" w:rsidRDefault="004F738C" w:rsidP="002F53B3">
            <w:pPr>
              <w:pStyle w:val="TableParagraph"/>
              <w:ind w:left="11"/>
              <w:jc w:val="center"/>
              <w:rPr>
                <w:rFonts w:ascii="PT Astra Serif" w:hAnsi="PT Astra Serif"/>
                <w:b/>
                <w:sz w:val="28"/>
                <w:szCs w:val="28"/>
              </w:rPr>
            </w:pPr>
            <w:r w:rsidRPr="004F738C">
              <w:rPr>
                <w:rFonts w:ascii="PT Astra Serif" w:hAnsi="PT Astra Serif"/>
                <w:b/>
                <w:spacing w:val="-2"/>
                <w:sz w:val="28"/>
                <w:szCs w:val="28"/>
              </w:rPr>
              <w:t>Действие</w:t>
            </w:r>
          </w:p>
        </w:tc>
      </w:tr>
      <w:tr w:rsidR="004F738C" w:rsidRPr="004F738C" w14:paraId="38F66382" w14:textId="77777777" w:rsidTr="002F53B3">
        <w:trPr>
          <w:trHeight w:val="253"/>
        </w:trPr>
        <w:tc>
          <w:tcPr>
            <w:tcW w:w="1524" w:type="dxa"/>
          </w:tcPr>
          <w:p w14:paraId="676B9FB6" w14:textId="77777777" w:rsidR="004F738C" w:rsidRPr="004F738C" w:rsidRDefault="004F738C" w:rsidP="002F53B3">
            <w:pPr>
              <w:pStyle w:val="TableParagraph"/>
              <w:spacing w:before="1" w:line="233" w:lineRule="exact"/>
              <w:ind w:left="123" w:right="115"/>
              <w:jc w:val="center"/>
              <w:rPr>
                <w:rFonts w:ascii="PT Astra Serif" w:hAnsi="PT Astra Serif"/>
                <w:sz w:val="28"/>
                <w:szCs w:val="28"/>
              </w:rPr>
            </w:pPr>
            <w:r w:rsidRPr="004F738C">
              <w:rPr>
                <w:rFonts w:ascii="PT Astra Serif" w:hAnsi="PT Astra Serif"/>
                <w:spacing w:val="-5"/>
                <w:sz w:val="28"/>
                <w:szCs w:val="28"/>
              </w:rPr>
              <w:t>«1»</w:t>
            </w:r>
          </w:p>
        </w:tc>
        <w:tc>
          <w:tcPr>
            <w:tcW w:w="8332" w:type="dxa"/>
          </w:tcPr>
          <w:p w14:paraId="26DAF504" w14:textId="77777777" w:rsidR="004F738C" w:rsidRPr="004F738C" w:rsidRDefault="004F738C" w:rsidP="002F53B3">
            <w:pPr>
              <w:pStyle w:val="TableParagraph"/>
              <w:spacing w:before="1" w:line="233" w:lineRule="exact"/>
              <w:ind w:left="108"/>
              <w:rPr>
                <w:rFonts w:ascii="PT Astra Serif" w:hAnsi="PT Astra Serif"/>
                <w:sz w:val="28"/>
                <w:szCs w:val="28"/>
              </w:rPr>
            </w:pPr>
            <w:r w:rsidRPr="004F738C">
              <w:rPr>
                <w:rFonts w:ascii="PT Astra Serif" w:hAnsi="PT Astra Serif"/>
                <w:sz w:val="28"/>
                <w:szCs w:val="28"/>
              </w:rPr>
              <w:t>Переход</w:t>
            </w:r>
            <w:r w:rsidRPr="004F738C">
              <w:rPr>
                <w:rFonts w:ascii="PT Astra Serif" w:hAnsi="PT Astra Serif"/>
                <w:spacing w:val="-5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z w:val="28"/>
                <w:szCs w:val="28"/>
              </w:rPr>
              <w:t>на</w:t>
            </w:r>
            <w:r w:rsidRPr="004F738C">
              <w:rPr>
                <w:rFonts w:ascii="PT Astra Serif" w:hAnsi="PT Astra Serif"/>
                <w:spacing w:val="-4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z w:val="28"/>
                <w:szCs w:val="28"/>
              </w:rPr>
              <w:t>следующий</w:t>
            </w:r>
            <w:r w:rsidRPr="004F738C">
              <w:rPr>
                <w:rFonts w:ascii="PT Astra Serif" w:hAnsi="PT Astra Serif"/>
                <w:spacing w:val="-5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pacing w:val="-2"/>
                <w:sz w:val="28"/>
                <w:szCs w:val="28"/>
              </w:rPr>
              <w:t>режим.</w:t>
            </w:r>
          </w:p>
        </w:tc>
      </w:tr>
      <w:tr w:rsidR="004F738C" w:rsidRPr="004F738C" w14:paraId="78E2EBA4" w14:textId="77777777" w:rsidTr="002F53B3">
        <w:trPr>
          <w:trHeight w:val="254"/>
        </w:trPr>
        <w:tc>
          <w:tcPr>
            <w:tcW w:w="1524" w:type="dxa"/>
          </w:tcPr>
          <w:p w14:paraId="5F544FE3" w14:textId="77777777" w:rsidR="004F738C" w:rsidRPr="004F738C" w:rsidRDefault="004F738C" w:rsidP="002F53B3">
            <w:pPr>
              <w:pStyle w:val="TableParagraph"/>
              <w:spacing w:line="234" w:lineRule="exact"/>
              <w:ind w:left="123" w:right="115"/>
              <w:jc w:val="center"/>
              <w:rPr>
                <w:rFonts w:ascii="PT Astra Serif" w:hAnsi="PT Astra Serif"/>
                <w:sz w:val="28"/>
                <w:szCs w:val="28"/>
              </w:rPr>
            </w:pPr>
            <w:r w:rsidRPr="004F738C">
              <w:rPr>
                <w:rFonts w:ascii="PT Astra Serif" w:hAnsi="PT Astra Serif"/>
                <w:spacing w:val="-5"/>
                <w:sz w:val="28"/>
                <w:szCs w:val="28"/>
              </w:rPr>
              <w:t>«2»</w:t>
            </w:r>
          </w:p>
        </w:tc>
        <w:tc>
          <w:tcPr>
            <w:tcW w:w="8332" w:type="dxa"/>
          </w:tcPr>
          <w:p w14:paraId="40899341" w14:textId="77777777" w:rsidR="004F738C" w:rsidRPr="004F738C" w:rsidRDefault="004F738C" w:rsidP="002F53B3">
            <w:pPr>
              <w:pStyle w:val="TableParagraph"/>
              <w:spacing w:line="234" w:lineRule="exact"/>
              <w:ind w:left="108"/>
              <w:rPr>
                <w:rFonts w:ascii="PT Astra Serif" w:hAnsi="PT Astra Serif"/>
                <w:sz w:val="28"/>
                <w:szCs w:val="28"/>
              </w:rPr>
            </w:pPr>
            <w:r w:rsidRPr="004F738C">
              <w:rPr>
                <w:rFonts w:ascii="PT Astra Serif" w:hAnsi="PT Astra Serif"/>
                <w:sz w:val="28"/>
                <w:szCs w:val="28"/>
              </w:rPr>
              <w:t>Возврат</w:t>
            </w:r>
            <w:r w:rsidRPr="004F738C">
              <w:rPr>
                <w:rFonts w:ascii="PT Astra Serif" w:hAnsi="PT Astra Serif"/>
                <w:spacing w:val="-6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z w:val="28"/>
                <w:szCs w:val="28"/>
              </w:rPr>
              <w:t>к</w:t>
            </w:r>
            <w:r w:rsidRPr="004F738C">
              <w:rPr>
                <w:rFonts w:ascii="PT Astra Serif" w:hAnsi="PT Astra Serif"/>
                <w:spacing w:val="-3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z w:val="28"/>
                <w:szCs w:val="28"/>
              </w:rPr>
              <w:t>предыдущему</w:t>
            </w:r>
            <w:r w:rsidRPr="004F738C">
              <w:rPr>
                <w:rFonts w:ascii="PT Astra Serif" w:hAnsi="PT Astra Serif"/>
                <w:spacing w:val="-6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pacing w:val="-2"/>
                <w:sz w:val="28"/>
                <w:szCs w:val="28"/>
              </w:rPr>
              <w:t>режиму.</w:t>
            </w:r>
          </w:p>
        </w:tc>
      </w:tr>
      <w:tr w:rsidR="004F738C" w:rsidRPr="00DC341B" w14:paraId="773310D7" w14:textId="77777777" w:rsidTr="002F53B3">
        <w:trPr>
          <w:trHeight w:val="251"/>
        </w:trPr>
        <w:tc>
          <w:tcPr>
            <w:tcW w:w="1524" w:type="dxa"/>
          </w:tcPr>
          <w:p w14:paraId="3476FA46" w14:textId="77777777" w:rsidR="004F738C" w:rsidRPr="004F738C" w:rsidRDefault="004F738C" w:rsidP="002F53B3">
            <w:pPr>
              <w:pStyle w:val="TableParagraph"/>
              <w:ind w:left="123" w:right="115"/>
              <w:jc w:val="center"/>
              <w:rPr>
                <w:rFonts w:ascii="PT Astra Serif" w:hAnsi="PT Astra Serif"/>
                <w:sz w:val="28"/>
                <w:szCs w:val="28"/>
              </w:rPr>
            </w:pPr>
            <w:r w:rsidRPr="004F738C">
              <w:rPr>
                <w:rFonts w:ascii="PT Astra Serif" w:hAnsi="PT Astra Serif"/>
                <w:spacing w:val="-5"/>
                <w:sz w:val="28"/>
                <w:szCs w:val="28"/>
              </w:rPr>
              <w:t>«3»</w:t>
            </w:r>
          </w:p>
        </w:tc>
        <w:tc>
          <w:tcPr>
            <w:tcW w:w="8332" w:type="dxa"/>
          </w:tcPr>
          <w:p w14:paraId="536C2778" w14:textId="77777777" w:rsidR="004F738C" w:rsidRPr="004F738C" w:rsidRDefault="004F738C" w:rsidP="002F53B3">
            <w:pPr>
              <w:pStyle w:val="TableParagraph"/>
              <w:ind w:left="108"/>
              <w:rPr>
                <w:rFonts w:ascii="PT Astra Serif" w:hAnsi="PT Astra Serif"/>
                <w:sz w:val="28"/>
                <w:szCs w:val="28"/>
              </w:rPr>
            </w:pPr>
            <w:r w:rsidRPr="004F738C">
              <w:rPr>
                <w:rFonts w:ascii="PT Astra Serif" w:hAnsi="PT Astra Serif"/>
                <w:sz w:val="28"/>
                <w:szCs w:val="28"/>
              </w:rPr>
              <w:t>Ускорение</w:t>
            </w:r>
            <w:r w:rsidRPr="004F738C">
              <w:rPr>
                <w:rFonts w:ascii="PT Astra Serif" w:hAnsi="PT Astra Serif"/>
                <w:spacing w:val="-4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z w:val="28"/>
                <w:szCs w:val="28"/>
              </w:rPr>
              <w:t>воспроизведения</w:t>
            </w:r>
            <w:r w:rsidRPr="004F738C">
              <w:rPr>
                <w:rFonts w:ascii="PT Astra Serif" w:hAnsi="PT Astra Serif"/>
                <w:spacing w:val="-6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z w:val="28"/>
                <w:szCs w:val="28"/>
              </w:rPr>
              <w:t>анимации</w:t>
            </w:r>
            <w:r w:rsidRPr="004F738C">
              <w:rPr>
                <w:rFonts w:ascii="PT Astra Serif" w:hAnsi="PT Astra Serif"/>
                <w:spacing w:val="-5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z w:val="28"/>
                <w:szCs w:val="28"/>
              </w:rPr>
              <w:t>на</w:t>
            </w:r>
            <w:r w:rsidRPr="004F738C">
              <w:rPr>
                <w:rFonts w:ascii="PT Astra Serif" w:hAnsi="PT Astra Serif"/>
                <w:spacing w:val="-5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z w:val="28"/>
                <w:szCs w:val="28"/>
              </w:rPr>
              <w:t>10</w:t>
            </w:r>
            <w:r w:rsidRPr="004F738C">
              <w:rPr>
                <w:rFonts w:ascii="PT Astra Serif" w:hAnsi="PT Astra Serif"/>
                <w:spacing w:val="-7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z w:val="28"/>
                <w:szCs w:val="28"/>
              </w:rPr>
              <w:t>%</w:t>
            </w:r>
            <w:r w:rsidRPr="004F738C">
              <w:rPr>
                <w:rFonts w:ascii="PT Astra Serif" w:hAnsi="PT Astra Serif"/>
                <w:spacing w:val="-5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z w:val="28"/>
                <w:szCs w:val="28"/>
              </w:rPr>
              <w:t>от</w:t>
            </w:r>
            <w:r w:rsidRPr="004F738C">
              <w:rPr>
                <w:rFonts w:ascii="PT Astra Serif" w:hAnsi="PT Astra Serif"/>
                <w:spacing w:val="-5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z w:val="28"/>
                <w:szCs w:val="28"/>
              </w:rPr>
              <w:t>текущей</w:t>
            </w:r>
            <w:r w:rsidRPr="004F738C">
              <w:rPr>
                <w:rFonts w:ascii="PT Astra Serif" w:hAnsi="PT Astra Serif"/>
                <w:spacing w:val="-4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pacing w:val="-2"/>
                <w:sz w:val="28"/>
                <w:szCs w:val="28"/>
              </w:rPr>
              <w:t>скорости.</w:t>
            </w:r>
          </w:p>
        </w:tc>
      </w:tr>
      <w:tr w:rsidR="004F738C" w:rsidRPr="00DC341B" w14:paraId="644B721E" w14:textId="77777777" w:rsidTr="002F53B3">
        <w:trPr>
          <w:trHeight w:val="254"/>
        </w:trPr>
        <w:tc>
          <w:tcPr>
            <w:tcW w:w="1524" w:type="dxa"/>
          </w:tcPr>
          <w:p w14:paraId="7D19F7AC" w14:textId="77777777" w:rsidR="004F738C" w:rsidRPr="004F738C" w:rsidRDefault="004F738C" w:rsidP="002F53B3">
            <w:pPr>
              <w:pStyle w:val="TableParagraph"/>
              <w:spacing w:line="234" w:lineRule="exact"/>
              <w:ind w:left="123" w:right="115"/>
              <w:jc w:val="center"/>
              <w:rPr>
                <w:rFonts w:ascii="PT Astra Serif" w:hAnsi="PT Astra Serif"/>
                <w:sz w:val="28"/>
                <w:szCs w:val="28"/>
              </w:rPr>
            </w:pPr>
            <w:r w:rsidRPr="004F738C">
              <w:rPr>
                <w:rFonts w:ascii="PT Astra Serif" w:hAnsi="PT Astra Serif"/>
                <w:spacing w:val="-5"/>
                <w:sz w:val="28"/>
                <w:szCs w:val="28"/>
              </w:rPr>
              <w:t>«4»</w:t>
            </w:r>
          </w:p>
        </w:tc>
        <w:tc>
          <w:tcPr>
            <w:tcW w:w="8332" w:type="dxa"/>
          </w:tcPr>
          <w:p w14:paraId="683F6D27" w14:textId="77777777" w:rsidR="004F738C" w:rsidRPr="004F738C" w:rsidRDefault="004F738C" w:rsidP="002F53B3">
            <w:pPr>
              <w:pStyle w:val="TableParagraph"/>
              <w:spacing w:line="234" w:lineRule="exact"/>
              <w:ind w:left="108"/>
              <w:rPr>
                <w:rFonts w:ascii="PT Astra Serif" w:hAnsi="PT Astra Serif"/>
                <w:sz w:val="28"/>
                <w:szCs w:val="28"/>
              </w:rPr>
            </w:pPr>
            <w:r w:rsidRPr="004F738C">
              <w:rPr>
                <w:rFonts w:ascii="PT Astra Serif" w:hAnsi="PT Astra Serif"/>
                <w:sz w:val="28"/>
                <w:szCs w:val="28"/>
              </w:rPr>
              <w:t>Замедление</w:t>
            </w:r>
            <w:r w:rsidRPr="004F738C">
              <w:rPr>
                <w:rFonts w:ascii="PT Astra Serif" w:hAnsi="PT Astra Serif"/>
                <w:spacing w:val="-6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z w:val="28"/>
                <w:szCs w:val="28"/>
              </w:rPr>
              <w:t>воспроизведения</w:t>
            </w:r>
            <w:r w:rsidRPr="004F738C">
              <w:rPr>
                <w:rFonts w:ascii="PT Astra Serif" w:hAnsi="PT Astra Serif"/>
                <w:spacing w:val="-5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z w:val="28"/>
                <w:szCs w:val="28"/>
              </w:rPr>
              <w:t>анимации</w:t>
            </w:r>
            <w:r w:rsidRPr="004F738C">
              <w:rPr>
                <w:rFonts w:ascii="PT Astra Serif" w:hAnsi="PT Astra Serif"/>
                <w:spacing w:val="-5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z w:val="28"/>
                <w:szCs w:val="28"/>
              </w:rPr>
              <w:t>на</w:t>
            </w:r>
            <w:r w:rsidRPr="004F738C">
              <w:rPr>
                <w:rFonts w:ascii="PT Astra Serif" w:hAnsi="PT Astra Serif"/>
                <w:spacing w:val="-4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z w:val="28"/>
                <w:szCs w:val="28"/>
              </w:rPr>
              <w:t>10</w:t>
            </w:r>
            <w:r w:rsidRPr="004F738C">
              <w:rPr>
                <w:rFonts w:ascii="PT Astra Serif" w:hAnsi="PT Astra Serif"/>
                <w:spacing w:val="-7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z w:val="28"/>
                <w:szCs w:val="28"/>
              </w:rPr>
              <w:t>%</w:t>
            </w:r>
            <w:r w:rsidRPr="004F738C">
              <w:rPr>
                <w:rFonts w:ascii="PT Astra Serif" w:hAnsi="PT Astra Serif"/>
                <w:spacing w:val="-4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z w:val="28"/>
                <w:szCs w:val="28"/>
              </w:rPr>
              <w:t>от</w:t>
            </w:r>
            <w:r w:rsidRPr="004F738C">
              <w:rPr>
                <w:rFonts w:ascii="PT Astra Serif" w:hAnsi="PT Astra Serif"/>
                <w:spacing w:val="-6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z w:val="28"/>
                <w:szCs w:val="28"/>
              </w:rPr>
              <w:t>текущей</w:t>
            </w:r>
            <w:r w:rsidRPr="004F738C">
              <w:rPr>
                <w:rFonts w:ascii="PT Astra Serif" w:hAnsi="PT Astra Serif"/>
                <w:spacing w:val="-4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pacing w:val="-2"/>
                <w:sz w:val="28"/>
                <w:szCs w:val="28"/>
              </w:rPr>
              <w:t>скорости.</w:t>
            </w:r>
          </w:p>
        </w:tc>
      </w:tr>
      <w:tr w:rsidR="004F738C" w:rsidRPr="00DC341B" w14:paraId="4280CC7C" w14:textId="77777777" w:rsidTr="002F53B3">
        <w:trPr>
          <w:trHeight w:val="251"/>
        </w:trPr>
        <w:tc>
          <w:tcPr>
            <w:tcW w:w="1524" w:type="dxa"/>
          </w:tcPr>
          <w:p w14:paraId="3D65D9E4" w14:textId="77777777" w:rsidR="004F738C" w:rsidRPr="004F738C" w:rsidRDefault="004F738C" w:rsidP="002F53B3">
            <w:pPr>
              <w:pStyle w:val="TableParagraph"/>
              <w:ind w:left="123" w:right="115"/>
              <w:jc w:val="center"/>
              <w:rPr>
                <w:rFonts w:ascii="PT Astra Serif" w:hAnsi="PT Astra Serif"/>
                <w:sz w:val="28"/>
                <w:szCs w:val="28"/>
              </w:rPr>
            </w:pPr>
            <w:r w:rsidRPr="004F738C">
              <w:rPr>
                <w:rFonts w:ascii="PT Astra Serif" w:hAnsi="PT Astra Serif"/>
                <w:spacing w:val="-5"/>
                <w:sz w:val="28"/>
                <w:szCs w:val="28"/>
              </w:rPr>
              <w:t>«5»</w:t>
            </w:r>
          </w:p>
        </w:tc>
        <w:tc>
          <w:tcPr>
            <w:tcW w:w="8332" w:type="dxa"/>
          </w:tcPr>
          <w:p w14:paraId="0764D660" w14:textId="77777777" w:rsidR="004F738C" w:rsidRPr="004F738C" w:rsidRDefault="004F738C" w:rsidP="002F53B3">
            <w:pPr>
              <w:pStyle w:val="TableParagraph"/>
              <w:ind w:left="108"/>
              <w:rPr>
                <w:rFonts w:ascii="PT Astra Serif" w:hAnsi="PT Astra Serif"/>
                <w:sz w:val="28"/>
                <w:szCs w:val="28"/>
              </w:rPr>
            </w:pPr>
            <w:r w:rsidRPr="004F738C">
              <w:rPr>
                <w:rFonts w:ascii="PT Astra Serif" w:hAnsi="PT Astra Serif"/>
                <w:sz w:val="28"/>
                <w:szCs w:val="28"/>
              </w:rPr>
              <w:t>Вывод</w:t>
            </w:r>
            <w:r w:rsidRPr="004F738C">
              <w:rPr>
                <w:rFonts w:ascii="PT Astra Serif" w:hAnsi="PT Astra Serif"/>
                <w:spacing w:val="-8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z w:val="28"/>
                <w:szCs w:val="28"/>
              </w:rPr>
              <w:t>в</w:t>
            </w:r>
            <w:r w:rsidRPr="004F738C">
              <w:rPr>
                <w:rFonts w:ascii="PT Astra Serif" w:hAnsi="PT Astra Serif"/>
                <w:spacing w:val="-7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z w:val="28"/>
                <w:szCs w:val="28"/>
              </w:rPr>
              <w:t>UART</w:t>
            </w:r>
            <w:r w:rsidRPr="004F738C">
              <w:rPr>
                <w:rFonts w:ascii="PT Astra Serif" w:hAnsi="PT Astra Serif"/>
                <w:spacing w:val="-5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z w:val="28"/>
                <w:szCs w:val="28"/>
              </w:rPr>
              <w:t>параметров</w:t>
            </w:r>
            <w:r w:rsidRPr="004F738C">
              <w:rPr>
                <w:rFonts w:ascii="PT Astra Serif" w:hAnsi="PT Astra Serif"/>
                <w:spacing w:val="-7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z w:val="28"/>
                <w:szCs w:val="28"/>
              </w:rPr>
              <w:t>текущего</w:t>
            </w:r>
            <w:r w:rsidRPr="004F738C">
              <w:rPr>
                <w:rFonts w:ascii="PT Astra Serif" w:hAnsi="PT Astra Serif"/>
                <w:spacing w:val="-8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z w:val="28"/>
                <w:szCs w:val="28"/>
              </w:rPr>
              <w:t>сохраненного</w:t>
            </w:r>
            <w:r w:rsidRPr="004F738C">
              <w:rPr>
                <w:rFonts w:ascii="PT Astra Serif" w:hAnsi="PT Astra Serif"/>
                <w:spacing w:val="-5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z w:val="28"/>
                <w:szCs w:val="28"/>
              </w:rPr>
              <w:t>пользовательского</w:t>
            </w:r>
            <w:r w:rsidRPr="004F738C">
              <w:rPr>
                <w:rFonts w:ascii="PT Astra Serif" w:hAnsi="PT Astra Serif"/>
                <w:spacing w:val="-5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pacing w:val="-2"/>
                <w:sz w:val="28"/>
                <w:szCs w:val="28"/>
              </w:rPr>
              <w:t>режима.</w:t>
            </w:r>
          </w:p>
        </w:tc>
      </w:tr>
      <w:tr w:rsidR="004F738C" w:rsidRPr="004F738C" w14:paraId="2C78CC12" w14:textId="77777777" w:rsidTr="002F53B3">
        <w:trPr>
          <w:trHeight w:val="253"/>
        </w:trPr>
        <w:tc>
          <w:tcPr>
            <w:tcW w:w="1524" w:type="dxa"/>
          </w:tcPr>
          <w:p w14:paraId="62317FF2" w14:textId="77777777" w:rsidR="004F738C" w:rsidRPr="004F738C" w:rsidRDefault="004F738C" w:rsidP="002F53B3">
            <w:pPr>
              <w:pStyle w:val="TableParagraph"/>
              <w:spacing w:before="1" w:line="233" w:lineRule="exact"/>
              <w:ind w:left="123" w:right="113"/>
              <w:jc w:val="center"/>
              <w:rPr>
                <w:rFonts w:ascii="PT Astra Serif" w:hAnsi="PT Astra Serif"/>
                <w:sz w:val="28"/>
                <w:szCs w:val="28"/>
              </w:rPr>
            </w:pPr>
            <w:r w:rsidRPr="004F738C">
              <w:rPr>
                <w:rFonts w:ascii="PT Astra Serif" w:hAnsi="PT Astra Serif"/>
                <w:spacing w:val="-2"/>
                <w:sz w:val="28"/>
                <w:szCs w:val="28"/>
              </w:rPr>
              <w:t>«Enter»</w:t>
            </w:r>
          </w:p>
        </w:tc>
        <w:tc>
          <w:tcPr>
            <w:tcW w:w="8332" w:type="dxa"/>
          </w:tcPr>
          <w:p w14:paraId="20064B05" w14:textId="77777777" w:rsidR="004F738C" w:rsidRPr="004F738C" w:rsidRDefault="004F738C" w:rsidP="002F53B3">
            <w:pPr>
              <w:pStyle w:val="TableParagraph"/>
              <w:spacing w:before="1" w:line="233" w:lineRule="exact"/>
              <w:ind w:left="108"/>
              <w:rPr>
                <w:rFonts w:ascii="PT Astra Serif" w:hAnsi="PT Astra Serif"/>
                <w:sz w:val="28"/>
                <w:szCs w:val="28"/>
              </w:rPr>
            </w:pPr>
            <w:r w:rsidRPr="004F738C">
              <w:rPr>
                <w:rFonts w:ascii="PT Astra Serif" w:hAnsi="PT Astra Serif"/>
                <w:sz w:val="28"/>
                <w:szCs w:val="28"/>
              </w:rPr>
              <w:t>Вход</w:t>
            </w:r>
            <w:r w:rsidRPr="004F738C">
              <w:rPr>
                <w:rFonts w:ascii="PT Astra Serif" w:hAnsi="PT Astra Serif"/>
                <w:spacing w:val="-2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z w:val="28"/>
                <w:szCs w:val="28"/>
              </w:rPr>
              <w:t>в</w:t>
            </w:r>
            <w:r w:rsidRPr="004F738C">
              <w:rPr>
                <w:rFonts w:ascii="PT Astra Serif" w:hAnsi="PT Astra Serif"/>
                <w:spacing w:val="-2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z w:val="28"/>
                <w:szCs w:val="28"/>
              </w:rPr>
              <w:t>меню</w:t>
            </w:r>
            <w:r w:rsidRPr="004F738C">
              <w:rPr>
                <w:rFonts w:ascii="PT Astra Serif" w:hAnsi="PT Astra Serif"/>
                <w:spacing w:val="-1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pacing w:val="-2"/>
                <w:sz w:val="28"/>
                <w:szCs w:val="28"/>
              </w:rPr>
              <w:t>настройки.</w:t>
            </w:r>
          </w:p>
        </w:tc>
      </w:tr>
      <w:tr w:rsidR="004F738C" w:rsidRPr="00DC341B" w14:paraId="5D9B71DC" w14:textId="77777777" w:rsidTr="002F53B3">
        <w:trPr>
          <w:trHeight w:val="758"/>
        </w:trPr>
        <w:tc>
          <w:tcPr>
            <w:tcW w:w="1524" w:type="dxa"/>
          </w:tcPr>
          <w:p w14:paraId="31398C6E" w14:textId="77777777" w:rsidR="004F738C" w:rsidRPr="004F738C" w:rsidRDefault="004F738C" w:rsidP="002F53B3">
            <w:pPr>
              <w:pStyle w:val="TableParagraph"/>
              <w:spacing w:line="240" w:lineRule="auto"/>
              <w:ind w:left="123" w:right="111"/>
              <w:jc w:val="center"/>
              <w:rPr>
                <w:rFonts w:ascii="PT Astra Serif" w:hAnsi="PT Astra Serif"/>
                <w:sz w:val="28"/>
                <w:szCs w:val="28"/>
              </w:rPr>
            </w:pPr>
            <w:r w:rsidRPr="004F738C">
              <w:rPr>
                <w:rFonts w:ascii="PT Astra Serif" w:hAnsi="PT Astra Serif"/>
                <w:spacing w:val="-6"/>
                <w:sz w:val="28"/>
                <w:szCs w:val="28"/>
              </w:rPr>
              <w:t xml:space="preserve">На </w:t>
            </w:r>
            <w:r w:rsidRPr="004F738C">
              <w:rPr>
                <w:rFonts w:ascii="PT Astra Serif" w:hAnsi="PT Astra Serif"/>
                <w:spacing w:val="-2"/>
                <w:sz w:val="28"/>
                <w:szCs w:val="28"/>
              </w:rPr>
              <w:t>усмотрение</w:t>
            </w:r>
          </w:p>
          <w:p w14:paraId="07CD3327" w14:textId="77777777" w:rsidR="004F738C" w:rsidRPr="004F738C" w:rsidRDefault="004F738C" w:rsidP="002F53B3">
            <w:pPr>
              <w:pStyle w:val="TableParagraph"/>
              <w:spacing w:line="233" w:lineRule="exact"/>
              <w:ind w:left="11"/>
              <w:jc w:val="center"/>
              <w:rPr>
                <w:rFonts w:ascii="PT Astra Serif" w:hAnsi="PT Astra Serif"/>
                <w:sz w:val="28"/>
                <w:szCs w:val="28"/>
              </w:rPr>
            </w:pPr>
            <w:r w:rsidRPr="004F738C">
              <w:rPr>
                <w:rFonts w:ascii="PT Astra Serif" w:hAnsi="PT Astra Serif"/>
                <w:spacing w:val="-2"/>
                <w:sz w:val="28"/>
                <w:szCs w:val="28"/>
              </w:rPr>
              <w:t>исполнителей</w:t>
            </w:r>
          </w:p>
        </w:tc>
        <w:tc>
          <w:tcPr>
            <w:tcW w:w="8332" w:type="dxa"/>
          </w:tcPr>
          <w:p w14:paraId="663014D1" w14:textId="77777777" w:rsidR="004F738C" w:rsidRPr="004F738C" w:rsidRDefault="004F738C" w:rsidP="002F53B3">
            <w:pPr>
              <w:pStyle w:val="TableParagraph"/>
              <w:spacing w:line="240" w:lineRule="auto"/>
              <w:ind w:left="108" w:right="88"/>
              <w:rPr>
                <w:rFonts w:ascii="PT Astra Serif" w:hAnsi="PT Astra Serif"/>
                <w:sz w:val="28"/>
                <w:szCs w:val="28"/>
              </w:rPr>
            </w:pPr>
            <w:r w:rsidRPr="004F738C">
              <w:rPr>
                <w:rFonts w:ascii="PT Astra Serif" w:hAnsi="PT Astra Serif"/>
                <w:sz w:val="28"/>
                <w:szCs w:val="28"/>
              </w:rPr>
              <w:t>Ввод параметров пользовательского режима: цвет светодиода, яркость, необходимость</w:t>
            </w:r>
            <w:r w:rsidRPr="004F738C">
              <w:rPr>
                <w:rFonts w:ascii="PT Astra Serif" w:hAnsi="PT Astra Serif"/>
                <w:spacing w:val="-4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z w:val="28"/>
                <w:szCs w:val="28"/>
              </w:rPr>
              <w:t>плавного</w:t>
            </w:r>
            <w:r w:rsidRPr="004F738C">
              <w:rPr>
                <w:rFonts w:ascii="PT Astra Serif" w:hAnsi="PT Astra Serif"/>
                <w:spacing w:val="-7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z w:val="28"/>
                <w:szCs w:val="28"/>
              </w:rPr>
              <w:t>перехода,</w:t>
            </w:r>
            <w:r w:rsidRPr="004F738C">
              <w:rPr>
                <w:rFonts w:ascii="PT Astra Serif" w:hAnsi="PT Astra Serif"/>
                <w:spacing w:val="-4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z w:val="28"/>
                <w:szCs w:val="28"/>
              </w:rPr>
              <w:t>длительность,</w:t>
            </w:r>
            <w:r w:rsidRPr="004F738C">
              <w:rPr>
                <w:rFonts w:ascii="PT Astra Serif" w:hAnsi="PT Astra Serif"/>
                <w:spacing w:val="-3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z w:val="28"/>
                <w:szCs w:val="28"/>
              </w:rPr>
              <w:t>конец</w:t>
            </w:r>
            <w:r w:rsidRPr="004F738C">
              <w:rPr>
                <w:rFonts w:ascii="PT Astra Serif" w:hAnsi="PT Astra Serif"/>
                <w:spacing w:val="-5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z w:val="28"/>
                <w:szCs w:val="28"/>
              </w:rPr>
              <w:t>последовательности</w:t>
            </w:r>
            <w:r w:rsidRPr="004F738C">
              <w:rPr>
                <w:rFonts w:ascii="PT Astra Serif" w:hAnsi="PT Astra Serif"/>
                <w:spacing w:val="-8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z w:val="28"/>
                <w:szCs w:val="28"/>
              </w:rPr>
              <w:t>и</w:t>
            </w:r>
            <w:r w:rsidRPr="004F738C">
              <w:rPr>
                <w:rFonts w:ascii="PT Astra Serif" w:hAnsi="PT Astra Serif"/>
                <w:spacing w:val="-4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z w:val="28"/>
                <w:szCs w:val="28"/>
              </w:rPr>
              <w:t>т.</w:t>
            </w:r>
            <w:r w:rsidRPr="004F738C">
              <w:rPr>
                <w:rFonts w:ascii="PT Astra Serif" w:hAnsi="PT Astra Serif"/>
                <w:spacing w:val="-3"/>
                <w:sz w:val="28"/>
                <w:szCs w:val="28"/>
              </w:rPr>
              <w:t xml:space="preserve"> </w:t>
            </w:r>
            <w:r w:rsidRPr="004F738C">
              <w:rPr>
                <w:rFonts w:ascii="PT Astra Serif" w:hAnsi="PT Astra Serif"/>
                <w:sz w:val="28"/>
                <w:szCs w:val="28"/>
              </w:rPr>
              <w:t>п.</w:t>
            </w:r>
          </w:p>
        </w:tc>
      </w:tr>
    </w:tbl>
    <w:p w14:paraId="55789B9F" w14:textId="0A940ADB" w:rsidR="007968AB" w:rsidRDefault="00153433">
      <w:pPr>
        <w:spacing w:after="160" w:line="259" w:lineRule="auto"/>
        <w:ind w:firstLine="0"/>
        <w:jc w:val="left"/>
        <w:rPr>
          <w:lang w:val="ru-RU"/>
        </w:rPr>
      </w:pPr>
      <w:r w:rsidRPr="00153433">
        <w:rPr>
          <w:lang w:val="ru-RU"/>
        </w:rPr>
        <w:t xml:space="preserve">После ввода каждого символа в </w:t>
      </w:r>
      <w:r w:rsidRPr="00153433">
        <w:t>UART</w:t>
      </w:r>
      <w:r w:rsidRPr="00153433">
        <w:rPr>
          <w:lang w:val="ru-RU"/>
        </w:rPr>
        <w:t xml:space="preserve"> должно выводиться сообщение о том, какой режим активирован, или текущие настройки, вводимые в меню. Частота процессорного ядра – 90 МГц, частота ШИМ-сигнала для светодиодов – 4000 Гц</w:t>
      </w:r>
      <w:r w:rsidR="007968AB">
        <w:rPr>
          <w:lang w:val="ru-RU"/>
        </w:rPr>
        <w:br w:type="page"/>
      </w:r>
    </w:p>
    <w:p w14:paraId="32DCF933" w14:textId="5D7603AC" w:rsidR="007968AB" w:rsidRDefault="007968AB" w:rsidP="007968AB">
      <w:pPr>
        <w:pStyle w:val="SectionHeading"/>
      </w:pPr>
      <w:bookmarkStart w:id="3" w:name="_Toc212676999"/>
      <w:r w:rsidRPr="007968AB">
        <w:lastRenderedPageBreak/>
        <w:t>Описание организации программы и структуры драйверов, блок-схема прикладного алгоритма</w:t>
      </w:r>
      <w:bookmarkEnd w:id="3"/>
    </w:p>
    <w:p w14:paraId="199D8B9D" w14:textId="77777777" w:rsidR="00A83A19" w:rsidRPr="00DC341B" w:rsidRDefault="00A83A19">
      <w:pPr>
        <w:spacing w:after="160" w:line="259" w:lineRule="auto"/>
        <w:ind w:firstLine="0"/>
        <w:jc w:val="left"/>
        <w:rPr>
          <w:lang w:val="ru-RU"/>
        </w:rPr>
      </w:pPr>
    </w:p>
    <w:p w14:paraId="3AC4820D" w14:textId="77777777" w:rsidR="00A83A19" w:rsidRDefault="00A83A19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t xml:space="preserve">Конфигурация микроконтроллера в </w:t>
      </w:r>
      <w:r>
        <w:t>STM32</w:t>
      </w:r>
    </w:p>
    <w:p w14:paraId="25A874DB" w14:textId="77777777" w:rsidR="00A83A19" w:rsidRDefault="00A83A19">
      <w:pPr>
        <w:spacing w:after="160" w:line="259" w:lineRule="auto"/>
        <w:ind w:firstLine="0"/>
        <w:jc w:val="left"/>
        <w:rPr>
          <w:lang w:val="ru-RU"/>
        </w:rPr>
      </w:pPr>
      <w:r w:rsidRPr="00A83A19">
        <w:rPr>
          <w:noProof/>
          <w:lang w:val="ru-RU"/>
        </w:rPr>
        <w:drawing>
          <wp:inline distT="0" distB="0" distL="0" distR="0" wp14:anchorId="326587A7" wp14:editId="583B8C1B">
            <wp:extent cx="6120130" cy="5509895"/>
            <wp:effectExtent l="0" t="0" r="0" b="0"/>
            <wp:docPr id="139093335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3335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0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5C1A" w14:textId="1C235A2A" w:rsidR="00A83A19" w:rsidRDefault="00A83A19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t>Конфигурация таймера</w:t>
      </w:r>
    </w:p>
    <w:p w14:paraId="66651498" w14:textId="77777777" w:rsidR="00A83A19" w:rsidRDefault="00A83A19">
      <w:pPr>
        <w:spacing w:after="160" w:line="259" w:lineRule="auto"/>
        <w:ind w:firstLine="0"/>
        <w:jc w:val="left"/>
        <w:rPr>
          <w:lang w:val="ru-RU"/>
        </w:rPr>
      </w:pPr>
      <w:r w:rsidRPr="00A83A19">
        <w:rPr>
          <w:noProof/>
          <w:lang w:val="ru-RU"/>
        </w:rPr>
        <w:lastRenderedPageBreak/>
        <w:drawing>
          <wp:inline distT="0" distB="0" distL="0" distR="0" wp14:anchorId="422DD55E" wp14:editId="28B8E258">
            <wp:extent cx="4553585" cy="5249008"/>
            <wp:effectExtent l="0" t="0" r="0" b="8890"/>
            <wp:docPr id="51213255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3255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E8EAD" w14:textId="7D105457" w:rsidR="00A83A19" w:rsidRDefault="00A83A19">
      <w:pPr>
        <w:spacing w:after="160" w:line="259" w:lineRule="auto"/>
        <w:ind w:firstLine="0"/>
        <w:jc w:val="left"/>
        <w:rPr>
          <w:lang w:val="ru-RU"/>
        </w:rPr>
      </w:pPr>
      <w:r w:rsidRPr="00A83A19">
        <w:rPr>
          <w:noProof/>
          <w:lang w:val="ru-RU"/>
        </w:rPr>
        <w:drawing>
          <wp:inline distT="0" distB="0" distL="0" distR="0" wp14:anchorId="76807B39" wp14:editId="3A043005">
            <wp:extent cx="4610743" cy="2743583"/>
            <wp:effectExtent l="0" t="0" r="0" b="0"/>
            <wp:docPr id="1826103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03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986A" w14:textId="77777777" w:rsidR="00A83A19" w:rsidRDefault="00A83A19">
      <w:pPr>
        <w:spacing w:after="160" w:line="259" w:lineRule="auto"/>
        <w:ind w:firstLine="0"/>
        <w:jc w:val="left"/>
        <w:rPr>
          <w:lang w:val="ru-RU"/>
        </w:rPr>
      </w:pPr>
    </w:p>
    <w:p w14:paraId="590A2E84" w14:textId="226838EF" w:rsidR="00A83A19" w:rsidRDefault="00A83A19">
      <w:pPr>
        <w:spacing w:after="160" w:line="259" w:lineRule="auto"/>
        <w:ind w:firstLine="0"/>
        <w:jc w:val="left"/>
        <w:rPr>
          <w:lang w:val="ru-RU"/>
        </w:rPr>
      </w:pPr>
      <w:r w:rsidRPr="00A83A19">
        <w:rPr>
          <w:noProof/>
          <w:lang w:val="ru-RU"/>
        </w:rPr>
        <w:lastRenderedPageBreak/>
        <w:drawing>
          <wp:inline distT="0" distB="0" distL="0" distR="0" wp14:anchorId="135CF27B" wp14:editId="5DE309BA">
            <wp:extent cx="4286848" cy="2238687"/>
            <wp:effectExtent l="0" t="0" r="0" b="9525"/>
            <wp:docPr id="467974477" name="Рисунок 1" descr="Изображение выглядит как текст, Шрифт, число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74477" name="Рисунок 1" descr="Изображение выглядит как текст, Шрифт, число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6D33" w14:textId="01A22A1E" w:rsidR="00A83A19" w:rsidRDefault="00A83A19">
      <w:pPr>
        <w:spacing w:after="160" w:line="259" w:lineRule="auto"/>
        <w:ind w:firstLine="0"/>
        <w:jc w:val="left"/>
        <w:rPr>
          <w:lang w:val="ru-RU"/>
        </w:rPr>
      </w:pPr>
      <w:r w:rsidRPr="00A83A19">
        <w:rPr>
          <w:noProof/>
          <w:lang w:val="ru-RU"/>
        </w:rPr>
        <w:drawing>
          <wp:inline distT="0" distB="0" distL="0" distR="0" wp14:anchorId="45366756" wp14:editId="2D5ED824">
            <wp:extent cx="4315427" cy="2305372"/>
            <wp:effectExtent l="0" t="0" r="0" b="0"/>
            <wp:docPr id="56888289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8289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CA68" w14:textId="439464DB" w:rsidR="00A83A19" w:rsidRDefault="00A83A19">
      <w:pPr>
        <w:spacing w:after="160" w:line="259" w:lineRule="auto"/>
        <w:ind w:firstLine="0"/>
        <w:jc w:val="left"/>
        <w:rPr>
          <w:lang w:val="ru-RU"/>
        </w:rPr>
      </w:pPr>
      <w:r w:rsidRPr="00A83A19">
        <w:rPr>
          <w:noProof/>
          <w:lang w:val="ru-RU"/>
        </w:rPr>
        <w:drawing>
          <wp:inline distT="0" distB="0" distL="0" distR="0" wp14:anchorId="2EEDF8E1" wp14:editId="756C6578">
            <wp:extent cx="4353533" cy="1848108"/>
            <wp:effectExtent l="0" t="0" r="9525" b="0"/>
            <wp:docPr id="210230419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0419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4804" w14:textId="77777777" w:rsidR="004760F4" w:rsidRDefault="004760F4">
      <w:pPr>
        <w:spacing w:after="160" w:line="259" w:lineRule="auto"/>
        <w:ind w:firstLine="0"/>
        <w:jc w:val="left"/>
        <w:rPr>
          <w:lang w:val="ru-RU"/>
        </w:rPr>
      </w:pPr>
    </w:p>
    <w:p w14:paraId="53B8EF28" w14:textId="77777777" w:rsidR="004760F4" w:rsidRDefault="004760F4">
      <w:pPr>
        <w:spacing w:after="160" w:line="259" w:lineRule="auto"/>
        <w:ind w:firstLine="0"/>
        <w:jc w:val="left"/>
        <w:rPr>
          <w:lang w:val="ru-RU"/>
        </w:rPr>
      </w:pPr>
    </w:p>
    <w:p w14:paraId="55EEA78C" w14:textId="77777777" w:rsidR="004760F4" w:rsidRDefault="004760F4">
      <w:pPr>
        <w:spacing w:after="160" w:line="259" w:lineRule="auto"/>
        <w:ind w:firstLine="0"/>
        <w:jc w:val="left"/>
        <w:rPr>
          <w:lang w:val="ru-RU"/>
        </w:rPr>
      </w:pPr>
    </w:p>
    <w:p w14:paraId="42C8D755" w14:textId="77777777" w:rsidR="004760F4" w:rsidRDefault="004760F4">
      <w:pPr>
        <w:spacing w:after="160" w:line="259" w:lineRule="auto"/>
        <w:ind w:firstLine="0"/>
        <w:jc w:val="left"/>
        <w:rPr>
          <w:lang w:val="ru-RU"/>
        </w:rPr>
      </w:pPr>
    </w:p>
    <w:p w14:paraId="5E0FBDEE" w14:textId="77777777" w:rsidR="004760F4" w:rsidRDefault="004760F4">
      <w:pPr>
        <w:spacing w:after="160" w:line="259" w:lineRule="auto"/>
        <w:ind w:firstLine="0"/>
        <w:jc w:val="left"/>
        <w:rPr>
          <w:lang w:val="ru-RU"/>
        </w:rPr>
      </w:pPr>
    </w:p>
    <w:p w14:paraId="2CEF60BB" w14:textId="77777777" w:rsidR="004760F4" w:rsidRDefault="004760F4">
      <w:pPr>
        <w:spacing w:after="160" w:line="259" w:lineRule="auto"/>
        <w:ind w:firstLine="0"/>
        <w:jc w:val="left"/>
        <w:rPr>
          <w:lang w:val="ru-RU"/>
        </w:rPr>
      </w:pPr>
    </w:p>
    <w:p w14:paraId="28BF8555" w14:textId="77777777" w:rsidR="004760F4" w:rsidRDefault="004760F4">
      <w:pPr>
        <w:spacing w:after="160" w:line="259" w:lineRule="auto"/>
        <w:ind w:firstLine="0"/>
        <w:jc w:val="left"/>
        <w:rPr>
          <w:lang w:val="ru-RU"/>
        </w:rPr>
      </w:pPr>
    </w:p>
    <w:p w14:paraId="02F52C17" w14:textId="77777777" w:rsidR="004760F4" w:rsidRDefault="004760F4">
      <w:pPr>
        <w:spacing w:after="160" w:line="259" w:lineRule="auto"/>
        <w:ind w:firstLine="0"/>
        <w:jc w:val="left"/>
        <w:rPr>
          <w:lang w:val="ru-RU"/>
        </w:rPr>
      </w:pPr>
    </w:p>
    <w:p w14:paraId="1377C6D6" w14:textId="5D6D412E" w:rsidR="007968AB" w:rsidRDefault="004760F4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lastRenderedPageBreak/>
        <w:t>Блок-схема</w:t>
      </w:r>
      <w:r>
        <w:rPr>
          <w:lang w:val="ru-RU"/>
        </w:rPr>
        <w:br/>
      </w:r>
    </w:p>
    <w:p w14:paraId="61FC4541" w14:textId="25F9C66D" w:rsidR="004760F4" w:rsidRPr="004760F4" w:rsidRDefault="004760F4">
      <w:pPr>
        <w:spacing w:after="160" w:line="259" w:lineRule="auto"/>
        <w:ind w:firstLine="0"/>
        <w:jc w:val="left"/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7A3E0814" wp14:editId="1C632005">
            <wp:extent cx="6120130" cy="5044440"/>
            <wp:effectExtent l="0" t="0" r="0" b="0"/>
            <wp:docPr id="776027258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3" t="5399" r="-933" b="-5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BC50D7" w14:textId="7414A9F2" w:rsidR="00446156" w:rsidRDefault="007968AB" w:rsidP="007968AB">
      <w:pPr>
        <w:pStyle w:val="SectionHeading"/>
      </w:pPr>
      <w:bookmarkStart w:id="4" w:name="_Toc212677000"/>
      <w:r>
        <w:lastRenderedPageBreak/>
        <w:t>Исходный код</w:t>
      </w:r>
      <w:bookmarkEnd w:id="4"/>
    </w:p>
    <w:p w14:paraId="76AEC46D" w14:textId="77777777" w:rsidR="007968AB" w:rsidRDefault="007968AB" w:rsidP="00735FA7">
      <w:pPr>
        <w:rPr>
          <w:lang w:val="ru-RU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83A19" w14:paraId="5AB624FA" w14:textId="77777777" w:rsidTr="00A83A19">
        <w:tc>
          <w:tcPr>
            <w:tcW w:w="9628" w:type="dxa"/>
          </w:tcPr>
          <w:p w14:paraId="0825ACF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 xml:space="preserve">/* USER CODE BEGIN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>Header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 xml:space="preserve"> */</w:t>
            </w:r>
          </w:p>
          <w:p w14:paraId="286907E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>/**</w:t>
            </w:r>
          </w:p>
          <w:p w14:paraId="6060D4A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 xml:space="preserve">  ******************************************************************************</w:t>
            </w:r>
          </w:p>
          <w:p w14:paraId="7DCBCDAE" w14:textId="77777777" w:rsidR="00A83A19" w:rsidRPr="00DC341B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 xml:space="preserve">  </w:t>
            </w:r>
            <w:r w:rsidRPr="00DC341B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* @file         </w:t>
            </w:r>
            <w:proofErr w:type="gramStart"/>
            <w:r w:rsidRPr="00DC341B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:</w:t>
            </w:r>
            <w:proofErr w:type="gramEnd"/>
            <w:r w:rsidRPr="00DC341B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</w:t>
            </w:r>
            <w:proofErr w:type="spellStart"/>
            <w:r w:rsidRPr="00DC341B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main.c</w:t>
            </w:r>
            <w:proofErr w:type="spellEnd"/>
          </w:p>
          <w:p w14:paraId="0E9E8E71" w14:textId="77777777" w:rsidR="00A83A19" w:rsidRPr="00DC341B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DC341B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 @brief        </w:t>
            </w:r>
            <w:proofErr w:type="gramStart"/>
            <w:r w:rsidRPr="00DC341B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:</w:t>
            </w:r>
            <w:proofErr w:type="gramEnd"/>
            <w:r w:rsidRPr="00DC341B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Main program body</w:t>
            </w:r>
          </w:p>
          <w:p w14:paraId="73CB2CD6" w14:textId="77777777" w:rsidR="00A83A19" w:rsidRPr="00DC341B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DC341B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******************************************************************************</w:t>
            </w:r>
          </w:p>
          <w:p w14:paraId="5483F8E4" w14:textId="77777777" w:rsidR="00A83A19" w:rsidRPr="00DC341B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DC341B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 @attention</w:t>
            </w:r>
          </w:p>
          <w:p w14:paraId="65F01313" w14:textId="77777777" w:rsidR="00A83A19" w:rsidRPr="00DC341B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DC341B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</w:t>
            </w:r>
          </w:p>
          <w:p w14:paraId="4618AE59" w14:textId="77777777" w:rsidR="00A83A19" w:rsidRPr="00DC341B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DC341B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 Copyright (c) 2025 STMicroelectronics.</w:t>
            </w:r>
          </w:p>
          <w:p w14:paraId="3BE55C22" w14:textId="77777777" w:rsidR="00A83A19" w:rsidRPr="00DC341B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DC341B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 All rights reserved.</w:t>
            </w:r>
          </w:p>
          <w:p w14:paraId="690C48FC" w14:textId="77777777" w:rsidR="00A83A19" w:rsidRPr="00DC341B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DC341B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</w:t>
            </w:r>
          </w:p>
          <w:p w14:paraId="1758D413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 This software is licensed under terms that can be found in the LICENSE file</w:t>
            </w:r>
          </w:p>
          <w:p w14:paraId="45CC9F4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in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the root directory of this software component.</w:t>
            </w:r>
          </w:p>
          <w:p w14:paraId="5607B12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 If no LICENSE file comes with this software, it is provided AS-IS.</w:t>
            </w:r>
          </w:p>
          <w:p w14:paraId="0024D648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</w:t>
            </w:r>
          </w:p>
          <w:p w14:paraId="203D2DD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******************************************************************************</w:t>
            </w:r>
          </w:p>
          <w:p w14:paraId="66149F5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*/</w:t>
            </w:r>
          </w:p>
          <w:p w14:paraId="4030EB93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END Header */</w:t>
            </w:r>
          </w:p>
          <w:p w14:paraId="2FCA37A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/*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Includes -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-----------------------------------------------------------------*/</w:t>
            </w:r>
          </w:p>
          <w:p w14:paraId="7BC4CB1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>#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1F7199"/>
                <w:sz w:val="22"/>
                <w:lang w:eastAsia="ru-RU"/>
              </w:rPr>
              <w:t>include</w:t>
            </w:r>
            <w:r w:rsidRPr="00A83A19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main.h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</w:t>
            </w:r>
          </w:p>
          <w:p w14:paraId="47AF3221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proofErr w:type="gramStart"/>
            <w:r w:rsidRPr="00A83A19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>#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1F7199"/>
                <w:sz w:val="22"/>
                <w:lang w:eastAsia="ru-RU"/>
              </w:rPr>
              <w:t>include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tim.h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</w:t>
            </w:r>
          </w:p>
          <w:p w14:paraId="2722E5A5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>#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1F7199"/>
                <w:sz w:val="22"/>
                <w:lang w:eastAsia="ru-RU"/>
              </w:rPr>
              <w:t>include</w:t>
            </w:r>
            <w:r w:rsidRPr="00A83A19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usart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.h</w:t>
            </w:r>
            <w:proofErr w:type="spellEnd"/>
            <w:proofErr w:type="gramEnd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</w:t>
            </w:r>
          </w:p>
          <w:p w14:paraId="00D0B3A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>#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1F7199"/>
                <w:sz w:val="22"/>
                <w:lang w:eastAsia="ru-RU"/>
              </w:rPr>
              <w:t>include</w:t>
            </w:r>
            <w:r w:rsidRPr="00A83A19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gpio.h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</w:t>
            </w:r>
          </w:p>
          <w:p w14:paraId="6187BBF1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2F41FCF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/* Private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includes -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---------------------------------------------------------*/</w:t>
            </w:r>
          </w:p>
          <w:p w14:paraId="1191A08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BEGIN Includes */</w:t>
            </w:r>
          </w:p>
          <w:p w14:paraId="1AC892B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1BB071D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END Includes */</w:t>
            </w:r>
          </w:p>
          <w:p w14:paraId="5B0CCB6E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14E511E1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/* Private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typedef -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----------------------------------------------------------*/</w:t>
            </w:r>
          </w:p>
          <w:p w14:paraId="32EBB33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BEGIN PTD */</w:t>
            </w:r>
          </w:p>
          <w:p w14:paraId="1746191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773D93B1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typedef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enum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 xml:space="preserve"> {</w:t>
            </w:r>
          </w:p>
          <w:p w14:paraId="1057F5A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BREATH =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</w:t>
            </w:r>
          </w:p>
          <w:p w14:paraId="19789171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STROBE,</w:t>
            </w:r>
          </w:p>
          <w:p w14:paraId="41705A3E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SIREN,</w:t>
            </w:r>
          </w:p>
          <w:p w14:paraId="0E42CD3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EVERY_SIGNAL,</w:t>
            </w:r>
          </w:p>
          <w:p w14:paraId="33C7CF3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CUSTOM_MODE</w:t>
            </w:r>
          </w:p>
          <w:p w14:paraId="13660E3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}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mode;</w:t>
            </w:r>
            <w:proofErr w:type="gramEnd"/>
          </w:p>
          <w:p w14:paraId="4D3CDAAE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329E189B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typedef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enum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 xml:space="preserve"> {</w:t>
            </w:r>
          </w:p>
          <w:p w14:paraId="7622D283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GREEN,</w:t>
            </w:r>
          </w:p>
          <w:p w14:paraId="30F2F47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YELLOW,</w:t>
            </w:r>
          </w:p>
          <w:p w14:paraId="739A0D7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RED</w:t>
            </w:r>
          </w:p>
          <w:p w14:paraId="7804697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}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indicator_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color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5C4E302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3E99234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typedef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struct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 xml:space="preserve"> {</w:t>
            </w:r>
          </w:p>
          <w:p w14:paraId="13EA301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indicator_color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color;</w:t>
            </w:r>
            <w:proofErr w:type="gramEnd"/>
          </w:p>
          <w:p w14:paraId="1A445E31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brightness;</w:t>
            </w:r>
            <w:proofErr w:type="gramEnd"/>
          </w:p>
          <w:p w14:paraId="4BDE443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duration;</w:t>
            </w:r>
            <w:proofErr w:type="gramEnd"/>
          </w:p>
          <w:p w14:paraId="28EC81BF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}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custom_mode_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step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143A4EF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1BF3ED4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lastRenderedPageBreak/>
              <w:t>typedef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enum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 xml:space="preserve"> {</w:t>
            </w:r>
          </w:p>
          <w:p w14:paraId="77E2F30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MAIN,</w:t>
            </w:r>
          </w:p>
          <w:p w14:paraId="5891D71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CUSTOM</w:t>
            </w:r>
          </w:p>
          <w:p w14:paraId="6DF46F5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}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menu_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state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555FE6A5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5B202EF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END PTD */</w:t>
            </w:r>
          </w:p>
          <w:p w14:paraId="7CB6B09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07A087A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/* Private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define -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-----------------------------------------------------------*/</w:t>
            </w:r>
          </w:p>
          <w:p w14:paraId="34814845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BEGIN PD */</w:t>
            </w:r>
          </w:p>
          <w:p w14:paraId="5EBE4BCB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456E849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proofErr w:type="gramStart"/>
            <w:r w:rsidRPr="00A83A19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>#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1F7199"/>
                <w:sz w:val="22"/>
                <w:lang w:eastAsia="ru-RU"/>
              </w:rPr>
              <w:t>define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 xml:space="preserve"> MIN_BRIGHTNESS 0</w:t>
            </w:r>
          </w:p>
          <w:p w14:paraId="3BE1402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>#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1F7199"/>
                <w:sz w:val="22"/>
                <w:lang w:eastAsia="ru-RU"/>
              </w:rPr>
              <w:t>define</w:t>
            </w:r>
            <w:r w:rsidRPr="00A83A19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 xml:space="preserve"> MAX_BRIGHTNESS 100</w:t>
            </w:r>
          </w:p>
          <w:p w14:paraId="4B6764A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588D028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>#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1F7199"/>
                <w:sz w:val="22"/>
                <w:lang w:eastAsia="ru-RU"/>
              </w:rPr>
              <w:t>define</w:t>
            </w:r>
            <w:r w:rsidRPr="00A83A19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 xml:space="preserve"> MAX_CUSTOM_MODE_STEP_COUNT 5</w:t>
            </w:r>
          </w:p>
          <w:p w14:paraId="34A6E72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01FEDBE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END PD */</w:t>
            </w:r>
          </w:p>
          <w:p w14:paraId="2945DAE5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77EB57B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/* Private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macro -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------------------------------------------------------------*/</w:t>
            </w:r>
          </w:p>
          <w:p w14:paraId="1A90CDC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BEGIN PM */</w:t>
            </w:r>
          </w:p>
          <w:p w14:paraId="40329A5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7058CA88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END PM */</w:t>
            </w:r>
          </w:p>
          <w:p w14:paraId="195EC11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63214DD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/* Private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variables -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--------------------------------------------------------*/</w:t>
            </w:r>
          </w:p>
          <w:p w14:paraId="0FB31DF3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6590B0A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BEGIN PV */</w:t>
            </w:r>
          </w:p>
          <w:p w14:paraId="7AD57AB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6AD190F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speed_percents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50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04B3A03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7A1605E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mode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current_mode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BREATH;</w:t>
            </w:r>
            <w:proofErr w:type="gramEnd"/>
          </w:p>
          <w:p w14:paraId="39EDDB18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char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*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mode_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name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[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] = {</w:t>
            </w:r>
          </w:p>
          <w:p w14:paraId="74FAEF9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"breath"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</w:t>
            </w:r>
          </w:p>
          <w:p w14:paraId="59C5BBA8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"strobe"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</w:t>
            </w:r>
          </w:p>
          <w:p w14:paraId="11BD138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siren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</w:t>
            </w:r>
          </w:p>
          <w:p w14:paraId="1DA38A7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every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 xml:space="preserve"> signal"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</w:t>
            </w:r>
          </w:p>
          <w:p w14:paraId="260408AB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custom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 xml:space="preserve"> mode"</w:t>
            </w:r>
          </w:p>
          <w:p w14:paraId="03CD5141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};</w:t>
            </w:r>
          </w:p>
          <w:p w14:paraId="76B2E8E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489CD76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custom_mode_step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custom_mode_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steps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[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MAX_CUSTOM_MODE_STEP_COUNT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];</w:t>
            </w:r>
            <w:proofErr w:type="gramEnd"/>
          </w:p>
          <w:p w14:paraId="4400785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current_custom_mode_step_count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611566F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current_custom_mode_step_index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0D1CD965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26CCB73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uint8_t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input_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169E2D7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uint8_t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output_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[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256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];</w:t>
            </w:r>
            <w:proofErr w:type="gramEnd"/>
          </w:p>
          <w:p w14:paraId="4D434908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29559C1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menu_state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current_menu_state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MAIN;</w:t>
            </w:r>
            <w:proofErr w:type="gramEnd"/>
          </w:p>
          <w:p w14:paraId="5451CC3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611413C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END PV */</w:t>
            </w:r>
          </w:p>
          <w:p w14:paraId="5A46885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5EE83D8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/* Private function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prototypes -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----------------------------------------------*/</w:t>
            </w:r>
          </w:p>
          <w:p w14:paraId="0E8E37E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SystemClock_Config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)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01040938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BEGIN PFP */</w:t>
            </w:r>
          </w:p>
          <w:p w14:paraId="12E24A7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wait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 xml:space="preserve"> delay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)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0E4F75A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19612C0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play_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breath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()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3FE3962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play_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strobe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()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1904F4F5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play_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siren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()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6E362A6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play_every_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signal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()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2F06861E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play_custom_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mode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()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285403BE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END PFP */</w:t>
            </w:r>
          </w:p>
          <w:p w14:paraId="3A205781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05C9D4A5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/* Private user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code ---------------------------------------------------------*/</w:t>
            </w:r>
            <w:proofErr w:type="gramEnd"/>
          </w:p>
          <w:p w14:paraId="2AEF7D2F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lastRenderedPageBreak/>
              <w:t>/* USER CODE BEGIN 0 */</w:t>
            </w:r>
          </w:p>
          <w:p w14:paraId="40A2333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299489B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END 0 */</w:t>
            </w:r>
          </w:p>
          <w:p w14:paraId="42743A8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7FF608FB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/**</w:t>
            </w:r>
          </w:p>
          <w:p w14:paraId="1CC3916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 @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brief  The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application entry point.</w:t>
            </w:r>
          </w:p>
          <w:p w14:paraId="15ACE40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 @retval int</w:t>
            </w:r>
          </w:p>
          <w:p w14:paraId="24B46CF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*/</w:t>
            </w:r>
          </w:p>
          <w:p w14:paraId="38C5B8DE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int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main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)</w:t>
            </w:r>
          </w:p>
          <w:p w14:paraId="1451F4C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{</w:t>
            </w:r>
          </w:p>
          <w:p w14:paraId="2727CE0F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BEGIN 1 */</w:t>
            </w:r>
          </w:p>
          <w:p w14:paraId="3D18DA8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7D847F6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END 1 */</w:t>
            </w:r>
          </w:p>
          <w:p w14:paraId="5F177C43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2306EFE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/* MCU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Configuration-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-------------------------------------------------------*/</w:t>
            </w:r>
          </w:p>
          <w:p w14:paraId="5C2D66E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54D16F6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/* Reset of all peripherals, Initializes the Flash interface and the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Systick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. */</w:t>
            </w:r>
          </w:p>
          <w:p w14:paraId="01AC9BB1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HAL_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Init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();</w:t>
            </w:r>
            <w:proofErr w:type="gramEnd"/>
          </w:p>
          <w:p w14:paraId="55DD88C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2ED50BF8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BEGIN Init */</w:t>
            </w:r>
          </w:p>
          <w:p w14:paraId="3E38F32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29D3D7C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END Init */</w:t>
            </w:r>
          </w:p>
          <w:p w14:paraId="3F0A069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7EABE77B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Configure the system clock */</w:t>
            </w:r>
          </w:p>
          <w:p w14:paraId="23DC59F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SystemClock_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Config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();</w:t>
            </w:r>
            <w:proofErr w:type="gramEnd"/>
          </w:p>
          <w:p w14:paraId="57740B0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19D720FF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/* USER CODE BEGIN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SysInit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*/</w:t>
            </w:r>
          </w:p>
          <w:p w14:paraId="6D19A53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0BE4DD65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/* USER CODE END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SysInit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*/</w:t>
            </w:r>
          </w:p>
          <w:p w14:paraId="660E231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4763FF91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Initialize all configured peripherals */</w:t>
            </w:r>
          </w:p>
          <w:p w14:paraId="625046F3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MX_GPIO_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Init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();</w:t>
            </w:r>
            <w:proofErr w:type="gramEnd"/>
          </w:p>
          <w:p w14:paraId="3CBEB9F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MX_TIM4_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Init();</w:t>
            </w:r>
            <w:proofErr w:type="gramEnd"/>
          </w:p>
          <w:p w14:paraId="7BF1CCF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MX_USART6_UART_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Init();</w:t>
            </w:r>
            <w:proofErr w:type="gramEnd"/>
          </w:p>
          <w:p w14:paraId="0651FAF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BEGIN 2 */</w:t>
            </w:r>
          </w:p>
          <w:p w14:paraId="12150BA1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4C6BE0A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END 2 */</w:t>
            </w:r>
          </w:p>
          <w:p w14:paraId="619727B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7EDC3DC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Infinite loop */</w:t>
            </w:r>
          </w:p>
          <w:p w14:paraId="623BA78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BEGIN WHILE */</w:t>
            </w:r>
          </w:p>
          <w:p w14:paraId="2596DFF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HAL_TIM_PWM_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Start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&amp;htim4, TIM_CHANNEL_2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281A5B6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HAL_TIM_PWM_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Start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&amp;htim4, TIM_CHANNEL_3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1632188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HAL_TIM_PWM_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Start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&amp;htim4, TIM_CHANNEL_4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1AE3A1C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29C2F623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HAL_UART_Receive_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IT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&amp;huart6, &amp;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input_buffer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37696D3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while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</w:t>
            </w:r>
          </w:p>
          <w:p w14:paraId="628EA76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{</w:t>
            </w:r>
          </w:p>
          <w:p w14:paraId="15B9C40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current_mode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BREATH) {</w:t>
            </w:r>
            <w:proofErr w:type="gramEnd"/>
          </w:p>
          <w:p w14:paraId="12A25308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play_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breath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();</w:t>
            </w:r>
            <w:proofErr w:type="gramEnd"/>
          </w:p>
          <w:p w14:paraId="7858118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}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current_mode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STROBE) {</w:t>
            </w:r>
            <w:proofErr w:type="gramEnd"/>
          </w:p>
          <w:p w14:paraId="65A4532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play_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strobe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();</w:t>
            </w:r>
            <w:proofErr w:type="gramEnd"/>
          </w:p>
          <w:p w14:paraId="6C1728E1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}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current_mode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SIREN) {</w:t>
            </w:r>
            <w:proofErr w:type="gramEnd"/>
          </w:p>
          <w:p w14:paraId="4F88298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play_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siren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();</w:t>
            </w:r>
            <w:proofErr w:type="gramEnd"/>
          </w:p>
          <w:p w14:paraId="35AE58E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}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current_mode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== EVERY_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SIGNAL) {</w:t>
            </w:r>
            <w:proofErr w:type="gramEnd"/>
          </w:p>
          <w:p w14:paraId="7C9500C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play_every_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signal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();</w:t>
            </w:r>
            <w:proofErr w:type="gramEnd"/>
          </w:p>
          <w:p w14:paraId="7B4C16A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}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310EEE33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play_custom_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mode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();</w:t>
            </w:r>
            <w:proofErr w:type="gramEnd"/>
          </w:p>
          <w:p w14:paraId="24D4DE0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}</w:t>
            </w:r>
          </w:p>
          <w:p w14:paraId="1556F25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439C8D43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END WHILE */</w:t>
            </w:r>
          </w:p>
          <w:p w14:paraId="67E4150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3406ED7B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BEGIN 3 */</w:t>
            </w:r>
          </w:p>
          <w:p w14:paraId="08D155E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}</w:t>
            </w:r>
          </w:p>
          <w:p w14:paraId="61D99765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END 3 */</w:t>
            </w:r>
          </w:p>
          <w:p w14:paraId="7391F00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lastRenderedPageBreak/>
              <w:t>}</w:t>
            </w:r>
          </w:p>
          <w:p w14:paraId="40B243C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11DF70FB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/**</w:t>
            </w:r>
          </w:p>
          <w:p w14:paraId="43FE036F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 @brief System Clock Configuration</w:t>
            </w:r>
          </w:p>
          <w:p w14:paraId="02D6804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 @retval None</w:t>
            </w:r>
          </w:p>
          <w:p w14:paraId="7A04248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*/</w:t>
            </w:r>
          </w:p>
          <w:p w14:paraId="0BF9DE6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SystemClock_Config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)</w:t>
            </w:r>
          </w:p>
          <w:p w14:paraId="0BD60F5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{</w:t>
            </w:r>
          </w:p>
          <w:p w14:paraId="2E16D14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RCC_OscInitTypeDef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RCC_OscInitStruct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{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};</w:t>
            </w:r>
            <w:proofErr w:type="gramEnd"/>
          </w:p>
          <w:p w14:paraId="3C682AE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RCC_ClkInitTypeDef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RCC_ClkInitStruct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{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};</w:t>
            </w:r>
            <w:proofErr w:type="gramEnd"/>
          </w:p>
          <w:p w14:paraId="03428EA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2B684383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/** Configure the main internal regulator output voltage</w:t>
            </w:r>
          </w:p>
          <w:p w14:paraId="59F2C91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*/</w:t>
            </w:r>
          </w:p>
          <w:p w14:paraId="52185EC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__HAL_RCC_PWR_CLK_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ENABLE();</w:t>
            </w:r>
            <w:proofErr w:type="gramEnd"/>
          </w:p>
          <w:p w14:paraId="0BF9BF35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__HAL_PWR_VOLTAGESCALING_CONFIG(PWR_REGULATOR_VOLTAGE_SCALE3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07291AD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4EF761A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/** Initializes the RCC Oscillators according to the specified parameters</w:t>
            </w:r>
          </w:p>
          <w:p w14:paraId="036927D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in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the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RCC_OscInitTypeDef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structure.</w:t>
            </w:r>
          </w:p>
          <w:p w14:paraId="74295DF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*/</w:t>
            </w:r>
          </w:p>
          <w:p w14:paraId="72066275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RCC_OscInitStruct.OscillatorType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RCC_OSCILLATORTYPE_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HSE;</w:t>
            </w:r>
            <w:proofErr w:type="gramEnd"/>
          </w:p>
          <w:p w14:paraId="79FC166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RCC_OscInitStruct.HSEState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RCC_HSE_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ON;</w:t>
            </w:r>
            <w:proofErr w:type="gramEnd"/>
          </w:p>
          <w:p w14:paraId="56F4E0B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RCC_OscInitStruct.PLL.PLLState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RCC_PLL_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ON;</w:t>
            </w:r>
            <w:proofErr w:type="gramEnd"/>
          </w:p>
          <w:p w14:paraId="0B5D77DE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RCC_OscInitStruct.PLL.PLLSource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RCC_PLLSOURCE_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HSE;</w:t>
            </w:r>
            <w:proofErr w:type="gramEnd"/>
          </w:p>
          <w:p w14:paraId="1BCC39A5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RCC_OscInitStruct.PLL.PLLM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15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04CC390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RCC_OscInitStruct.PLL.PLLN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108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29B54D7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RCC_OscInitStruct.PLL.PLLP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RCC_PLLP_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DIV2;</w:t>
            </w:r>
            <w:proofErr w:type="gramEnd"/>
          </w:p>
          <w:p w14:paraId="2B6A7CDE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RCC_OscInitStruct.PLL.PLLQ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4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2F451CE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HAL_RCC_OscConfig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(&amp;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RCC_OscInitStruct</w:t>
            </w:r>
            <w:proofErr w:type="spellEnd"/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!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= HAL_OK)</w:t>
            </w:r>
          </w:p>
          <w:p w14:paraId="0973867E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{</w:t>
            </w:r>
          </w:p>
          <w:p w14:paraId="2FFB53CF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Error_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Handler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();</w:t>
            </w:r>
            <w:proofErr w:type="gramEnd"/>
          </w:p>
          <w:p w14:paraId="57CB035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}</w:t>
            </w:r>
          </w:p>
          <w:p w14:paraId="224C03F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5940C8A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/** Activate the Over-Drive mode</w:t>
            </w:r>
          </w:p>
          <w:p w14:paraId="255EE27F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*/</w:t>
            </w:r>
          </w:p>
          <w:p w14:paraId="4423F99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HAL_PWREx_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EnableOverDrive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() !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= HAL_OK)</w:t>
            </w:r>
          </w:p>
          <w:p w14:paraId="332A7BA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{</w:t>
            </w:r>
          </w:p>
          <w:p w14:paraId="7FD5B9A8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Error_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Handler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();</w:t>
            </w:r>
            <w:proofErr w:type="gramEnd"/>
          </w:p>
          <w:p w14:paraId="454070FF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}</w:t>
            </w:r>
          </w:p>
          <w:p w14:paraId="543BAFFE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10DB767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/** Initializes the CPU, AHB and APB buses clocks</w:t>
            </w:r>
          </w:p>
          <w:p w14:paraId="4E5BBEB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*/</w:t>
            </w:r>
          </w:p>
          <w:p w14:paraId="30B0616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RCC_ClkInitStruct.ClockType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RCC_CLOCKTYPE_HCLK|RCC_CLOCKTYPE_SYSCLK</w:t>
            </w:r>
          </w:p>
          <w:p w14:paraId="7994731E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                  |RCC_CLOCKTYPE_PCLK1|RCC_CLOCKTYPE_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PCLK2;</w:t>
            </w:r>
            <w:proofErr w:type="gramEnd"/>
          </w:p>
          <w:p w14:paraId="4F113E88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RCC_ClkInitStruct.SYSCLKSource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RCC_SYSCLKSOURCE_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PLLCLK;</w:t>
            </w:r>
            <w:proofErr w:type="gramEnd"/>
          </w:p>
          <w:p w14:paraId="6398D25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RCC_ClkInitStruct.AHBCLKDivider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RCC_SYSCLK_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DIV1;</w:t>
            </w:r>
            <w:proofErr w:type="gramEnd"/>
          </w:p>
          <w:p w14:paraId="78C9C21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RCC_ClkInitStruct.APB1CLKDivider = RCC_HCLK_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DIV2;</w:t>
            </w:r>
            <w:proofErr w:type="gramEnd"/>
          </w:p>
          <w:p w14:paraId="6F271968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RCC_ClkInitStruct.APB2CLKDivider = RCC_HCLK_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DIV2;</w:t>
            </w:r>
            <w:proofErr w:type="gramEnd"/>
          </w:p>
          <w:p w14:paraId="4A06A823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7C6D1C3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HAL_RCC_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ClockConfig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&amp;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RCC_ClkInitStruct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 FLASH_LATENCY_2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!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= HAL_OK)</w:t>
            </w:r>
          </w:p>
          <w:p w14:paraId="00E000C3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{</w:t>
            </w:r>
          </w:p>
          <w:p w14:paraId="2C89F4B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Error_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Handler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();</w:t>
            </w:r>
            <w:proofErr w:type="gramEnd"/>
          </w:p>
          <w:p w14:paraId="437DA29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}</w:t>
            </w:r>
          </w:p>
          <w:p w14:paraId="45D444B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</w:t>
            </w:r>
          </w:p>
          <w:p w14:paraId="7B5D7413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4B3AFB4E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BEGIN 4 */</w:t>
            </w:r>
          </w:p>
          <w:p w14:paraId="30C7C9A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7B902891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process_command_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message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uint8_t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 xml:space="preserve"> command)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64712A2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(command ==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'1'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|| command ==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'2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'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  <w:proofErr w:type="gramEnd"/>
          </w:p>
          <w:p w14:paraId="646AEE2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proofErr w:type="spellStart"/>
            <w:proofErr w:type="gramStart"/>
            <w:r w:rsidRPr="00A83A19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sprintf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output_buffer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"Mode: %s\n"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mode_name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[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current_mode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]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753F8C7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(command ==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'3'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|| command ==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'4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'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  <w:proofErr w:type="gramEnd"/>
          </w:p>
          <w:p w14:paraId="21FD58F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proofErr w:type="spellStart"/>
            <w:proofErr w:type="gramStart"/>
            <w:r w:rsidRPr="00A83A19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sprintf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output_buffer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"Speed: %</w:t>
            </w:r>
            <w:proofErr w:type="spellStart"/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ld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%%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\n"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speed_percents</w:t>
            </w:r>
            <w:proofErr w:type="spellEnd"/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0F4B1FE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(command ==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'5'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</w:p>
          <w:p w14:paraId="5013936B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proofErr w:type="spellStart"/>
            <w:proofErr w:type="gramStart"/>
            <w:r w:rsidRPr="00A83A19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sprintf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output_buffer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"Mode: %s\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nSpeed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: %</w:t>
            </w:r>
            <w:proofErr w:type="spellStart"/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ld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%%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\n"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mode_name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[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current_mode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],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speed_percents</w:t>
            </w:r>
            <w:proofErr w:type="spellEnd"/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1A0B5A0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lastRenderedPageBreak/>
              <w:t xml:space="preserve">    }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(command ==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'\r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'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  <w:proofErr w:type="gramEnd"/>
          </w:p>
          <w:p w14:paraId="408A409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proofErr w:type="spellStart"/>
            <w:proofErr w:type="gramStart"/>
            <w:r w:rsidRPr="00A83A19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sprintf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output_buffer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"Custom menu is open\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nEnter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 xml:space="preserve"> sequence: &lt;color&gt; &lt;brightness&gt; &lt;duration&gt;\n"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12DCF6F1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(command ==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0x1B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  <w:proofErr w:type="gramEnd"/>
          </w:p>
          <w:p w14:paraId="41FA285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proofErr w:type="spellStart"/>
            <w:proofErr w:type="gramStart"/>
            <w:r w:rsidRPr="00A83A19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sprintf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output_buffer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"Main menu is open\n"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34EB1CB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</w:t>
            </w:r>
          </w:p>
          <w:p w14:paraId="3AB9D41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HAL_UART_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Transmit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&amp;huart6,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output_buffer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strlen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output_buffer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),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060ABCB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</w:t>
            </w:r>
          </w:p>
          <w:p w14:paraId="64F5A49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3EB75FD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process_main_menu_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command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uint8_t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 xml:space="preserve"> command)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1BE3822F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(command ==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'1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'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  <w:proofErr w:type="gramEnd"/>
          </w:p>
          <w:p w14:paraId="020613D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current_mode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== CUSTOM_MODE) {</w:t>
            </w:r>
          </w:p>
          <w:p w14:paraId="3E335BD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current_mode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BREATH;</w:t>
            </w:r>
            <w:proofErr w:type="gramEnd"/>
          </w:p>
          <w:p w14:paraId="53565CC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}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33325F2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current_mode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+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+;</w:t>
            </w:r>
            <w:proofErr w:type="gramEnd"/>
          </w:p>
          <w:p w14:paraId="2E79A76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}</w:t>
            </w:r>
          </w:p>
          <w:p w14:paraId="0C18B9E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(command ==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'2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'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  <w:proofErr w:type="gramEnd"/>
          </w:p>
          <w:p w14:paraId="2BA1447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current_mode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BREATH) {</w:t>
            </w:r>
            <w:proofErr w:type="gramEnd"/>
          </w:p>
          <w:p w14:paraId="64CD3A43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current_mode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CUSTOM_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MODE;</w:t>
            </w:r>
            <w:proofErr w:type="gramEnd"/>
          </w:p>
          <w:p w14:paraId="304107C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}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49D495FE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current_mode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-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-;</w:t>
            </w:r>
            <w:proofErr w:type="gramEnd"/>
          </w:p>
          <w:p w14:paraId="7B8B014B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}</w:t>
            </w:r>
          </w:p>
          <w:p w14:paraId="1EBD9A2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(command ==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'3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'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  <w:proofErr w:type="gramEnd"/>
          </w:p>
          <w:p w14:paraId="6ACF800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speed_percents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&lt;=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90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  <w:proofErr w:type="gramEnd"/>
          </w:p>
          <w:p w14:paraId="356FF07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speed_percents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+=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2269411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}</w:t>
            </w:r>
          </w:p>
          <w:p w14:paraId="3AF25E0E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(command ==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'4'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</w:p>
          <w:p w14:paraId="7F0F04FE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speed_percents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&gt;=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  <w:proofErr w:type="gramEnd"/>
          </w:p>
          <w:p w14:paraId="7E3F702B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speed_percents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-=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62BF110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}</w:t>
            </w:r>
          </w:p>
          <w:p w14:paraId="56FD8A5E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(command ==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'\r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'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  <w:proofErr w:type="gramEnd"/>
          </w:p>
          <w:p w14:paraId="57B21AE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current_menu_state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CUSTOM;</w:t>
            </w:r>
            <w:proofErr w:type="gramEnd"/>
          </w:p>
          <w:p w14:paraId="66BEF931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</w:t>
            </w:r>
          </w:p>
          <w:p w14:paraId="476AAE8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62B585AB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process_command_message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(command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68D5E628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</w:t>
            </w:r>
          </w:p>
          <w:p w14:paraId="70EB821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15EAAC5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process_custom_menu_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input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uint8_t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 xml:space="preserve">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symbol)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  <w:proofErr w:type="gramEnd"/>
          </w:p>
          <w:p w14:paraId="66E21C0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static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char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custom_menu_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[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256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];</w:t>
            </w:r>
            <w:proofErr w:type="gramEnd"/>
          </w:p>
          <w:p w14:paraId="0B595E7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static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uint8_t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custom_menu_index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7E8A61C8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static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_Bool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is_first_input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1DD6325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3D55F0A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>// Обработка ESC - выход из режима настройки</w:t>
            </w:r>
          </w:p>
          <w:p w14:paraId="24FED1C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(symbol ==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0x1B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)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{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 ESC</w:t>
            </w:r>
          </w:p>
          <w:p w14:paraId="5EC16F5E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current_menu_state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MAIN;</w:t>
            </w:r>
            <w:proofErr w:type="gramEnd"/>
          </w:p>
          <w:p w14:paraId="3DDA40F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is_first_input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78FB191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custom_menu_index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53FDC378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proofErr w:type="spellStart"/>
            <w:proofErr w:type="gramStart"/>
            <w:r w:rsidRPr="00A83A19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memset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custom_menu_buffer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sizeof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custom_menu_buffer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4940BD3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53A7D30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process_command_message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(symbol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68578A88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return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016A7F31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</w:t>
            </w:r>
          </w:p>
          <w:p w14:paraId="6D9E30F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68C9A6CF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//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>Обработка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Backspaces</w:t>
            </w:r>
          </w:p>
          <w:p w14:paraId="1B113D3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(symbol ==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0x08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|| symbol ==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0x7F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)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{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/ Backspace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>или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Delete</w:t>
            </w:r>
          </w:p>
          <w:p w14:paraId="7F668E5E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custom_menu_index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&gt;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  <w:proofErr w:type="gramEnd"/>
          </w:p>
          <w:p w14:paraId="1C70A41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custom_menu_index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-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-;</w:t>
            </w:r>
            <w:proofErr w:type="gramEnd"/>
          </w:p>
          <w:p w14:paraId="285498AB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custom_menu_buffer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[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custom_menu_index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]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5071B16F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>// Отправляем последовательность для удаления символа в терминале</w:t>
            </w:r>
          </w:p>
          <w:p w14:paraId="34B0DCF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  <w:t xml:space="preserve">           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char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bs[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] =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"\b \b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0018FFCB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HAL_UART_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Transmit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&amp;huart6, bs,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strlen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(bs),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5A19B3F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  <w:t>}</w:t>
            </w:r>
          </w:p>
          <w:p w14:paraId="271AAEF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  <w:t xml:space="preserve">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val="ru-RU" w:eastAsia="ru-RU"/>
              </w:rPr>
              <w:t>return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  <w:t>;</w:t>
            </w:r>
          </w:p>
          <w:p w14:paraId="45B6970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  <w:t xml:space="preserve">    }</w:t>
            </w:r>
          </w:p>
          <w:p w14:paraId="08CD30A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</w:pPr>
          </w:p>
          <w:p w14:paraId="42D03E3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>// Обработка Enter - парсинг введенной строки</w:t>
            </w:r>
          </w:p>
          <w:p w14:paraId="49EFFC7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(symbol ==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'\r'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|| symbol ==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'\n'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</w:p>
          <w:p w14:paraId="16B4CFA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custom_menu_index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  <w:proofErr w:type="gramEnd"/>
          </w:p>
          <w:p w14:paraId="318DECA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proofErr w:type="gramStart"/>
            <w:r w:rsidRPr="00A83A19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sprintf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output_buffer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"\r\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nNo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 xml:space="preserve"> input! Press ESC to cancel or enter sequence: \n"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2CBD10C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HAL_UART_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Transmit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&amp;huart6,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output_buffer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strlen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output_buffer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),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6C3A302F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return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0F575F4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}</w:t>
            </w:r>
          </w:p>
          <w:p w14:paraId="25EE14E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39A4EF6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//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>Парсим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>введенную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>строку</w:t>
            </w:r>
          </w:p>
          <w:p w14:paraId="07805A0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char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color_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char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620B30D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brightness;</w:t>
            </w:r>
            <w:proofErr w:type="gramEnd"/>
          </w:p>
          <w:p w14:paraId="625E5218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duration;</w:t>
            </w:r>
            <w:proofErr w:type="gramEnd"/>
          </w:p>
          <w:p w14:paraId="57804B51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6FD6522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int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parsed = </w:t>
            </w:r>
            <w:proofErr w:type="spellStart"/>
            <w:proofErr w:type="gramStart"/>
            <w:r w:rsidRPr="00A83A19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sscanf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custom_menu_buffer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"%c %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lu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 xml:space="preserve"> %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lu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</w:t>
            </w:r>
          </w:p>
          <w:p w14:paraId="0C1A289E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               &amp;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color_char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 &amp;brightness, &amp;duration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6294DA7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038EC3E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parsed !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3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  <w:proofErr w:type="gramEnd"/>
          </w:p>
          <w:p w14:paraId="16FD59BF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proofErr w:type="gramStart"/>
            <w:r w:rsidRPr="00A83A19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sprintf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output_buffer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"\r\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nInvalid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 xml:space="preserve"> format! Use: &lt;color&gt; &lt;brightness&gt; &lt;duration&gt;\r\n"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1068A10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HAL_UART_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Transmit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&amp;huart6, (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uint8_t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*)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output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strlen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output_buffer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),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18F706B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custom_menu_index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57C9DE58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proofErr w:type="gramStart"/>
            <w:r w:rsidRPr="00A83A19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memset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custom_menu_buffer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sizeof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custom_menu_buffer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7663A87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return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6842B68B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}</w:t>
            </w:r>
          </w:p>
          <w:p w14:paraId="6261E01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5FDFAEC5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//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>Валидация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>цвета</w:t>
            </w:r>
          </w:p>
          <w:p w14:paraId="2340AD8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indicator_color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color;</w:t>
            </w:r>
            <w:proofErr w:type="gramEnd"/>
          </w:p>
          <w:p w14:paraId="034E1ED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color_char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==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'r'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||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color_char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==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'R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'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  <w:proofErr w:type="gramEnd"/>
          </w:p>
          <w:p w14:paraId="6700D45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color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RED;</w:t>
            </w:r>
            <w:proofErr w:type="gramEnd"/>
          </w:p>
          <w:p w14:paraId="25DE47E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}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color_char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==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'y'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||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color_char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==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'Y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'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  <w:proofErr w:type="gramEnd"/>
          </w:p>
          <w:p w14:paraId="5B7A1C6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color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YELLOW;</w:t>
            </w:r>
            <w:proofErr w:type="gramEnd"/>
          </w:p>
          <w:p w14:paraId="76A1467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}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color_char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==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'g'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||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color_char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==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'G'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</w:p>
          <w:p w14:paraId="2418CD93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color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GREEN;</w:t>
            </w:r>
            <w:proofErr w:type="gramEnd"/>
          </w:p>
          <w:p w14:paraId="66933693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}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38A18BC1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proofErr w:type="gramStart"/>
            <w:r w:rsidRPr="00A83A19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sprintf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output_buffer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"\r\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nInvalid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 xml:space="preserve"> color '%c'! Use r, y or g\r\n"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color_char</w:t>
            </w:r>
            <w:proofErr w:type="spellEnd"/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287B499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HAL_UART_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Transmit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&amp;huart6,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output_buffer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strlen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output_buffer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),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1CC34E4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custom_menu_index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0B9F79A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proofErr w:type="gramStart"/>
            <w:r w:rsidRPr="00A83A19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memset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custom_menu_buffer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sizeof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custom_menu_buffer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000BA0F1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return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5929EEC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}</w:t>
            </w:r>
          </w:p>
          <w:p w14:paraId="38BA2F1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59AD9B4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//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>Валидация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>яркости</w:t>
            </w:r>
          </w:p>
          <w:p w14:paraId="742B2B1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(brightness &lt;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|| brightness &gt;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  <w:proofErr w:type="gramEnd"/>
          </w:p>
          <w:p w14:paraId="3721F17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proofErr w:type="gramStart"/>
            <w:r w:rsidRPr="00A83A19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sprintf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output_buffer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"\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nInvalid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 xml:space="preserve"> brightness %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lu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! Use 0-100\n"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 brightness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2C386A4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HAL_UART_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Transmit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&amp;huart6,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output_buffer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strlen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output_buffer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),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0B51BA5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custom_menu_index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5965D32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proofErr w:type="gramStart"/>
            <w:r w:rsidRPr="00A83A19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memset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custom_menu_buffer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sizeof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custom_menu_buffer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32624035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return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7E45FE3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}</w:t>
            </w:r>
          </w:p>
          <w:p w14:paraId="5E35FFA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589CD5A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(duration &lt;=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  <w:proofErr w:type="gramEnd"/>
          </w:p>
          <w:p w14:paraId="13BE0FF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proofErr w:type="gramStart"/>
            <w:r w:rsidRPr="00A83A19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sprintf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output_buffer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"\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nInvalid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 xml:space="preserve"> duration %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lu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! Must be &gt; 0\n"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 duration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7D76259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HAL_UART_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Transmit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&amp;huart6,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output_buffer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strlen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output_buffer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),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388D86B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custom_menu_index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287631C3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proofErr w:type="gramStart"/>
            <w:r w:rsidRPr="00A83A19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memset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custom_menu_buffer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sizeof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custom_menu_buffer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595FD56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return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4C8B199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lastRenderedPageBreak/>
              <w:t xml:space="preserve">        }</w:t>
            </w:r>
          </w:p>
          <w:p w14:paraId="0F61F77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3C5F9E38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is_first_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input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  <w:proofErr w:type="gramEnd"/>
          </w:p>
          <w:p w14:paraId="3B45AC33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current_custom_mode_step_count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7AEC02E8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is_first_input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4B386B1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}</w:t>
            </w:r>
          </w:p>
          <w:p w14:paraId="4E70AE3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53D8468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current_custom_mode_step_count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&lt; MAX_CUSTOM_MODE_STEP_COUNT) {</w:t>
            </w:r>
          </w:p>
          <w:p w14:paraId="2B176F8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custom_mode_steps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[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current_custom_mode_step_count</w:t>
            </w:r>
            <w:proofErr w:type="spellEnd"/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].color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color;</w:t>
            </w:r>
            <w:proofErr w:type="gramEnd"/>
          </w:p>
          <w:p w14:paraId="3D1D915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custom_mode_steps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[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current_custom_mode_step_count</w:t>
            </w:r>
            <w:proofErr w:type="spellEnd"/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].brightness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brightness;</w:t>
            </w:r>
            <w:proofErr w:type="gramEnd"/>
          </w:p>
          <w:p w14:paraId="325E6D0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custom_mode_steps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[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current_custom_mode_step_count</w:t>
            </w:r>
            <w:proofErr w:type="spellEnd"/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].duration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duration;</w:t>
            </w:r>
            <w:proofErr w:type="gramEnd"/>
          </w:p>
          <w:p w14:paraId="6B89BA5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1DBEDE7F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proofErr w:type="gramStart"/>
            <w:r w:rsidRPr="00A83A19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sprintf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output_buffer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"\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nStep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 xml:space="preserve"> %d added: %s, %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lu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%%, %lums\n"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</w:t>
            </w:r>
          </w:p>
          <w:p w14:paraId="3E6A72D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current_custom_mode_step_count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+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</w:t>
            </w:r>
          </w:p>
          <w:p w14:paraId="14C4B7F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       (color == RED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?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"RED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: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(color == YELLOW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?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"YELLOW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: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"GREEN"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</w:t>
            </w:r>
          </w:p>
          <w:p w14:paraId="59D23CFF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       brightness,</w:t>
            </w:r>
          </w:p>
          <w:p w14:paraId="717ADA4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       duration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1115A9BF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HAL_UART_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Transmit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&amp;huart6,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output_buffer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strlen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output_buffer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),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071DBBE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1ABEA3F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current_custom_mode_step_count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+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+;</w:t>
            </w:r>
            <w:proofErr w:type="gramEnd"/>
          </w:p>
          <w:p w14:paraId="1EA5687E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4AA665DE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current_custom_mode_step_count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== MAX_CUSTOM_MODE_STEP_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COUNT) {</w:t>
            </w:r>
            <w:proofErr w:type="gramEnd"/>
          </w:p>
          <w:p w14:paraId="6C9EC30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    </w:t>
            </w:r>
            <w:proofErr w:type="spellStart"/>
            <w:proofErr w:type="gramStart"/>
            <w:r w:rsidRPr="00A83A19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sprintf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output_buffer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"Maximum steps reached (%d). Press ESC to finish.\n"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 MAX_CUSTOM_MODE_STEP_COUNT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21AD958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HAL_UART_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Transmit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&amp;huart6,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output_buffer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strlen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output_buffer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),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1B4F152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current_menu_state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MAIN;</w:t>
            </w:r>
            <w:proofErr w:type="gramEnd"/>
          </w:p>
          <w:p w14:paraId="43EBEF6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is_first_input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4D4B577F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}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5E68754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    </w:t>
            </w:r>
            <w:proofErr w:type="spellStart"/>
            <w:proofErr w:type="gramStart"/>
            <w:r w:rsidRPr="00A83A19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sprintf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output_buffer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"Enter next step or press ESC to finish:\n"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686741D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HAL_UART_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Transmit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&amp;huart6,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output_buffer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strlen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output_buffer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),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5C54A46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}</w:t>
            </w:r>
          </w:p>
          <w:p w14:paraId="3634B79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}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1F7445C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proofErr w:type="gramStart"/>
            <w:r w:rsidRPr="00A83A19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sprintf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output_buffer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"Maximum steps reached (%d). Press ESC to finish.\n"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, MAX_CUSTOM_MODE_STEP_COUNT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4AA6551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HAL_UART_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Transmit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&amp;huart6,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output_buffer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strlen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output_buffer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),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6A1B0CC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current_menu_state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MAIN;</w:t>
            </w:r>
            <w:proofErr w:type="gramEnd"/>
          </w:p>
          <w:p w14:paraId="2AC500D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is_first_input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62BDD87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}</w:t>
            </w:r>
          </w:p>
          <w:p w14:paraId="282685C8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68E70BBE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custom_menu_index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02BA59CF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proofErr w:type="spellStart"/>
            <w:proofErr w:type="gramStart"/>
            <w:r w:rsidRPr="00A83A19">
              <w:rPr>
                <w:rFonts w:ascii="Lucida Console" w:eastAsia="Times New Roman" w:hAnsi="Lucida Console" w:cs="Times New Roman"/>
                <w:color w:val="397300"/>
                <w:sz w:val="22"/>
                <w:lang w:eastAsia="ru-RU"/>
              </w:rPr>
              <w:t>memset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custom_menu_buffer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sizeof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custom_menu_buffer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42140F4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return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1699D4CF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</w:t>
            </w:r>
          </w:p>
          <w:p w14:paraId="2685C96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758CB488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custom_menu_index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&lt;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sizeof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custom_menu_buffer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) -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&amp;&amp; symbol &gt;=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32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&amp;&amp; symbol &lt;=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126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  <w:proofErr w:type="gramEnd"/>
          </w:p>
          <w:p w14:paraId="31F6BB1F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custom_menu_buffer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[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custom_menu_index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++]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symbol;</w:t>
            </w:r>
            <w:proofErr w:type="gramEnd"/>
          </w:p>
          <w:p w14:paraId="6175558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HAL_UART_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Transmit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&amp;huart6, &amp;symbol,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6D5ED78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</w:t>
            </w:r>
          </w:p>
          <w:p w14:paraId="6A7F852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</w:t>
            </w:r>
          </w:p>
          <w:p w14:paraId="3923EFA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32AE96C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HAL_UART_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RxCpltCallback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</w:t>
            </w:r>
            <w:proofErr w:type="spellStart"/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UART_HandleTypeDef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 xml:space="preserve"> *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huart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)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6EDAABA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huart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== &amp;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huart6) {</w:t>
            </w:r>
            <w:proofErr w:type="gramEnd"/>
          </w:p>
          <w:p w14:paraId="55F80653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lastRenderedPageBreak/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current_menu_state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MAIN) {</w:t>
            </w:r>
            <w:proofErr w:type="gramEnd"/>
          </w:p>
          <w:p w14:paraId="27178448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process_main_menu_command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input_buffer</w:t>
            </w:r>
            <w:proofErr w:type="spellEnd"/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4C3A87B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}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7C761F5E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process_custom_menu_input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input_buffer</w:t>
            </w:r>
            <w:proofErr w:type="spellEnd"/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5A9E64D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}</w:t>
            </w:r>
          </w:p>
          <w:p w14:paraId="098E6F95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HAL_UART_Receive_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IT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&amp;huart6, &amp;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input_buffer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385B6FCF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</w:t>
            </w:r>
          </w:p>
          <w:p w14:paraId="26DD396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</w:t>
            </w:r>
          </w:p>
          <w:p w14:paraId="0FEF2EA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65DCC20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wait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 xml:space="preserve"> delay)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610BB9A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(delay ==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)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return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19DEA10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start_tick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HAL_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GetTick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();</w:t>
            </w:r>
            <w:proofErr w:type="gramEnd"/>
          </w:p>
          <w:p w14:paraId="0CD43D1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while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HAL_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GetTick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) -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start_tick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&lt;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delay) {}</w:t>
            </w:r>
            <w:proofErr w:type="gramEnd"/>
          </w:p>
          <w:p w14:paraId="45389A5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</w:t>
            </w:r>
          </w:p>
          <w:p w14:paraId="278690B1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7069A4E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play_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breath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()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  <w:proofErr w:type="gramEnd"/>
          </w:p>
          <w:p w14:paraId="1FE7FA2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static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brightness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2174618B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static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max_delay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110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08CECDE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static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_Bool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going_up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00BD66BE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7D1B425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speed_percents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  <w:proofErr w:type="gramEnd"/>
          </w:p>
          <w:p w14:paraId="19CDE49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return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0AC77583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</w:t>
            </w:r>
          </w:p>
          <w:p w14:paraId="20F3D15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44B303FF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htim4.Instance-&gt;CCR2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brightness;</w:t>
            </w:r>
            <w:proofErr w:type="gramEnd"/>
          </w:p>
          <w:p w14:paraId="22AD1E1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htim4.Instance-&gt;CCR3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6668F528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htim4.Instance-&gt;CCR4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6391E95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6FB127A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actual_delay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max_delay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* (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110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-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speed_percents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) /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7A4A762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wait(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actual_delay</w:t>
            </w:r>
            <w:proofErr w:type="spellEnd"/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15A46DC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6014EFAB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going_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up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  <w:proofErr w:type="gramEnd"/>
          </w:p>
          <w:p w14:paraId="1E3B54AE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brightness +=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652C5DB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(brightness &gt;= MAX_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BRIGHTNESS) {</w:t>
            </w:r>
            <w:proofErr w:type="gramEnd"/>
          </w:p>
          <w:p w14:paraId="721432C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brightness = MAX_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BRIGHTNESS;</w:t>
            </w:r>
            <w:proofErr w:type="gramEnd"/>
          </w:p>
          <w:p w14:paraId="0BEC314B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going_up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7F2BC49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}</w:t>
            </w:r>
          </w:p>
          <w:p w14:paraId="4D22A7FB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45932638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brightness -=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392E0A9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(brightness &lt;= MIN_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BRIGHTNESS) {</w:t>
            </w:r>
            <w:proofErr w:type="gramEnd"/>
          </w:p>
          <w:p w14:paraId="3659DB7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brightness = MIN_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BRIGHTNESS;</w:t>
            </w:r>
            <w:proofErr w:type="gramEnd"/>
          </w:p>
          <w:p w14:paraId="30452113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going_up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67129C4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}</w:t>
            </w:r>
          </w:p>
          <w:p w14:paraId="50017F5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</w:t>
            </w:r>
          </w:p>
          <w:p w14:paraId="647E437B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</w:t>
            </w:r>
          </w:p>
          <w:p w14:paraId="5AEFA59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36B07EE1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play_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strobe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)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2C003C3B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static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max_delay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201369A5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23C899F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speed_percents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  <w:proofErr w:type="gramEnd"/>
          </w:p>
          <w:p w14:paraId="61C8377B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return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590548D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</w:t>
            </w:r>
          </w:p>
          <w:p w14:paraId="3AC8542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3251DD53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htim4.Instance-&gt;CCR3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09A47B9E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htim4.Instance-&gt;CCR4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0627144C" w14:textId="77777777" w:rsidR="00A83A19" w:rsidRPr="00DC341B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htim</w:t>
            </w:r>
            <w:proofErr w:type="spellEnd"/>
            <w:r w:rsidRPr="00DC341B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  <w:t>4.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Instance</w:t>
            </w:r>
            <w:r w:rsidRPr="00DC341B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  <w:t>-&gt;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CCR</w:t>
            </w:r>
            <w:r w:rsidRPr="00DC341B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  <w:t xml:space="preserve">2 = </w:t>
            </w:r>
            <w:proofErr w:type="gramStart"/>
            <w:r w:rsidRPr="00DC341B">
              <w:rPr>
                <w:rFonts w:ascii="Lucida Console" w:eastAsia="Times New Roman" w:hAnsi="Lucida Console" w:cs="Times New Roman"/>
                <w:color w:val="880000"/>
                <w:sz w:val="22"/>
                <w:lang w:val="ru-RU" w:eastAsia="ru-RU"/>
              </w:rPr>
              <w:t>100</w:t>
            </w:r>
            <w:r w:rsidRPr="00DC341B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  <w:t>;</w:t>
            </w:r>
            <w:proofErr w:type="gramEnd"/>
          </w:p>
          <w:p w14:paraId="24426E6B" w14:textId="77777777" w:rsidR="00A83A19" w:rsidRPr="00DC341B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</w:pPr>
          </w:p>
          <w:p w14:paraId="2392CB4D" w14:textId="77777777" w:rsidR="00A83A19" w:rsidRPr="00DC341B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</w:pPr>
            <w:r w:rsidRPr="00DC341B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  <w:t xml:space="preserve">    </w:t>
            </w:r>
            <w:r w:rsidRPr="00DC341B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 xml:space="preserve">// </w:t>
            </w:r>
            <w:proofErr w:type="gramStart"/>
            <w:r w:rsidRPr="00A83A19">
              <w:rPr>
                <w:rFonts w:ascii="Lucida Console" w:eastAsia="Times New Roman" w:hAnsi="Lucida Console" w:cs="Lucida Console"/>
                <w:color w:val="697070"/>
                <w:sz w:val="22"/>
                <w:lang w:val="ru-RU" w:eastAsia="ru-RU"/>
              </w:rPr>
              <w:t>�</w:t>
            </w:r>
            <w:r w:rsidRPr="00DC341B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>?</w:t>
            </w:r>
            <w:r w:rsidRPr="00A83A19">
              <w:rPr>
                <w:rFonts w:ascii="Lucida Console" w:eastAsia="Times New Roman" w:hAnsi="Lucida Console" w:cs="Lucida Console"/>
                <w:color w:val="697070"/>
                <w:sz w:val="22"/>
                <w:lang w:val="ru-RU" w:eastAsia="ru-RU"/>
              </w:rPr>
              <w:t>справлено</w:t>
            </w:r>
            <w:proofErr w:type="gramEnd"/>
            <w:r w:rsidRPr="00DC341B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 xml:space="preserve">: </w:t>
            </w:r>
            <w:r w:rsidRPr="00A83A19">
              <w:rPr>
                <w:rFonts w:ascii="Lucida Console" w:eastAsia="Times New Roman" w:hAnsi="Lucida Console" w:cs="Lucida Console"/>
                <w:color w:val="697070"/>
                <w:sz w:val="22"/>
                <w:lang w:val="ru-RU" w:eastAsia="ru-RU"/>
              </w:rPr>
              <w:t>инвертированная</w:t>
            </w:r>
            <w:r w:rsidRPr="00DC341B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Lucida Console"/>
                <w:color w:val="697070"/>
                <w:sz w:val="22"/>
                <w:lang w:val="ru-RU" w:eastAsia="ru-RU"/>
              </w:rPr>
              <w:t>формула</w:t>
            </w:r>
            <w:r w:rsidRPr="00DC341B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Lucida Console"/>
                <w:color w:val="697070"/>
                <w:sz w:val="22"/>
                <w:lang w:val="ru-RU" w:eastAsia="ru-RU"/>
              </w:rPr>
              <w:t>скорости</w:t>
            </w:r>
          </w:p>
          <w:p w14:paraId="518E06F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DC341B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actual_delay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max_delay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* (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110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-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speed_percents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) /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50AD0758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wait(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actual_delay</w:t>
            </w:r>
            <w:proofErr w:type="spellEnd"/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18FF92D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1FB1DE3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htim4.Instance-&gt;CCR2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05A7753F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wait(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actual_delay</w:t>
            </w:r>
            <w:proofErr w:type="spellEnd"/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0449B66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</w:t>
            </w:r>
          </w:p>
          <w:p w14:paraId="1AE6351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0C8FF11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play_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siren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)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09203C73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lastRenderedPageBreak/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static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brightness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34BBB363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static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max_delay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110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1FDDABDE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static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_Bool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going_up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1617216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1068C695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speed_percents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  <w:proofErr w:type="gramEnd"/>
          </w:p>
          <w:p w14:paraId="1E97000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return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21E89B0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</w:t>
            </w:r>
          </w:p>
          <w:p w14:paraId="738F515F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5C31ABD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htim4.Instance-&gt;CCR2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brightness;</w:t>
            </w:r>
            <w:proofErr w:type="gramEnd"/>
          </w:p>
          <w:p w14:paraId="78991F9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htim4.Instance-&gt;CCR3 =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-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brightness;</w:t>
            </w:r>
            <w:proofErr w:type="gramEnd"/>
          </w:p>
          <w:p w14:paraId="255E5D5E" w14:textId="77777777" w:rsidR="00A83A19" w:rsidRPr="00DC341B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htim</w:t>
            </w:r>
            <w:proofErr w:type="spellEnd"/>
            <w:r w:rsidRPr="00DC341B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  <w:t>4.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Instance</w:t>
            </w:r>
            <w:r w:rsidRPr="00DC341B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  <w:t>-&gt;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CCR</w:t>
            </w:r>
            <w:r w:rsidRPr="00DC341B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  <w:t xml:space="preserve">4 = </w:t>
            </w:r>
            <w:proofErr w:type="gramStart"/>
            <w:r w:rsidRPr="00DC341B">
              <w:rPr>
                <w:rFonts w:ascii="Lucida Console" w:eastAsia="Times New Roman" w:hAnsi="Lucida Console" w:cs="Times New Roman"/>
                <w:color w:val="880000"/>
                <w:sz w:val="22"/>
                <w:lang w:val="ru-RU" w:eastAsia="ru-RU"/>
              </w:rPr>
              <w:t>0</w:t>
            </w:r>
            <w:r w:rsidRPr="00DC341B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  <w:t>;</w:t>
            </w:r>
            <w:proofErr w:type="gramEnd"/>
          </w:p>
          <w:p w14:paraId="3030B3E5" w14:textId="77777777" w:rsidR="00A83A19" w:rsidRPr="00DC341B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</w:pPr>
          </w:p>
          <w:p w14:paraId="57721C60" w14:textId="77777777" w:rsidR="00A83A19" w:rsidRPr="00DC341B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</w:pPr>
            <w:r w:rsidRPr="00DC341B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  <w:t xml:space="preserve">    </w:t>
            </w:r>
            <w:r w:rsidRPr="00DC341B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 xml:space="preserve">// </w:t>
            </w:r>
            <w:proofErr w:type="gramStart"/>
            <w:r w:rsidRPr="00A83A19">
              <w:rPr>
                <w:rFonts w:ascii="Lucida Console" w:eastAsia="Times New Roman" w:hAnsi="Lucida Console" w:cs="Lucida Console"/>
                <w:color w:val="697070"/>
                <w:sz w:val="22"/>
                <w:lang w:val="ru-RU" w:eastAsia="ru-RU"/>
              </w:rPr>
              <w:t>�</w:t>
            </w:r>
            <w:r w:rsidRPr="00DC341B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>?</w:t>
            </w:r>
            <w:r w:rsidRPr="00A83A19">
              <w:rPr>
                <w:rFonts w:ascii="Lucida Console" w:eastAsia="Times New Roman" w:hAnsi="Lucida Console" w:cs="Lucida Console"/>
                <w:color w:val="697070"/>
                <w:sz w:val="22"/>
                <w:lang w:val="ru-RU" w:eastAsia="ru-RU"/>
              </w:rPr>
              <w:t>справлено</w:t>
            </w:r>
            <w:proofErr w:type="gramEnd"/>
            <w:r w:rsidRPr="00DC341B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 xml:space="preserve">: </w:t>
            </w:r>
            <w:r w:rsidRPr="00A83A19">
              <w:rPr>
                <w:rFonts w:ascii="Lucida Console" w:eastAsia="Times New Roman" w:hAnsi="Lucida Console" w:cs="Lucida Console"/>
                <w:color w:val="697070"/>
                <w:sz w:val="22"/>
                <w:lang w:val="ru-RU" w:eastAsia="ru-RU"/>
              </w:rPr>
              <w:t>инвертированная</w:t>
            </w:r>
            <w:r w:rsidRPr="00DC341B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Lucida Console"/>
                <w:color w:val="697070"/>
                <w:sz w:val="22"/>
                <w:lang w:val="ru-RU" w:eastAsia="ru-RU"/>
              </w:rPr>
              <w:t>формула</w:t>
            </w:r>
            <w:r w:rsidRPr="00DC341B">
              <w:rPr>
                <w:rFonts w:ascii="Lucida Console" w:eastAsia="Times New Roman" w:hAnsi="Lucida Console" w:cs="Times New Roman"/>
                <w:color w:val="697070"/>
                <w:sz w:val="22"/>
                <w:lang w:val="ru-RU"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Lucida Console"/>
                <w:color w:val="697070"/>
                <w:sz w:val="22"/>
                <w:lang w:val="ru-RU" w:eastAsia="ru-RU"/>
              </w:rPr>
              <w:t>скорости</w:t>
            </w:r>
          </w:p>
          <w:p w14:paraId="4FB773F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DC341B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val="ru-RU"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actual_delay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max_delay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* (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110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-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speed_percents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) /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4BE832C1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wait(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actual_delay</w:t>
            </w:r>
            <w:proofErr w:type="spellEnd"/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25EFEB2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001D3D98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going_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up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  <w:proofErr w:type="gramEnd"/>
          </w:p>
          <w:p w14:paraId="7CD09E7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brightness +=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6A5B7E63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(brightness &gt;= MAX_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BRIGHTNESS) {</w:t>
            </w:r>
            <w:proofErr w:type="gramEnd"/>
          </w:p>
          <w:p w14:paraId="530C97A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brightness = MAX_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BRIGHTNESS;</w:t>
            </w:r>
            <w:proofErr w:type="gramEnd"/>
          </w:p>
          <w:p w14:paraId="2523770E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going_up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5C9B183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}</w:t>
            </w:r>
          </w:p>
          <w:p w14:paraId="44FC144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15A2A0AB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brightness -=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1AFA6E6E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(brightness &lt;= MIN_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BRIGHTNESS) {</w:t>
            </w:r>
            <w:proofErr w:type="gramEnd"/>
          </w:p>
          <w:p w14:paraId="146B2F2E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brightness = MIN_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BRIGHTNESS;</w:t>
            </w:r>
            <w:proofErr w:type="gramEnd"/>
          </w:p>
          <w:p w14:paraId="6EFDBA8B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   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going_up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16EA679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}</w:t>
            </w:r>
          </w:p>
          <w:p w14:paraId="3995313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</w:t>
            </w:r>
          </w:p>
          <w:p w14:paraId="2B8E2CF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</w:t>
            </w:r>
          </w:p>
          <w:p w14:paraId="0860416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6FBA947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play_every_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signal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)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63DE76F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static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uint16_t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pin = GPIO_PIN_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13;</w:t>
            </w:r>
            <w:proofErr w:type="gramEnd"/>
          </w:p>
          <w:p w14:paraId="6886C48F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static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max_delay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152F923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5D083F63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speed_percents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  <w:proofErr w:type="gramEnd"/>
          </w:p>
          <w:p w14:paraId="20748DC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return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3270232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</w:t>
            </w:r>
          </w:p>
          <w:p w14:paraId="13022FF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55F60C0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(pin == GPIO_PIN_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13) {</w:t>
            </w:r>
            <w:proofErr w:type="gramEnd"/>
          </w:p>
          <w:p w14:paraId="5B38AD2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htim4.Instance-&gt;CCR2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2857A2F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htim4.Instance-&gt;CCR3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4514740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htim4.Instance-&gt;CCR4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3CB38875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pin = GPIO_PIN_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14;</w:t>
            </w:r>
            <w:proofErr w:type="gramEnd"/>
          </w:p>
          <w:p w14:paraId="4E86C38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(pin == GPIO_PIN_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14) {</w:t>
            </w:r>
            <w:proofErr w:type="gramEnd"/>
          </w:p>
          <w:p w14:paraId="2307CF6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htim4.Instance-&gt;CCR2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7DACBFE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htim4.Instance-&gt;CCR3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674B6CD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htim4.Instance-&gt;CCR4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539C5A0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pin = GPIO_PIN_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15;</w:t>
            </w:r>
            <w:proofErr w:type="gramEnd"/>
          </w:p>
          <w:p w14:paraId="3036FFDC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490266A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htim4.Instance-&gt;CCR2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7C29C6D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htim4.Instance-&gt;CCR3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69BD6D88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htim4.Instance-&gt;CCR4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231FF55E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pin = GPIO_PIN_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13;</w:t>
            </w:r>
            <w:proofErr w:type="gramEnd"/>
          </w:p>
          <w:p w14:paraId="1C14CD6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}</w:t>
            </w:r>
          </w:p>
          <w:p w14:paraId="65188903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794D1273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// </w:t>
            </w:r>
            <w:proofErr w:type="gramStart"/>
            <w:r w:rsidRPr="00A83A19">
              <w:rPr>
                <w:rFonts w:ascii="Lucida Console" w:eastAsia="Times New Roman" w:hAnsi="Lucida Console" w:cs="Lucida Console"/>
                <w:color w:val="697070"/>
                <w:sz w:val="22"/>
                <w:lang w:val="ru-RU" w:eastAsia="ru-RU"/>
              </w:rPr>
              <w:t>�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?</w:t>
            </w:r>
            <w:r w:rsidRPr="00A83A19">
              <w:rPr>
                <w:rFonts w:ascii="Lucida Console" w:eastAsia="Times New Roman" w:hAnsi="Lucida Console" w:cs="Lucida Console"/>
                <w:color w:val="697070"/>
                <w:sz w:val="22"/>
                <w:lang w:val="ru-RU" w:eastAsia="ru-RU"/>
              </w:rPr>
              <w:t>справлено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: </w:t>
            </w:r>
            <w:r w:rsidRPr="00A83A19">
              <w:rPr>
                <w:rFonts w:ascii="Lucida Console" w:eastAsia="Times New Roman" w:hAnsi="Lucida Console" w:cs="Lucida Console"/>
                <w:color w:val="697070"/>
                <w:sz w:val="22"/>
                <w:lang w:val="ru-RU" w:eastAsia="ru-RU"/>
              </w:rPr>
              <w:t>инвертированная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Lucida Console"/>
                <w:color w:val="697070"/>
                <w:sz w:val="22"/>
                <w:lang w:val="ru-RU" w:eastAsia="ru-RU"/>
              </w:rPr>
              <w:t>формула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Lucida Console"/>
                <w:color w:val="697070"/>
                <w:sz w:val="22"/>
                <w:lang w:val="ru-RU" w:eastAsia="ru-RU"/>
              </w:rPr>
              <w:t>скорости</w:t>
            </w:r>
          </w:p>
          <w:p w14:paraId="1CC9C83B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actual_delay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max_delay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* (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110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-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speed_percents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) /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100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04133C0E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wait(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actual_delay</w:t>
            </w:r>
            <w:proofErr w:type="spellEnd"/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70F3968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</w:t>
            </w:r>
          </w:p>
          <w:p w14:paraId="4BE3017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5EBC7AF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play_custom_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mode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)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7FC620CE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current_menu_state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== CUSTOM) {</w:t>
            </w:r>
          </w:p>
          <w:p w14:paraId="6EE57F3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proofErr w:type="gram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return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754D341E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}</w:t>
            </w:r>
          </w:p>
          <w:p w14:paraId="2DD5617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6E08710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lastRenderedPageBreak/>
              <w:tab/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current_custom_mode_step_count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  <w:proofErr w:type="gramEnd"/>
          </w:p>
          <w:p w14:paraId="54E5549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proofErr w:type="gram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return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7CEA008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}</w:t>
            </w:r>
          </w:p>
          <w:p w14:paraId="38237B03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4432E3A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custom_mode_step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current_custom_mode_step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custom_mode_steps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[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current_custom_mode_step_index</w:t>
            </w:r>
            <w:proofErr w:type="spellEnd"/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];</w:t>
            </w:r>
            <w:proofErr w:type="gramEnd"/>
          </w:p>
          <w:p w14:paraId="6F545508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114F0C2B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current_custom_mode_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step.color</w:t>
            </w:r>
            <w:proofErr w:type="spellEnd"/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== RED) {</w:t>
            </w:r>
          </w:p>
          <w:p w14:paraId="209295A1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htim4.Instance-&gt;CCR2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32830A5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htim4.Instance-&gt;CCR3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682FB48B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htim4.Instance-&gt;CCR4 =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current_custom_mode_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step.brightness</w:t>
            </w:r>
            <w:proofErr w:type="spellEnd"/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092E20A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}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current_custom_mode_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step.color</w:t>
            </w:r>
            <w:proofErr w:type="spellEnd"/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== YELLOW) {</w:t>
            </w:r>
          </w:p>
          <w:p w14:paraId="49A7463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htim4.Instance-&gt;CCR2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313D718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htim4.Instance-&gt;CCR3 =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current_custom_mode_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step.brightness</w:t>
            </w:r>
            <w:proofErr w:type="spellEnd"/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1D389E03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htim4.Instance-&gt;CCR4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2012906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}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else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{</w:t>
            </w:r>
          </w:p>
          <w:p w14:paraId="033A01C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htim4.Instance-&gt;CCR2 =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current_custom_mode_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step.brightness</w:t>
            </w:r>
            <w:proofErr w:type="spellEnd"/>
            <w:proofErr w:type="gram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</w:p>
          <w:p w14:paraId="63621025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 xml:space="preserve">htim4.Instance-&gt;CCR3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44123CC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      htim4.Instance-&gt;CCR4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0AB266E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}</w:t>
            </w:r>
          </w:p>
          <w:p w14:paraId="79225FC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36C0D6B8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wait(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current_custom_mode_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step.duration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);</w:t>
            </w:r>
            <w:proofErr w:type="gramEnd"/>
          </w:p>
          <w:p w14:paraId="1EFA15B5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7B1F717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current_custom_mode_step_index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+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+;</w:t>
            </w:r>
            <w:proofErr w:type="gramEnd"/>
          </w:p>
          <w:p w14:paraId="005071E5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if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current_custom_mode_step_index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&gt;=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current_custom_mode_step_count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 {</w:t>
            </w:r>
          </w:p>
          <w:p w14:paraId="292E105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current_custom_mode_step_index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=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0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;</w:t>
            </w:r>
            <w:proofErr w:type="gramEnd"/>
          </w:p>
          <w:p w14:paraId="6734E11F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ab/>
              <w:t>}</w:t>
            </w:r>
          </w:p>
          <w:p w14:paraId="72AD477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</w:t>
            </w:r>
          </w:p>
          <w:p w14:paraId="7C9C6F75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END 4 */</w:t>
            </w:r>
          </w:p>
          <w:p w14:paraId="186CCED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214716BF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/**</w:t>
            </w:r>
          </w:p>
          <w:p w14:paraId="3F4069AA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 @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brief  This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function is executed in case of error occurrence.</w:t>
            </w:r>
          </w:p>
          <w:p w14:paraId="2522752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 @retval None</w:t>
            </w:r>
          </w:p>
          <w:p w14:paraId="35F51D3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*/</w:t>
            </w:r>
          </w:p>
          <w:p w14:paraId="176E2B0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Error_Handler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)</w:t>
            </w:r>
          </w:p>
          <w:p w14:paraId="7875B54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{</w:t>
            </w:r>
          </w:p>
          <w:p w14:paraId="56B79FA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/* USER CODE BEGIN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Error_Handler_Debug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*/</w:t>
            </w:r>
          </w:p>
          <w:p w14:paraId="5D73F107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can add his own implementation to report the HAL error return state */</w:t>
            </w:r>
          </w:p>
          <w:p w14:paraId="43F277F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__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disable_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irq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();</w:t>
            </w:r>
            <w:proofErr w:type="gramEnd"/>
          </w:p>
          <w:p w14:paraId="47F0A06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444444"/>
                <w:sz w:val="22"/>
                <w:lang w:eastAsia="ru-RU"/>
              </w:rPr>
              <w:t>while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(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1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)</w:t>
            </w:r>
          </w:p>
          <w:p w14:paraId="7545BA2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{</w:t>
            </w:r>
          </w:p>
          <w:p w14:paraId="0F0328E3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}</w:t>
            </w:r>
          </w:p>
          <w:p w14:paraId="0744414B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/* USER CODE END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Error_Handler_Debug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*/</w:t>
            </w:r>
          </w:p>
          <w:p w14:paraId="60898FE5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</w:t>
            </w:r>
          </w:p>
          <w:p w14:paraId="1862202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</w:p>
          <w:p w14:paraId="077766F6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>#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1F7199"/>
                <w:sz w:val="22"/>
                <w:lang w:eastAsia="ru-RU"/>
              </w:rPr>
              <w:t>ifdef</w:t>
            </w:r>
            <w:r w:rsidRPr="00A83A19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 xml:space="preserve">  USE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>_FULL_ASSERT</w:t>
            </w:r>
          </w:p>
          <w:p w14:paraId="0AB59E1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/**</w:t>
            </w:r>
          </w:p>
          <w:p w14:paraId="747ED76E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 @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brief  Reports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the name of the source file and the source line number</w:t>
            </w:r>
          </w:p>
          <w:p w14:paraId="411B999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        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where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the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assert_param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error has occurred.</w:t>
            </w:r>
          </w:p>
          <w:p w14:paraId="5ADEF3D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 @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param  file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: pointer to the source file name</w:t>
            </w:r>
          </w:p>
          <w:p w14:paraId="363E5B39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 @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param  line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: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assert_param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error line source number</w:t>
            </w:r>
          </w:p>
          <w:p w14:paraId="113E6FCE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 @retval None</w:t>
            </w:r>
          </w:p>
          <w:p w14:paraId="2353DA00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*/</w:t>
            </w:r>
          </w:p>
          <w:p w14:paraId="62DEF343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void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</w:t>
            </w:r>
            <w:proofErr w:type="spell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assert_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b/>
                <w:bCs/>
                <w:color w:val="880000"/>
                <w:sz w:val="22"/>
                <w:lang w:eastAsia="ru-RU"/>
              </w:rPr>
              <w:t>failed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>(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uint8_t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 xml:space="preserve"> *file, </w:t>
            </w:r>
            <w:r w:rsidRPr="00A83A19">
              <w:rPr>
                <w:rFonts w:ascii="Lucida Console" w:eastAsia="Times New Roman" w:hAnsi="Lucida Console" w:cs="Times New Roman"/>
                <w:color w:val="880000"/>
                <w:sz w:val="22"/>
                <w:lang w:eastAsia="ru-RU"/>
              </w:rPr>
              <w:t>uint32_t</w:t>
            </w: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lang w:eastAsia="ru-RU"/>
              </w:rPr>
              <w:t xml:space="preserve"> line)</w:t>
            </w:r>
          </w:p>
          <w:p w14:paraId="1E273333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{</w:t>
            </w:r>
          </w:p>
          <w:p w14:paraId="60E3E78B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BEGIN 6 */</w:t>
            </w:r>
          </w:p>
          <w:p w14:paraId="2236AC4B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can add his own implementation to report the file name and line number,</w:t>
            </w:r>
          </w:p>
          <w:p w14:paraId="267C8932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    ex: </w:t>
            </w:r>
            <w:proofErr w:type="spellStart"/>
            <w:proofErr w:type="gramStart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printf</w:t>
            </w:r>
            <w:proofErr w:type="spellEnd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(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"Wrong parameters value: file %s </w:t>
            </w:r>
            <w:proofErr w:type="gramStart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on line</w:t>
            </w:r>
            <w:proofErr w:type="gramEnd"/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 xml:space="preserve"> %d\r\n", file, line) */</w:t>
            </w:r>
          </w:p>
          <w:p w14:paraId="12A815BD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 xml:space="preserve"> 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USER CODE END 6 */</w:t>
            </w:r>
          </w:p>
          <w:p w14:paraId="5556AD94" w14:textId="77777777" w:rsidR="00A83A19" w:rsidRPr="00A83A19" w:rsidRDefault="00A83A19" w:rsidP="00A83A19">
            <w:pPr>
              <w:spacing w:line="240" w:lineRule="auto"/>
              <w:ind w:firstLine="0"/>
              <w:jc w:val="left"/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</w:pPr>
            <w:r w:rsidRPr="00A83A19">
              <w:rPr>
                <w:rFonts w:ascii="Lucida Console" w:eastAsia="Times New Roman" w:hAnsi="Lucida Console" w:cs="Times New Roman"/>
                <w:color w:val="444444"/>
                <w:sz w:val="22"/>
                <w:shd w:val="clear" w:color="auto" w:fill="F3F3F3"/>
                <w:lang w:eastAsia="ru-RU"/>
              </w:rPr>
              <w:t>}</w:t>
            </w:r>
          </w:p>
          <w:p w14:paraId="3809600A" w14:textId="794DF043" w:rsidR="00A83A19" w:rsidRDefault="00A83A19" w:rsidP="00A83A19">
            <w:pPr>
              <w:ind w:firstLine="0"/>
            </w:pPr>
            <w:r w:rsidRPr="00A83A19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lastRenderedPageBreak/>
              <w:t>#</w:t>
            </w:r>
            <w:r w:rsidRPr="00A83A19">
              <w:rPr>
                <w:rFonts w:ascii="Lucida Console" w:eastAsia="Times New Roman" w:hAnsi="Lucida Console" w:cs="Times New Roman"/>
                <w:b/>
                <w:bCs/>
                <w:color w:val="1F7199"/>
                <w:sz w:val="22"/>
                <w:lang w:eastAsia="ru-RU"/>
              </w:rPr>
              <w:t>endif</w:t>
            </w:r>
            <w:r w:rsidRPr="00A83A19">
              <w:rPr>
                <w:rFonts w:ascii="Lucida Console" w:eastAsia="Times New Roman" w:hAnsi="Lucida Console" w:cs="Times New Roman"/>
                <w:color w:val="1F7199"/>
                <w:sz w:val="22"/>
                <w:lang w:eastAsia="ru-RU"/>
              </w:rPr>
              <w:t xml:space="preserve"> </w:t>
            </w:r>
            <w:r w:rsidRPr="00A83A19">
              <w:rPr>
                <w:rFonts w:ascii="Lucida Console" w:eastAsia="Times New Roman" w:hAnsi="Lucida Console" w:cs="Times New Roman"/>
                <w:color w:val="697070"/>
                <w:sz w:val="22"/>
                <w:lang w:eastAsia="ru-RU"/>
              </w:rPr>
              <w:t>/* USE_FULL_ASSERT */</w:t>
            </w:r>
          </w:p>
        </w:tc>
      </w:tr>
    </w:tbl>
    <w:p w14:paraId="2C51BBF5" w14:textId="77777777" w:rsidR="007968AB" w:rsidRPr="00A83A19" w:rsidRDefault="007968AB" w:rsidP="00735FA7"/>
    <w:p w14:paraId="3939EFA4" w14:textId="0D9EED0E" w:rsidR="00286042" w:rsidRDefault="00633EA3" w:rsidP="00286042">
      <w:pPr>
        <w:pStyle w:val="1"/>
      </w:pPr>
      <w:bookmarkStart w:id="5" w:name="_Toc115259537"/>
      <w:bookmarkStart w:id="6" w:name="_Toc115259605"/>
      <w:bookmarkStart w:id="7" w:name="_Toc177573737"/>
      <w:bookmarkStart w:id="8" w:name="_Toc212677001"/>
      <w:r>
        <w:lastRenderedPageBreak/>
        <w:t>ЗАКЛЮЧЕНИЕ</w:t>
      </w:r>
      <w:bookmarkEnd w:id="5"/>
      <w:bookmarkEnd w:id="6"/>
      <w:bookmarkEnd w:id="7"/>
      <w:bookmarkEnd w:id="8"/>
    </w:p>
    <w:p w14:paraId="37C9A46B" w14:textId="77777777" w:rsidR="007968AB" w:rsidRPr="007968AB" w:rsidRDefault="007968AB" w:rsidP="007968AB">
      <w:pPr>
        <w:rPr>
          <w:lang w:val="ru-RU"/>
        </w:rPr>
      </w:pPr>
    </w:p>
    <w:p w14:paraId="4F5972BA" w14:textId="4D2D7B2D" w:rsidR="00A708B7" w:rsidRPr="00A708B7" w:rsidRDefault="007968AB" w:rsidP="007968AB">
      <w:pPr>
        <w:rPr>
          <w:lang w:val="ru-RU"/>
        </w:rPr>
      </w:pPr>
      <w:r w:rsidRPr="007968AB">
        <w:rPr>
          <w:lang w:val="ru-RU"/>
        </w:rPr>
        <w:t>В ходе работы удалось настроить и запрограммировать микроконтроллер</w:t>
      </w:r>
      <w:r>
        <w:rPr>
          <w:lang w:val="ru-RU"/>
        </w:rPr>
        <w:t xml:space="preserve"> </w:t>
      </w:r>
      <w:r>
        <w:t>STM</w:t>
      </w:r>
      <w:r w:rsidRPr="007968AB">
        <w:rPr>
          <w:lang w:val="ru-RU"/>
        </w:rPr>
        <w:t>32</w:t>
      </w:r>
      <w:r>
        <w:t>F</w:t>
      </w:r>
      <w:r w:rsidRPr="007968AB">
        <w:rPr>
          <w:lang w:val="ru-RU"/>
        </w:rPr>
        <w:t>427</w:t>
      </w:r>
      <w:r>
        <w:t>VIT</w:t>
      </w:r>
      <w:r w:rsidRPr="007968AB">
        <w:rPr>
          <w:lang w:val="ru-RU"/>
        </w:rPr>
        <w:t>6 для работы</w:t>
      </w:r>
      <w:r w:rsidR="002E645E">
        <w:rPr>
          <w:lang w:val="ru-RU"/>
        </w:rPr>
        <w:t xml:space="preserve"> с</w:t>
      </w:r>
      <w:r w:rsidR="00153433" w:rsidRPr="00153433">
        <w:rPr>
          <w:lang w:val="ru-RU"/>
        </w:rPr>
        <w:t xml:space="preserve"> </w:t>
      </w:r>
      <w:r w:rsidR="00153433">
        <w:rPr>
          <w:lang w:val="ru-RU"/>
        </w:rPr>
        <w:t>таймерами</w:t>
      </w:r>
      <w:r w:rsidRPr="007968AB">
        <w:rPr>
          <w:lang w:val="ru-RU"/>
        </w:rPr>
        <w:t>.</w:t>
      </w:r>
    </w:p>
    <w:sectPr w:rsidR="00A708B7" w:rsidRPr="00A708B7" w:rsidSect="0094670A">
      <w:type w:val="continuous"/>
      <w:pgSz w:w="11906" w:h="16838"/>
      <w:pgMar w:top="1134" w:right="567" w:bottom="1134" w:left="1701" w:header="709" w:footer="709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68773" w14:textId="77777777" w:rsidR="00B1144D" w:rsidRDefault="00B1144D" w:rsidP="005D42B6">
      <w:pPr>
        <w:spacing w:line="240" w:lineRule="auto"/>
      </w:pPr>
      <w:r>
        <w:separator/>
      </w:r>
    </w:p>
  </w:endnote>
  <w:endnote w:type="continuationSeparator" w:id="0">
    <w:p w14:paraId="079F52F9" w14:textId="77777777" w:rsidR="00B1144D" w:rsidRDefault="00B1144D" w:rsidP="005D42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T Mono">
    <w:charset w:val="CC"/>
    <w:family w:val="modern"/>
    <w:pitch w:val="fixed"/>
    <w:sig w:usb0="A00002EF" w:usb1="500078EB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63481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F390BF" w14:textId="77777777" w:rsidR="004F50CE" w:rsidRPr="004F50CE" w:rsidRDefault="004F50CE" w:rsidP="004F50CE">
        <w:pPr>
          <w:pStyle w:val="a6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9446F" w14:textId="77777777" w:rsidR="00E84C13" w:rsidRPr="00E84C13" w:rsidRDefault="00E84C13" w:rsidP="001C3770">
    <w:pPr>
      <w:pStyle w:val="a6"/>
      <w:ind w:firstLine="0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C052A" w14:textId="77777777" w:rsidR="00B1144D" w:rsidRDefault="00B1144D" w:rsidP="005D42B6">
      <w:pPr>
        <w:spacing w:line="240" w:lineRule="auto"/>
      </w:pPr>
      <w:r>
        <w:separator/>
      </w:r>
    </w:p>
  </w:footnote>
  <w:footnote w:type="continuationSeparator" w:id="0">
    <w:p w14:paraId="4C3F0890" w14:textId="77777777" w:rsidR="00B1144D" w:rsidRDefault="00B1144D" w:rsidP="005D42B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22B1"/>
    <w:multiLevelType w:val="multilevel"/>
    <w:tmpl w:val="5B124E24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7F909D7"/>
    <w:multiLevelType w:val="hybridMultilevel"/>
    <w:tmpl w:val="69101CAA"/>
    <w:lvl w:ilvl="0" w:tplc="535A0ACA">
      <w:start w:val="1"/>
      <w:numFmt w:val="bullet"/>
      <w:lvlText w:val="-"/>
      <w:lvlJc w:val="left"/>
      <w:pPr>
        <w:ind w:left="720" w:hanging="360"/>
      </w:pPr>
      <w:rPr>
        <w:rFonts w:ascii="PT Mono" w:eastAsiaTheme="minorHAnsi" w:hAnsi="PT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000A7"/>
    <w:multiLevelType w:val="multilevel"/>
    <w:tmpl w:val="14BE22A0"/>
    <w:lvl w:ilvl="0">
      <w:start w:val="1"/>
      <w:numFmt w:val="decimal"/>
      <w:pStyle w:val="SectionHeading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2" w:firstLine="709"/>
      </w:pPr>
      <w:rPr>
        <w:rFonts w:hint="default"/>
        <w:sz w:val="28"/>
        <w:szCs w:val="28"/>
      </w:rPr>
    </w:lvl>
    <w:lvl w:ilvl="2">
      <w:start w:val="1"/>
      <w:numFmt w:val="decimal"/>
      <w:pStyle w:val="Subsubsection"/>
      <w:suff w:val="space"/>
      <w:lvlText w:val="%1.%2.%3"/>
      <w:lvlJc w:val="left"/>
      <w:pPr>
        <w:ind w:left="0" w:firstLine="709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3" w15:restartNumberingAfterBreak="0">
    <w:nsid w:val="213C28CD"/>
    <w:multiLevelType w:val="hybridMultilevel"/>
    <w:tmpl w:val="C198594C"/>
    <w:lvl w:ilvl="0" w:tplc="3580D9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A6821B7"/>
    <w:multiLevelType w:val="hybridMultilevel"/>
    <w:tmpl w:val="4C0CFA20"/>
    <w:lvl w:ilvl="0" w:tplc="58867D1E">
      <w:start w:val="41"/>
      <w:numFmt w:val="bullet"/>
      <w:lvlText w:val="-"/>
      <w:lvlJc w:val="left"/>
      <w:pPr>
        <w:ind w:left="720" w:hanging="360"/>
      </w:pPr>
      <w:rPr>
        <w:rFonts w:ascii="PT Mono" w:eastAsiaTheme="minorHAnsi" w:hAnsi="PT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DF2947"/>
    <w:multiLevelType w:val="hybridMultilevel"/>
    <w:tmpl w:val="24E021AE"/>
    <w:lvl w:ilvl="0" w:tplc="12AE18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38975B6"/>
    <w:multiLevelType w:val="hybridMultilevel"/>
    <w:tmpl w:val="6C3CA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763A0C"/>
    <w:multiLevelType w:val="hybridMultilevel"/>
    <w:tmpl w:val="F1BEC0FE"/>
    <w:lvl w:ilvl="0" w:tplc="562AEE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7A1958"/>
    <w:multiLevelType w:val="hybridMultilevel"/>
    <w:tmpl w:val="0A445566"/>
    <w:lvl w:ilvl="0" w:tplc="06E274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83966323">
    <w:abstractNumId w:val="3"/>
  </w:num>
  <w:num w:numId="2" w16cid:durableId="1784423160">
    <w:abstractNumId w:val="0"/>
  </w:num>
  <w:num w:numId="3" w16cid:durableId="477115387">
    <w:abstractNumId w:val="0"/>
  </w:num>
  <w:num w:numId="4" w16cid:durableId="873422679">
    <w:abstractNumId w:val="0"/>
  </w:num>
  <w:num w:numId="5" w16cid:durableId="351104984">
    <w:abstractNumId w:val="0"/>
  </w:num>
  <w:num w:numId="6" w16cid:durableId="1321812552">
    <w:abstractNumId w:val="0"/>
  </w:num>
  <w:num w:numId="7" w16cid:durableId="1432318606">
    <w:abstractNumId w:val="2"/>
  </w:num>
  <w:num w:numId="8" w16cid:durableId="695496849">
    <w:abstractNumId w:val="2"/>
  </w:num>
  <w:num w:numId="9" w16cid:durableId="1068190394">
    <w:abstractNumId w:val="2"/>
  </w:num>
  <w:num w:numId="10" w16cid:durableId="108791307">
    <w:abstractNumId w:val="2"/>
  </w:num>
  <w:num w:numId="11" w16cid:durableId="738329066">
    <w:abstractNumId w:val="2"/>
  </w:num>
  <w:num w:numId="12" w16cid:durableId="677315394">
    <w:abstractNumId w:val="2"/>
  </w:num>
  <w:num w:numId="13" w16cid:durableId="2009941114">
    <w:abstractNumId w:val="2"/>
  </w:num>
  <w:num w:numId="14" w16cid:durableId="792333614">
    <w:abstractNumId w:val="2"/>
  </w:num>
  <w:num w:numId="15" w16cid:durableId="962541726">
    <w:abstractNumId w:val="2"/>
  </w:num>
  <w:num w:numId="16" w16cid:durableId="292449576">
    <w:abstractNumId w:val="2"/>
  </w:num>
  <w:num w:numId="17" w16cid:durableId="1173031056">
    <w:abstractNumId w:val="2"/>
  </w:num>
  <w:num w:numId="18" w16cid:durableId="575163764">
    <w:abstractNumId w:val="6"/>
  </w:num>
  <w:num w:numId="19" w16cid:durableId="574323928">
    <w:abstractNumId w:val="5"/>
  </w:num>
  <w:num w:numId="20" w16cid:durableId="651175248">
    <w:abstractNumId w:val="7"/>
  </w:num>
  <w:num w:numId="21" w16cid:durableId="130632290">
    <w:abstractNumId w:val="4"/>
  </w:num>
  <w:num w:numId="22" w16cid:durableId="2057854289">
    <w:abstractNumId w:val="1"/>
  </w:num>
  <w:num w:numId="23" w16cid:durableId="4827397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attachedTemplate r:id="rId1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F4A"/>
    <w:rsid w:val="00000373"/>
    <w:rsid w:val="00002849"/>
    <w:rsid w:val="0000290F"/>
    <w:rsid w:val="00011027"/>
    <w:rsid w:val="00035BF0"/>
    <w:rsid w:val="0004541A"/>
    <w:rsid w:val="00057F07"/>
    <w:rsid w:val="00070F87"/>
    <w:rsid w:val="00080E6D"/>
    <w:rsid w:val="000821EC"/>
    <w:rsid w:val="00093E46"/>
    <w:rsid w:val="00097094"/>
    <w:rsid w:val="000A2316"/>
    <w:rsid w:val="000B2ADA"/>
    <w:rsid w:val="000B5CE2"/>
    <w:rsid w:val="000C45EA"/>
    <w:rsid w:val="000E1CA9"/>
    <w:rsid w:val="00121A6C"/>
    <w:rsid w:val="00127647"/>
    <w:rsid w:val="00134BD1"/>
    <w:rsid w:val="00135FBF"/>
    <w:rsid w:val="00153433"/>
    <w:rsid w:val="0018091F"/>
    <w:rsid w:val="00182E58"/>
    <w:rsid w:val="00186F70"/>
    <w:rsid w:val="001A3DBB"/>
    <w:rsid w:val="001A4C43"/>
    <w:rsid w:val="001A4C58"/>
    <w:rsid w:val="001B5C22"/>
    <w:rsid w:val="001C3770"/>
    <w:rsid w:val="001C38E9"/>
    <w:rsid w:val="001C7D6A"/>
    <w:rsid w:val="001E6BA4"/>
    <w:rsid w:val="00206B55"/>
    <w:rsid w:val="00237C42"/>
    <w:rsid w:val="00252E42"/>
    <w:rsid w:val="0025554D"/>
    <w:rsid w:val="002566CD"/>
    <w:rsid w:val="00265897"/>
    <w:rsid w:val="00266B13"/>
    <w:rsid w:val="00270D13"/>
    <w:rsid w:val="0027409F"/>
    <w:rsid w:val="00277435"/>
    <w:rsid w:val="00286042"/>
    <w:rsid w:val="002A1D88"/>
    <w:rsid w:val="002C50A7"/>
    <w:rsid w:val="002C5FF5"/>
    <w:rsid w:val="002D4617"/>
    <w:rsid w:val="002E0322"/>
    <w:rsid w:val="002E645E"/>
    <w:rsid w:val="002F1506"/>
    <w:rsid w:val="002F7A68"/>
    <w:rsid w:val="0030410D"/>
    <w:rsid w:val="00326E7A"/>
    <w:rsid w:val="0033093D"/>
    <w:rsid w:val="003363A9"/>
    <w:rsid w:val="0034002F"/>
    <w:rsid w:val="003473CF"/>
    <w:rsid w:val="0036234E"/>
    <w:rsid w:val="00392EEF"/>
    <w:rsid w:val="003A3F52"/>
    <w:rsid w:val="003C6140"/>
    <w:rsid w:val="003D3A78"/>
    <w:rsid w:val="003E0AF4"/>
    <w:rsid w:val="003E3C7A"/>
    <w:rsid w:val="003E6DC8"/>
    <w:rsid w:val="00406BE0"/>
    <w:rsid w:val="00446156"/>
    <w:rsid w:val="00462CFB"/>
    <w:rsid w:val="004760F4"/>
    <w:rsid w:val="00482E77"/>
    <w:rsid w:val="00485503"/>
    <w:rsid w:val="00487ECC"/>
    <w:rsid w:val="00490E2D"/>
    <w:rsid w:val="004A0AE7"/>
    <w:rsid w:val="004A166F"/>
    <w:rsid w:val="004A5233"/>
    <w:rsid w:val="004D324C"/>
    <w:rsid w:val="004E23D4"/>
    <w:rsid w:val="004F50CE"/>
    <w:rsid w:val="004F738C"/>
    <w:rsid w:val="005022FD"/>
    <w:rsid w:val="005143BD"/>
    <w:rsid w:val="005245D1"/>
    <w:rsid w:val="00536386"/>
    <w:rsid w:val="00550415"/>
    <w:rsid w:val="005629E3"/>
    <w:rsid w:val="00563E01"/>
    <w:rsid w:val="005748BD"/>
    <w:rsid w:val="005A48D9"/>
    <w:rsid w:val="005A7880"/>
    <w:rsid w:val="005B4581"/>
    <w:rsid w:val="005B66B1"/>
    <w:rsid w:val="005D1ABA"/>
    <w:rsid w:val="005D42B6"/>
    <w:rsid w:val="005E1DAA"/>
    <w:rsid w:val="005E2820"/>
    <w:rsid w:val="006034DB"/>
    <w:rsid w:val="00606C50"/>
    <w:rsid w:val="00607067"/>
    <w:rsid w:val="00633EA3"/>
    <w:rsid w:val="00645A25"/>
    <w:rsid w:val="00646214"/>
    <w:rsid w:val="0067159D"/>
    <w:rsid w:val="00671B2D"/>
    <w:rsid w:val="006756B9"/>
    <w:rsid w:val="00677ADA"/>
    <w:rsid w:val="00697383"/>
    <w:rsid w:val="006A3EF1"/>
    <w:rsid w:val="006B1DC1"/>
    <w:rsid w:val="0070170F"/>
    <w:rsid w:val="007112E1"/>
    <w:rsid w:val="00726958"/>
    <w:rsid w:val="00735FA7"/>
    <w:rsid w:val="00737F34"/>
    <w:rsid w:val="007473CE"/>
    <w:rsid w:val="00751CE7"/>
    <w:rsid w:val="007734EC"/>
    <w:rsid w:val="0077647B"/>
    <w:rsid w:val="0077689C"/>
    <w:rsid w:val="00794A96"/>
    <w:rsid w:val="007968AB"/>
    <w:rsid w:val="007B272C"/>
    <w:rsid w:val="007B756B"/>
    <w:rsid w:val="007D146B"/>
    <w:rsid w:val="007D5E82"/>
    <w:rsid w:val="007D69F8"/>
    <w:rsid w:val="007E2024"/>
    <w:rsid w:val="0080344B"/>
    <w:rsid w:val="00813275"/>
    <w:rsid w:val="00817D97"/>
    <w:rsid w:val="00827D26"/>
    <w:rsid w:val="00830578"/>
    <w:rsid w:val="00834FED"/>
    <w:rsid w:val="008568E5"/>
    <w:rsid w:val="008701FC"/>
    <w:rsid w:val="008837CA"/>
    <w:rsid w:val="00884EC9"/>
    <w:rsid w:val="00887747"/>
    <w:rsid w:val="008A39AD"/>
    <w:rsid w:val="008B0CC1"/>
    <w:rsid w:val="008E2B7C"/>
    <w:rsid w:val="008E3370"/>
    <w:rsid w:val="0090123D"/>
    <w:rsid w:val="0094670A"/>
    <w:rsid w:val="00954471"/>
    <w:rsid w:val="009660BD"/>
    <w:rsid w:val="0097533F"/>
    <w:rsid w:val="00997559"/>
    <w:rsid w:val="009A1C5E"/>
    <w:rsid w:val="009A7FB7"/>
    <w:rsid w:val="009C024F"/>
    <w:rsid w:val="009C0388"/>
    <w:rsid w:val="009C7B06"/>
    <w:rsid w:val="00A1785E"/>
    <w:rsid w:val="00A21B7C"/>
    <w:rsid w:val="00A24C2D"/>
    <w:rsid w:val="00A35F74"/>
    <w:rsid w:val="00A473A8"/>
    <w:rsid w:val="00A47450"/>
    <w:rsid w:val="00A5063A"/>
    <w:rsid w:val="00A5681E"/>
    <w:rsid w:val="00A708B7"/>
    <w:rsid w:val="00A83A19"/>
    <w:rsid w:val="00A960F2"/>
    <w:rsid w:val="00AB5B10"/>
    <w:rsid w:val="00AC7493"/>
    <w:rsid w:val="00B113FF"/>
    <w:rsid w:val="00B1144D"/>
    <w:rsid w:val="00B12C4E"/>
    <w:rsid w:val="00B46FE5"/>
    <w:rsid w:val="00B60577"/>
    <w:rsid w:val="00B679F2"/>
    <w:rsid w:val="00B70309"/>
    <w:rsid w:val="00B72F0D"/>
    <w:rsid w:val="00B74767"/>
    <w:rsid w:val="00B816AD"/>
    <w:rsid w:val="00B84E30"/>
    <w:rsid w:val="00B94A43"/>
    <w:rsid w:val="00BA0F4A"/>
    <w:rsid w:val="00BA3F7A"/>
    <w:rsid w:val="00BA77CD"/>
    <w:rsid w:val="00BA7D7C"/>
    <w:rsid w:val="00BF00E5"/>
    <w:rsid w:val="00BF3DBA"/>
    <w:rsid w:val="00C04258"/>
    <w:rsid w:val="00C04CDD"/>
    <w:rsid w:val="00C40A0D"/>
    <w:rsid w:val="00C43330"/>
    <w:rsid w:val="00C51B53"/>
    <w:rsid w:val="00C904CB"/>
    <w:rsid w:val="00C9117D"/>
    <w:rsid w:val="00C91969"/>
    <w:rsid w:val="00C92022"/>
    <w:rsid w:val="00C972CF"/>
    <w:rsid w:val="00C97A74"/>
    <w:rsid w:val="00CA29E7"/>
    <w:rsid w:val="00CA5C57"/>
    <w:rsid w:val="00CB452E"/>
    <w:rsid w:val="00CC00C3"/>
    <w:rsid w:val="00CC3386"/>
    <w:rsid w:val="00CE2E6B"/>
    <w:rsid w:val="00CE57A6"/>
    <w:rsid w:val="00D01EBE"/>
    <w:rsid w:val="00D13F01"/>
    <w:rsid w:val="00D35DB6"/>
    <w:rsid w:val="00D5273B"/>
    <w:rsid w:val="00D60321"/>
    <w:rsid w:val="00D6233B"/>
    <w:rsid w:val="00D75568"/>
    <w:rsid w:val="00D75AA5"/>
    <w:rsid w:val="00D85EF9"/>
    <w:rsid w:val="00DA265C"/>
    <w:rsid w:val="00DA6D59"/>
    <w:rsid w:val="00DC341B"/>
    <w:rsid w:val="00DC7543"/>
    <w:rsid w:val="00DD50E6"/>
    <w:rsid w:val="00DD5738"/>
    <w:rsid w:val="00DD7357"/>
    <w:rsid w:val="00E0190B"/>
    <w:rsid w:val="00E10B75"/>
    <w:rsid w:val="00E1719A"/>
    <w:rsid w:val="00E6604C"/>
    <w:rsid w:val="00E84942"/>
    <w:rsid w:val="00E84C13"/>
    <w:rsid w:val="00E85BCD"/>
    <w:rsid w:val="00E96A33"/>
    <w:rsid w:val="00EC40D1"/>
    <w:rsid w:val="00EE3459"/>
    <w:rsid w:val="00EE74BB"/>
    <w:rsid w:val="00EF308A"/>
    <w:rsid w:val="00F141AD"/>
    <w:rsid w:val="00F4315A"/>
    <w:rsid w:val="00F454A6"/>
    <w:rsid w:val="00F64258"/>
    <w:rsid w:val="00F67428"/>
    <w:rsid w:val="00F77BA9"/>
    <w:rsid w:val="00FA0908"/>
    <w:rsid w:val="00FA5AD9"/>
    <w:rsid w:val="00FB37F1"/>
    <w:rsid w:val="00FC27F8"/>
    <w:rsid w:val="00FD4DB6"/>
    <w:rsid w:val="00FE3CFE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704F0"/>
  <w15:chartTrackingRefBased/>
  <w15:docId w15:val="{9F049949-E5D7-466C-9630-8E28370AC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Main text"/>
    <w:qFormat/>
    <w:rsid w:val="00735FA7"/>
    <w:pPr>
      <w:spacing w:after="0" w:line="360" w:lineRule="auto"/>
      <w:ind w:firstLine="709"/>
      <w:jc w:val="both"/>
    </w:pPr>
    <w:rPr>
      <w:rFonts w:ascii="PT Astra Serif" w:hAnsi="PT Astra Serif"/>
      <w:sz w:val="28"/>
    </w:rPr>
  </w:style>
  <w:style w:type="paragraph" w:styleId="1">
    <w:name w:val="heading 1"/>
    <w:aliases w:val="Main Heading"/>
    <w:basedOn w:val="a"/>
    <w:next w:val="a"/>
    <w:link w:val="10"/>
    <w:uiPriority w:val="9"/>
    <w:qFormat/>
    <w:rsid w:val="00997559"/>
    <w:pPr>
      <w:pageBreakBefore/>
      <w:pBdr>
        <w:top w:val="nil"/>
        <w:left w:val="nil"/>
        <w:bottom w:val="nil"/>
        <w:right w:val="nil"/>
        <w:between w:val="nil"/>
      </w:pBdr>
      <w:spacing w:line="240" w:lineRule="auto"/>
      <w:ind w:firstLine="0"/>
      <w:jc w:val="center"/>
      <w:outlineLvl w:val="0"/>
    </w:pPr>
    <w:rPr>
      <w:b/>
      <w:bCs/>
      <w:caps/>
      <w:lang w:val="ru-RU"/>
    </w:rPr>
  </w:style>
  <w:style w:type="paragraph" w:styleId="2">
    <w:name w:val="heading 2"/>
    <w:aliases w:val="Subsection heading"/>
    <w:basedOn w:val="a0"/>
    <w:next w:val="a"/>
    <w:link w:val="20"/>
    <w:uiPriority w:val="9"/>
    <w:unhideWhenUsed/>
    <w:qFormat/>
    <w:rsid w:val="000C45EA"/>
    <w:pPr>
      <w:numPr>
        <w:ilvl w:val="1"/>
        <w:numId w:val="17"/>
      </w:numPr>
      <w:outlineLvl w:val="1"/>
    </w:pPr>
    <w:rPr>
      <w:b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45E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5D42B6"/>
    <w:pPr>
      <w:tabs>
        <w:tab w:val="center" w:pos="4844"/>
        <w:tab w:val="right" w:pos="9689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5D42B6"/>
    <w:rPr>
      <w:rFonts w:ascii="PT Astra Serif" w:hAnsi="PT Astra Serif"/>
      <w:sz w:val="28"/>
    </w:rPr>
  </w:style>
  <w:style w:type="paragraph" w:styleId="a6">
    <w:name w:val="footer"/>
    <w:basedOn w:val="a"/>
    <w:link w:val="a7"/>
    <w:uiPriority w:val="99"/>
    <w:unhideWhenUsed/>
    <w:rsid w:val="005D42B6"/>
    <w:pPr>
      <w:tabs>
        <w:tab w:val="center" w:pos="4844"/>
        <w:tab w:val="right" w:pos="9689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5D42B6"/>
    <w:rPr>
      <w:rFonts w:ascii="PT Astra Serif" w:hAnsi="PT Astra Serif"/>
      <w:sz w:val="28"/>
    </w:rPr>
  </w:style>
  <w:style w:type="character" w:customStyle="1" w:styleId="10">
    <w:name w:val="Заголовок 1 Знак"/>
    <w:aliases w:val="Main Heading Знак"/>
    <w:basedOn w:val="a1"/>
    <w:link w:val="1"/>
    <w:uiPriority w:val="9"/>
    <w:rsid w:val="00997559"/>
    <w:rPr>
      <w:rFonts w:ascii="PT Astra Serif" w:hAnsi="PT Astra Serif"/>
      <w:b/>
      <w:bCs/>
      <w:caps/>
      <w:sz w:val="28"/>
      <w:lang w:val="ru-RU"/>
    </w:rPr>
  </w:style>
  <w:style w:type="character" w:styleId="a8">
    <w:name w:val="Hyperlink"/>
    <w:basedOn w:val="a1"/>
    <w:uiPriority w:val="99"/>
    <w:unhideWhenUsed/>
    <w:rsid w:val="00BA7D7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BA7D7C"/>
    <w:pPr>
      <w:spacing w:after="100"/>
    </w:pPr>
  </w:style>
  <w:style w:type="paragraph" w:customStyle="1" w:styleId="Listing">
    <w:name w:val="Listing"/>
    <w:basedOn w:val="a"/>
    <w:link w:val="ListingChar"/>
    <w:qFormat/>
    <w:rsid w:val="0077689C"/>
    <w:pPr>
      <w:pBdr>
        <w:top w:val="single" w:sz="4" w:space="1" w:color="auto"/>
        <w:bottom w:val="single" w:sz="4" w:space="1" w:color="auto"/>
      </w:pBdr>
      <w:suppressAutoHyphens/>
      <w:autoSpaceDE w:val="0"/>
      <w:autoSpaceDN w:val="0"/>
      <w:adjustRightInd w:val="0"/>
      <w:spacing w:line="240" w:lineRule="auto"/>
      <w:ind w:firstLine="0"/>
    </w:pPr>
    <w:rPr>
      <w:rFonts w:ascii="PT Mono" w:hAnsi="PT Mono" w:cs="Times New Roman"/>
      <w:noProof/>
      <w:color w:val="000000" w:themeColor="text1"/>
      <w:sz w:val="24"/>
      <w:lang w:val="ru-RU"/>
    </w:rPr>
  </w:style>
  <w:style w:type="paragraph" w:styleId="a9">
    <w:name w:val="caption"/>
    <w:basedOn w:val="a"/>
    <w:next w:val="a"/>
    <w:uiPriority w:val="35"/>
    <w:unhideWhenUsed/>
    <w:qFormat/>
    <w:rsid w:val="00485503"/>
    <w:pPr>
      <w:keepNext/>
      <w:spacing w:line="240" w:lineRule="auto"/>
      <w:ind w:firstLine="0"/>
    </w:pPr>
    <w:rPr>
      <w:color w:val="000000" w:themeColor="text1"/>
      <w:szCs w:val="28"/>
    </w:rPr>
  </w:style>
  <w:style w:type="character" w:customStyle="1" w:styleId="ListingChar">
    <w:name w:val="Listing Char"/>
    <w:basedOn w:val="a1"/>
    <w:link w:val="Listing"/>
    <w:rsid w:val="0077689C"/>
    <w:rPr>
      <w:rFonts w:ascii="PT Mono" w:hAnsi="PT Mono" w:cs="Times New Roman"/>
      <w:noProof/>
      <w:color w:val="000000" w:themeColor="text1"/>
      <w:sz w:val="24"/>
      <w:lang w:val="ru-RU"/>
    </w:rPr>
  </w:style>
  <w:style w:type="table" w:styleId="aa">
    <w:name w:val="Table Grid"/>
    <w:basedOn w:val="a2"/>
    <w:uiPriority w:val="39"/>
    <w:rsid w:val="00E96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OC Heading"/>
    <w:basedOn w:val="1"/>
    <w:next w:val="a"/>
    <w:uiPriority w:val="39"/>
    <w:unhideWhenUsed/>
    <w:qFormat/>
    <w:rsid w:val="004F50CE"/>
    <w:pPr>
      <w:keepNext/>
      <w:keepLines/>
      <w:pageBreakBefore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paragraph" w:customStyle="1" w:styleId="SectionHeading">
    <w:name w:val="Section Heading"/>
    <w:basedOn w:val="1"/>
    <w:next w:val="a"/>
    <w:link w:val="SectionHeadingChar"/>
    <w:qFormat/>
    <w:rsid w:val="000C45EA"/>
    <w:pPr>
      <w:numPr>
        <w:numId w:val="17"/>
      </w:numPr>
      <w:suppressAutoHyphens/>
      <w:jc w:val="left"/>
    </w:pPr>
    <w:rPr>
      <w:caps w:val="0"/>
    </w:rPr>
  </w:style>
  <w:style w:type="character" w:customStyle="1" w:styleId="SectionHeadingChar">
    <w:name w:val="Section Heading Char"/>
    <w:basedOn w:val="10"/>
    <w:link w:val="SectionHeading"/>
    <w:rsid w:val="00E85BCD"/>
    <w:rPr>
      <w:rFonts w:ascii="PT Astra Serif" w:hAnsi="PT Astra Serif"/>
      <w:b/>
      <w:bCs/>
      <w:caps w:val="0"/>
      <w:sz w:val="28"/>
      <w:lang w:val="ru-RU"/>
    </w:rPr>
  </w:style>
  <w:style w:type="paragraph" w:styleId="ac">
    <w:name w:val="List Paragraph"/>
    <w:basedOn w:val="a"/>
    <w:uiPriority w:val="34"/>
    <w:qFormat/>
    <w:rsid w:val="00A473A8"/>
    <w:pPr>
      <w:contextualSpacing/>
    </w:pPr>
  </w:style>
  <w:style w:type="character" w:styleId="ad">
    <w:name w:val="page number"/>
    <w:basedOn w:val="a1"/>
    <w:uiPriority w:val="99"/>
    <w:semiHidden/>
    <w:unhideWhenUsed/>
    <w:rsid w:val="00097094"/>
  </w:style>
  <w:style w:type="character" w:customStyle="1" w:styleId="20">
    <w:name w:val="Заголовок 2 Знак"/>
    <w:aliases w:val="Subsection heading Знак"/>
    <w:basedOn w:val="a1"/>
    <w:link w:val="2"/>
    <w:uiPriority w:val="9"/>
    <w:rsid w:val="00F141AD"/>
    <w:rPr>
      <w:rFonts w:ascii="PT Astra Serif" w:hAnsi="PT Astra Serif"/>
      <w:b/>
      <w:sz w:val="28"/>
      <w:lang w:val="ru-RU"/>
    </w:rPr>
  </w:style>
  <w:style w:type="paragraph" w:styleId="a0">
    <w:name w:val="No Spacing"/>
    <w:uiPriority w:val="1"/>
    <w:qFormat/>
    <w:rsid w:val="005748BD"/>
    <w:pPr>
      <w:spacing w:after="0" w:line="240" w:lineRule="auto"/>
      <w:ind w:firstLine="709"/>
    </w:pPr>
    <w:rPr>
      <w:rFonts w:ascii="PT Astra Serif" w:hAnsi="PT Astra Serif"/>
      <w:sz w:val="28"/>
    </w:rPr>
  </w:style>
  <w:style w:type="paragraph" w:customStyle="1" w:styleId="Subsubsection">
    <w:name w:val="Subsubsection"/>
    <w:basedOn w:val="3"/>
    <w:next w:val="a"/>
    <w:link w:val="SubsubsectionChar"/>
    <w:qFormat/>
    <w:rsid w:val="000C45EA"/>
    <w:pPr>
      <w:numPr>
        <w:ilvl w:val="2"/>
        <w:numId w:val="10"/>
      </w:numPr>
    </w:pPr>
    <w:rPr>
      <w:rFonts w:ascii="PT Astra Serif" w:hAnsi="PT Astra Serif"/>
      <w:color w:val="auto"/>
      <w:sz w:val="28"/>
      <w:lang w:val="ru-RU"/>
    </w:rPr>
  </w:style>
  <w:style w:type="character" w:customStyle="1" w:styleId="SubsubsectionChar">
    <w:name w:val="Subsubsection Char"/>
    <w:basedOn w:val="20"/>
    <w:link w:val="Subsubsection"/>
    <w:rsid w:val="000C45EA"/>
    <w:rPr>
      <w:rFonts w:ascii="PT Astra Serif" w:eastAsiaTheme="majorEastAsia" w:hAnsi="PT Astra Serif" w:cstheme="majorBidi"/>
      <w:b w:val="0"/>
      <w:sz w:val="28"/>
      <w:szCs w:val="24"/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0C45EA"/>
  </w:style>
  <w:style w:type="character" w:customStyle="1" w:styleId="30">
    <w:name w:val="Заголовок 3 Знак"/>
    <w:basedOn w:val="a1"/>
    <w:link w:val="3"/>
    <w:uiPriority w:val="9"/>
    <w:semiHidden/>
    <w:rsid w:val="000C45E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e">
    <w:name w:val="Placeholder Text"/>
    <w:basedOn w:val="a1"/>
    <w:uiPriority w:val="99"/>
    <w:semiHidden/>
    <w:rsid w:val="00E0190B"/>
    <w:rPr>
      <w:color w:val="666666"/>
    </w:rPr>
  </w:style>
  <w:style w:type="character" w:styleId="af">
    <w:name w:val="Unresolved Mention"/>
    <w:basedOn w:val="a1"/>
    <w:uiPriority w:val="99"/>
    <w:semiHidden/>
    <w:unhideWhenUsed/>
    <w:rsid w:val="00C04CDD"/>
    <w:rPr>
      <w:color w:val="605E5C"/>
      <w:shd w:val="clear" w:color="auto" w:fill="E1DFDD"/>
    </w:rPr>
  </w:style>
  <w:style w:type="character" w:styleId="af0">
    <w:name w:val="FollowedHyperlink"/>
    <w:basedOn w:val="a1"/>
    <w:uiPriority w:val="99"/>
    <w:semiHidden/>
    <w:unhideWhenUsed/>
    <w:rsid w:val="00C04CDD"/>
    <w:rPr>
      <w:color w:val="954F72" w:themeColor="followedHyperlink"/>
      <w:u w:val="single"/>
    </w:rPr>
  </w:style>
  <w:style w:type="character" w:styleId="af1">
    <w:name w:val="line number"/>
    <w:basedOn w:val="a1"/>
    <w:uiPriority w:val="99"/>
    <w:semiHidden/>
    <w:unhideWhenUsed/>
    <w:rsid w:val="0094670A"/>
  </w:style>
  <w:style w:type="paragraph" w:styleId="31">
    <w:name w:val="toc 3"/>
    <w:basedOn w:val="a"/>
    <w:next w:val="a"/>
    <w:autoRedefine/>
    <w:uiPriority w:val="39"/>
    <w:unhideWhenUsed/>
    <w:rsid w:val="00093E46"/>
    <w:pPr>
      <w:spacing w:after="100"/>
      <w:ind w:left="560"/>
    </w:pPr>
  </w:style>
  <w:style w:type="table" w:customStyle="1" w:styleId="TableNormal">
    <w:name w:val="Table Normal"/>
    <w:uiPriority w:val="2"/>
    <w:semiHidden/>
    <w:unhideWhenUsed/>
    <w:qFormat/>
    <w:rsid w:val="004F738C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4F738C"/>
    <w:pPr>
      <w:widowControl w:val="0"/>
      <w:autoSpaceDE w:val="0"/>
      <w:autoSpaceDN w:val="0"/>
      <w:spacing w:line="232" w:lineRule="exact"/>
      <w:ind w:left="105" w:firstLine="0"/>
      <w:jc w:val="left"/>
    </w:pPr>
    <w:rPr>
      <w:rFonts w:ascii="Times New Roman" w:eastAsia="Times New Roman" w:hAnsi="Times New Roman" w:cs="Times New Roman"/>
      <w:sz w:val="22"/>
      <w:lang w:val="ru-RU"/>
    </w:rPr>
  </w:style>
  <w:style w:type="numbering" w:customStyle="1" w:styleId="12">
    <w:name w:val="Нет списка1"/>
    <w:next w:val="a3"/>
    <w:uiPriority w:val="99"/>
    <w:semiHidden/>
    <w:unhideWhenUsed/>
    <w:rsid w:val="00A83A19"/>
  </w:style>
  <w:style w:type="paragraph" w:customStyle="1" w:styleId="msonormal0">
    <w:name w:val="msonormal"/>
    <w:basedOn w:val="a"/>
    <w:rsid w:val="00A83A1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masik\Documents\Custom%20Office%20Templates\&#1064;&#1072;&#1073;&#1083;&#1086;&#1085;%20&#1080;&#1090;&#1084;&#1086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9F2C1-625F-41BE-9FE7-0D0215D68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итмо</Template>
  <TotalTime>411</TotalTime>
  <Pages>21</Pages>
  <Words>3120</Words>
  <Characters>17788</Characters>
  <Application>Microsoft Office Word</Application>
  <DocSecurity>0</DocSecurity>
  <Lines>148</Lines>
  <Paragraphs>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dimasik</dc:creator>
  <cp:keywords/>
  <dc:description/>
  <cp:lastModifiedBy>Ravil Bayanov</cp:lastModifiedBy>
  <cp:revision>13</cp:revision>
  <cp:lastPrinted>2025-11-29T23:54:00Z</cp:lastPrinted>
  <dcterms:created xsi:type="dcterms:W3CDTF">2025-10-08T19:43:00Z</dcterms:created>
  <dcterms:modified xsi:type="dcterms:W3CDTF">2025-11-29T23:54:00Z</dcterms:modified>
</cp:coreProperties>
</file>