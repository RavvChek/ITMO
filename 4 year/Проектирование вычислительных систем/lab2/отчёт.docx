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638"/>
      </w:tblGrid>
      <w:tr w:rsidR="00E96A33" w:rsidRPr="008A13BA" w14:paraId="547C4078" w14:textId="77777777" w:rsidTr="00011027">
        <w:trPr>
          <w:trHeight w:val="3438"/>
        </w:trPr>
        <w:tc>
          <w:tcPr>
            <w:tcW w:w="5000" w:type="pct"/>
          </w:tcPr>
          <w:p w14:paraId="27BAAFEE" w14:textId="77777777" w:rsidR="00E96A33" w:rsidRPr="002C5FF5" w:rsidRDefault="00E96A33" w:rsidP="00E96A33">
            <w:pPr>
              <w:ind w:firstLine="0"/>
              <w:jc w:val="center"/>
              <w:rPr>
                <w:lang w:val="ru-RU"/>
              </w:rPr>
            </w:pPr>
            <w:r w:rsidRPr="002C5FF5">
              <w:rPr>
                <w:color w:val="000000"/>
                <w:lang w:val="ru-RU"/>
              </w:rPr>
              <w:t>Министерств</w:t>
            </w:r>
            <w:r w:rsidRPr="002C5FF5">
              <w:rPr>
                <w:lang w:val="ru-RU"/>
              </w:rPr>
              <w:t>о</w:t>
            </w:r>
            <w:r w:rsidRPr="002C5FF5">
              <w:rPr>
                <w:color w:val="000000"/>
                <w:lang w:val="ru-RU"/>
              </w:rPr>
              <w:t xml:space="preserve"> науки и высшего образования Российской Федерации</w:t>
            </w:r>
            <w:r w:rsidRPr="002C5FF5">
              <w:rPr>
                <w:color w:val="000000"/>
                <w:lang w:val="ru-RU"/>
              </w:rPr>
              <w:br/>
            </w:r>
            <w:r w:rsidRPr="002C5FF5">
              <w:rPr>
                <w:lang w:val="ru-RU"/>
              </w:rPr>
              <w:t>ФЕДЕРАЛЬНОЕ ГОСУДАРСТВЕННОЕ АВТОНОМНОЕ ОБРАЗОВАТЕЛЬНОЕ УЧРЕЖДЕНИЕ ВЫСШЕГО ОБРАЗОВАНИЯ</w:t>
            </w:r>
            <w:r w:rsidRPr="002C5FF5">
              <w:rPr>
                <w:lang w:val="ru-RU"/>
              </w:rPr>
              <w:br/>
              <w:t>НАЦИОНАЛЬНЫЙ ИССЛЕДОВАТЕЛЬСКИЙ УНИВЕРСИТЕТ ИТМО</w:t>
            </w:r>
            <w:r w:rsidRPr="002C5FF5">
              <w:rPr>
                <w:lang w:val="ru-RU"/>
              </w:rPr>
              <w:br/>
              <w:t>(НИУ ИТМО)</w:t>
            </w:r>
          </w:p>
          <w:p w14:paraId="3FFC13C7" w14:textId="77777777" w:rsidR="00E96A33" w:rsidRPr="002C5FF5" w:rsidRDefault="00E96A33" w:rsidP="00E96A33">
            <w:pPr>
              <w:ind w:firstLine="0"/>
              <w:jc w:val="center"/>
              <w:rPr>
                <w:lang w:val="ru-RU"/>
              </w:rPr>
            </w:pPr>
          </w:p>
          <w:p w14:paraId="448F9CB9" w14:textId="77777777" w:rsidR="00E96A33" w:rsidRDefault="00E96A33" w:rsidP="00E96A33">
            <w:pPr>
              <w:ind w:firstLine="0"/>
              <w:jc w:val="center"/>
              <w:rPr>
                <w:lang w:val="ru-RU"/>
              </w:rPr>
            </w:pPr>
            <w:r w:rsidRPr="002C5FF5">
              <w:rPr>
                <w:lang w:val="ru-RU"/>
              </w:rPr>
              <w:t>Факультет программной инженерии и компьютерной техники</w:t>
            </w:r>
          </w:p>
        </w:tc>
      </w:tr>
      <w:tr w:rsidR="00E96A33" w:rsidRPr="008A13BA" w14:paraId="186E1A57" w14:textId="77777777" w:rsidTr="00011027">
        <w:trPr>
          <w:trHeight w:val="5560"/>
        </w:trPr>
        <w:tc>
          <w:tcPr>
            <w:tcW w:w="5000" w:type="pct"/>
            <w:vAlign w:val="center"/>
          </w:tcPr>
          <w:p w14:paraId="424E1155" w14:textId="05D9131B" w:rsidR="00B12C4E" w:rsidRPr="00446156" w:rsidRDefault="003363A9" w:rsidP="00E96A33">
            <w:pPr>
              <w:ind w:firstLine="0"/>
              <w:jc w:val="center"/>
              <w:rPr>
                <w:lang w:val="ru-RU"/>
              </w:rPr>
            </w:pPr>
            <w:r>
              <w:rPr>
                <w:lang w:val="ru-RU"/>
              </w:rPr>
              <w:t>ОТЧЁТ</w:t>
            </w:r>
            <w:r>
              <w:rPr>
                <w:lang w:val="ru-RU"/>
              </w:rPr>
              <w:br/>
              <w:t xml:space="preserve">О ЛАБОРАТОРНОЙ РАБОТЕ </w:t>
            </w:r>
            <w:r w:rsidR="00097094">
              <w:rPr>
                <w:lang w:val="ru-RU"/>
              </w:rPr>
              <w:t>№</w:t>
            </w:r>
            <w:r w:rsidRPr="005748BD">
              <w:rPr>
                <w:lang w:val="ru-RU"/>
              </w:rPr>
              <w:t> </w:t>
            </w:r>
            <w:r w:rsidR="002E645E">
              <w:rPr>
                <w:lang w:val="ru-RU"/>
              </w:rPr>
              <w:t>2</w:t>
            </w:r>
            <w:r w:rsidR="00E96A33" w:rsidRPr="002C5FF5">
              <w:rPr>
                <w:lang w:val="ru-RU"/>
              </w:rPr>
              <w:br/>
            </w:r>
            <w:r w:rsidR="00446156">
              <w:rPr>
                <w:lang w:val="ru-RU"/>
              </w:rPr>
              <w:t>Проектирование вычислительных систем</w:t>
            </w:r>
          </w:p>
          <w:p w14:paraId="3F2523F6" w14:textId="77777777" w:rsidR="00B12C4E" w:rsidRDefault="00B12C4E" w:rsidP="00B12C4E">
            <w:pPr>
              <w:ind w:firstLine="0"/>
              <w:jc w:val="center"/>
              <w:rPr>
                <w:lang w:val="ru-RU"/>
              </w:rPr>
            </w:pPr>
            <w:r>
              <w:rPr>
                <w:lang w:val="ru-RU"/>
              </w:rPr>
              <w:t>по теме:</w:t>
            </w:r>
          </w:p>
          <w:p w14:paraId="1F174E95" w14:textId="2E2784A2" w:rsidR="00E96A33" w:rsidRDefault="002E645E" w:rsidP="00446156">
            <w:pPr>
              <w:tabs>
                <w:tab w:val="left" w:pos="2110"/>
              </w:tabs>
              <w:ind w:firstLine="0"/>
              <w:jc w:val="center"/>
              <w:rPr>
                <w:lang w:val="ru-RU"/>
              </w:rPr>
            </w:pPr>
            <w:r w:rsidRPr="008A13BA">
              <w:rPr>
                <w:lang w:val="ru-RU"/>
              </w:rPr>
              <w:t xml:space="preserve">Последовательный интерфейс </w:t>
            </w:r>
            <w:r w:rsidRPr="002E645E">
              <w:t>UART</w:t>
            </w:r>
          </w:p>
          <w:p w14:paraId="1C919782" w14:textId="6C276B3A" w:rsidR="00446156" w:rsidRPr="00446156" w:rsidRDefault="00446156" w:rsidP="00446156">
            <w:pPr>
              <w:tabs>
                <w:tab w:val="left" w:pos="2110"/>
              </w:tabs>
              <w:ind w:firstLine="0"/>
              <w:jc w:val="center"/>
              <w:rPr>
                <w:lang w:val="ru-RU"/>
              </w:rPr>
            </w:pPr>
            <w:r>
              <w:rPr>
                <w:lang w:val="ru-RU"/>
              </w:rPr>
              <w:t>Вариант 3</w:t>
            </w:r>
          </w:p>
        </w:tc>
      </w:tr>
      <w:tr w:rsidR="00E96A33" w:rsidRPr="008A13BA" w14:paraId="5F6125E0" w14:textId="77777777" w:rsidTr="00011027">
        <w:trPr>
          <w:trHeight w:val="3859"/>
        </w:trPr>
        <w:tc>
          <w:tcPr>
            <w:tcW w:w="5000" w:type="pct"/>
            <w:vAlign w:val="center"/>
          </w:tcPr>
          <w:p w14:paraId="52F5335A" w14:textId="5894D98A" w:rsidR="00097094" w:rsidRDefault="00E96A33" w:rsidP="00830578">
            <w:pPr>
              <w:ind w:left="4536" w:firstLine="0"/>
              <w:jc w:val="left"/>
              <w:rPr>
                <w:lang w:val="ru-RU"/>
              </w:rPr>
            </w:pPr>
            <w:r>
              <w:rPr>
                <w:lang w:val="ru-RU"/>
              </w:rPr>
              <w:t>Выполнил</w:t>
            </w:r>
            <w:r w:rsidR="00EF308A">
              <w:rPr>
                <w:lang w:val="ru-RU"/>
              </w:rPr>
              <w:t>и</w:t>
            </w:r>
            <w:r>
              <w:rPr>
                <w:lang w:val="ru-RU"/>
              </w:rPr>
              <w:t xml:space="preserve">: </w:t>
            </w:r>
            <w:r w:rsidR="003363A9">
              <w:rPr>
                <w:lang w:val="ru-RU"/>
              </w:rPr>
              <w:t>студент</w:t>
            </w:r>
            <w:r w:rsidR="00EF308A">
              <w:rPr>
                <w:lang w:val="ru-RU"/>
              </w:rPr>
              <w:t>ы</w:t>
            </w:r>
            <w:r w:rsidR="003363A9">
              <w:rPr>
                <w:lang w:val="ru-RU"/>
              </w:rPr>
              <w:t xml:space="preserve"> группы </w:t>
            </w:r>
            <w:r w:rsidR="003363A9">
              <w:t>P</w:t>
            </w:r>
            <w:r w:rsidR="003363A9" w:rsidRPr="003363A9">
              <w:rPr>
                <w:lang w:val="ru-RU"/>
              </w:rPr>
              <w:t>3</w:t>
            </w:r>
            <w:r w:rsidR="00EF308A">
              <w:rPr>
                <w:lang w:val="ru-RU"/>
              </w:rPr>
              <w:t>434</w:t>
            </w:r>
            <w:r w:rsidR="003363A9" w:rsidRPr="003363A9">
              <w:rPr>
                <w:lang w:val="ru-RU"/>
              </w:rPr>
              <w:br/>
            </w:r>
            <w:r w:rsidR="00EF308A">
              <w:rPr>
                <w:lang w:val="ru-RU"/>
              </w:rPr>
              <w:t>Р</w:t>
            </w:r>
            <w:r w:rsidR="003363A9">
              <w:rPr>
                <w:lang w:val="ru-RU"/>
              </w:rPr>
              <w:t>.</w:t>
            </w:r>
            <w:r w:rsidR="003363A9" w:rsidRPr="003363A9">
              <w:rPr>
                <w:lang w:val="ru-RU"/>
              </w:rPr>
              <w:t> </w:t>
            </w:r>
            <w:r w:rsidR="00EF308A">
              <w:rPr>
                <w:lang w:val="ru-RU"/>
              </w:rPr>
              <w:t>Д</w:t>
            </w:r>
            <w:r w:rsidR="003363A9">
              <w:rPr>
                <w:lang w:val="ru-RU"/>
              </w:rPr>
              <w:t>.</w:t>
            </w:r>
            <w:r w:rsidR="00B12C4E">
              <w:rPr>
                <w:lang w:val="ru-RU"/>
              </w:rPr>
              <w:t xml:space="preserve"> </w:t>
            </w:r>
            <w:r w:rsidR="00EF308A">
              <w:rPr>
                <w:lang w:val="ru-RU"/>
              </w:rPr>
              <w:t>Баянов</w:t>
            </w:r>
          </w:p>
          <w:p w14:paraId="4CA51E47" w14:textId="559C479E" w:rsidR="00EF308A" w:rsidRPr="003363A9" w:rsidRDefault="00EF308A" w:rsidP="00830578">
            <w:pPr>
              <w:ind w:left="4536" w:firstLine="0"/>
              <w:jc w:val="left"/>
              <w:rPr>
                <w:lang w:val="ru-RU"/>
              </w:rPr>
            </w:pPr>
            <w:r>
              <w:rPr>
                <w:lang w:val="ru-RU"/>
              </w:rPr>
              <w:t>Д. А. Кузнецов</w:t>
            </w:r>
          </w:p>
          <w:p w14:paraId="23BFE2EE" w14:textId="77777777" w:rsidR="00E96A33" w:rsidRDefault="00E96A33" w:rsidP="00E96A33">
            <w:pPr>
              <w:ind w:left="4536" w:firstLine="0"/>
              <w:rPr>
                <w:lang w:val="ru-RU"/>
              </w:rPr>
            </w:pPr>
          </w:p>
          <w:p w14:paraId="13719922" w14:textId="5398421F" w:rsidR="00E96A33" w:rsidRPr="0077647B" w:rsidRDefault="00E96A33" w:rsidP="00830578">
            <w:pPr>
              <w:ind w:left="4536" w:firstLine="0"/>
              <w:jc w:val="left"/>
              <w:rPr>
                <w:lang w:val="ru-RU"/>
              </w:rPr>
            </w:pPr>
            <w:r>
              <w:rPr>
                <w:lang w:val="ru-RU"/>
              </w:rPr>
              <w:t>Проверил:</w:t>
            </w:r>
            <w:r w:rsidR="003363A9">
              <w:rPr>
                <w:lang w:val="ru-RU"/>
              </w:rPr>
              <w:br/>
              <w:t>преподаватель</w:t>
            </w:r>
            <w:r>
              <w:rPr>
                <w:lang w:val="ru-RU"/>
              </w:rPr>
              <w:t xml:space="preserve"> </w:t>
            </w:r>
            <w:r w:rsidR="00446156">
              <w:rPr>
                <w:lang w:val="ru-RU"/>
              </w:rPr>
              <w:t>В</w:t>
            </w:r>
            <w:r>
              <w:rPr>
                <w:lang w:val="ru-RU"/>
              </w:rPr>
              <w:t>.</w:t>
            </w:r>
            <w:r w:rsidR="003363A9" w:rsidRPr="003363A9">
              <w:rPr>
                <w:lang w:val="ru-RU"/>
              </w:rPr>
              <w:t> </w:t>
            </w:r>
            <w:r w:rsidR="00446156">
              <w:rPr>
                <w:lang w:val="ru-RU"/>
              </w:rPr>
              <w:t>Ю</w:t>
            </w:r>
            <w:r>
              <w:rPr>
                <w:lang w:val="ru-RU"/>
              </w:rPr>
              <w:t>.</w:t>
            </w:r>
            <w:r w:rsidR="00B12C4E">
              <w:rPr>
                <w:lang w:val="ru-RU"/>
              </w:rPr>
              <w:t xml:space="preserve"> </w:t>
            </w:r>
            <w:proofErr w:type="spellStart"/>
            <w:r w:rsidR="00446156">
              <w:rPr>
                <w:lang w:val="ru-RU"/>
              </w:rPr>
              <w:t>Пинкевич</w:t>
            </w:r>
            <w:proofErr w:type="spellEnd"/>
          </w:p>
          <w:p w14:paraId="080C6A92" w14:textId="77777777" w:rsidR="00E96A33" w:rsidRDefault="00E96A33" w:rsidP="00E96A33">
            <w:pPr>
              <w:ind w:firstLine="0"/>
              <w:rPr>
                <w:lang w:val="ru-RU"/>
              </w:rPr>
            </w:pPr>
          </w:p>
        </w:tc>
      </w:tr>
      <w:tr w:rsidR="00E96A33" w14:paraId="158D7A1A" w14:textId="77777777" w:rsidTr="00011027">
        <w:trPr>
          <w:trHeight w:val="1599"/>
        </w:trPr>
        <w:tc>
          <w:tcPr>
            <w:tcW w:w="5000" w:type="pct"/>
            <w:vAlign w:val="bottom"/>
          </w:tcPr>
          <w:p w14:paraId="2CF6DD1D" w14:textId="67E54BDA" w:rsidR="00E96A33" w:rsidRDefault="00E96A33" w:rsidP="00E96A33">
            <w:pPr>
              <w:ind w:firstLine="0"/>
              <w:jc w:val="center"/>
              <w:rPr>
                <w:lang w:val="ru-RU"/>
              </w:rPr>
            </w:pPr>
            <w:r w:rsidRPr="002C5FF5">
              <w:rPr>
                <w:lang w:val="ru-RU"/>
              </w:rPr>
              <w:t>Санкт-Петербург 202</w:t>
            </w:r>
            <w:r w:rsidR="00EF308A">
              <w:rPr>
                <w:lang w:val="ru-RU"/>
              </w:rPr>
              <w:t>5</w:t>
            </w:r>
          </w:p>
        </w:tc>
      </w:tr>
    </w:tbl>
    <w:p w14:paraId="6F9205BE" w14:textId="77777777" w:rsidR="004A5233" w:rsidRDefault="004A5233" w:rsidP="00E96A33">
      <w:pPr>
        <w:ind w:firstLine="0"/>
        <w:rPr>
          <w:lang w:val="ru-RU"/>
        </w:rPr>
        <w:sectPr w:rsidR="004A5233" w:rsidSect="00607067">
          <w:footerReference w:type="default" r:id="rId8"/>
          <w:footerReference w:type="first" r:id="rId9"/>
          <w:pgSz w:w="11906" w:h="16838"/>
          <w:pgMar w:top="1134" w:right="567" w:bottom="1134" w:left="1701" w:header="709" w:footer="709" w:gutter="0"/>
          <w:cols w:space="720"/>
          <w:titlePg/>
          <w:docGrid w:linePitch="381"/>
        </w:sectPr>
      </w:pPr>
    </w:p>
    <w:p w14:paraId="4FF3431B" w14:textId="77777777" w:rsidR="008701FC" w:rsidRDefault="00633EA3" w:rsidP="00633EA3">
      <w:pPr>
        <w:spacing w:line="240" w:lineRule="auto"/>
        <w:ind w:firstLine="0"/>
        <w:jc w:val="center"/>
        <w:rPr>
          <w:b/>
          <w:bCs/>
          <w:lang w:val="ru-RU"/>
        </w:rPr>
      </w:pPr>
      <w:r>
        <w:rPr>
          <w:b/>
          <w:bCs/>
          <w:lang w:val="ru-RU"/>
        </w:rPr>
        <w:lastRenderedPageBreak/>
        <w:t>СОДЕРЖАНИЕ</w:t>
      </w:r>
    </w:p>
    <w:p w14:paraId="0DCDA207" w14:textId="794D3AEF" w:rsidR="002E645E" w:rsidRDefault="004F50CE">
      <w:pPr>
        <w:pStyle w:val="11"/>
        <w:tabs>
          <w:tab w:val="right" w:leader="dot" w:pos="9628"/>
        </w:tabs>
        <w:rPr>
          <w:rFonts w:asciiTheme="minorHAnsi" w:eastAsiaTheme="minorEastAsia" w:hAnsiTheme="minorHAnsi"/>
          <w:noProof/>
          <w:kern w:val="2"/>
          <w:sz w:val="24"/>
          <w:szCs w:val="24"/>
          <w:lang w:val="ru-RU" w:eastAsia="ru-RU"/>
          <w14:ligatures w14:val="standardContextual"/>
        </w:rPr>
      </w:pPr>
      <w:r>
        <w:rPr>
          <w:b/>
          <w:bCs/>
          <w:lang w:val="ru-RU"/>
        </w:rPr>
        <w:fldChar w:fldCharType="begin"/>
      </w:r>
      <w:r>
        <w:rPr>
          <w:b/>
          <w:bCs/>
          <w:lang w:val="ru-RU"/>
        </w:rPr>
        <w:instrText xml:space="preserve"> TOC \o "1-3" \h \z \u </w:instrText>
      </w:r>
      <w:r>
        <w:rPr>
          <w:b/>
          <w:bCs/>
          <w:lang w:val="ru-RU"/>
        </w:rPr>
        <w:fldChar w:fldCharType="separate"/>
      </w:r>
      <w:hyperlink w:anchor="_Toc212676996" w:history="1">
        <w:r w:rsidR="002E645E" w:rsidRPr="009922E0">
          <w:rPr>
            <w:rStyle w:val="a8"/>
            <w:noProof/>
          </w:rPr>
          <w:t>Цель работы</w:t>
        </w:r>
        <w:r w:rsidR="002E645E">
          <w:rPr>
            <w:noProof/>
            <w:webHidden/>
          </w:rPr>
          <w:tab/>
        </w:r>
        <w:r w:rsidR="002E645E">
          <w:rPr>
            <w:noProof/>
            <w:webHidden/>
          </w:rPr>
          <w:fldChar w:fldCharType="begin"/>
        </w:r>
        <w:r w:rsidR="002E645E">
          <w:rPr>
            <w:noProof/>
            <w:webHidden/>
          </w:rPr>
          <w:instrText xml:space="preserve"> PAGEREF _Toc212676996 \h </w:instrText>
        </w:r>
        <w:r w:rsidR="002E645E">
          <w:rPr>
            <w:noProof/>
            <w:webHidden/>
          </w:rPr>
        </w:r>
        <w:r w:rsidR="002E645E">
          <w:rPr>
            <w:noProof/>
            <w:webHidden/>
          </w:rPr>
          <w:fldChar w:fldCharType="separate"/>
        </w:r>
        <w:r w:rsidR="00FB553B">
          <w:rPr>
            <w:noProof/>
            <w:webHidden/>
          </w:rPr>
          <w:t>3</w:t>
        </w:r>
        <w:r w:rsidR="002E645E">
          <w:rPr>
            <w:noProof/>
            <w:webHidden/>
          </w:rPr>
          <w:fldChar w:fldCharType="end"/>
        </w:r>
      </w:hyperlink>
    </w:p>
    <w:p w14:paraId="24CDAD81" w14:textId="3C163423" w:rsidR="002E645E" w:rsidRDefault="002E645E">
      <w:pPr>
        <w:pStyle w:val="11"/>
        <w:tabs>
          <w:tab w:val="right" w:leader="dot" w:pos="9628"/>
        </w:tabs>
        <w:rPr>
          <w:rFonts w:asciiTheme="minorHAnsi" w:eastAsiaTheme="minorEastAsia" w:hAnsiTheme="minorHAnsi"/>
          <w:noProof/>
          <w:kern w:val="2"/>
          <w:sz w:val="24"/>
          <w:szCs w:val="24"/>
          <w:lang w:val="ru-RU" w:eastAsia="ru-RU"/>
          <w14:ligatures w14:val="standardContextual"/>
        </w:rPr>
      </w:pPr>
      <w:hyperlink w:anchor="_Toc212676997" w:history="1">
        <w:r w:rsidRPr="009922E0">
          <w:rPr>
            <w:rStyle w:val="a8"/>
            <w:noProof/>
          </w:rPr>
          <w:t>Задание</w:t>
        </w:r>
        <w:r>
          <w:rPr>
            <w:noProof/>
            <w:webHidden/>
          </w:rPr>
          <w:tab/>
        </w:r>
        <w:r>
          <w:rPr>
            <w:noProof/>
            <w:webHidden/>
          </w:rPr>
          <w:fldChar w:fldCharType="begin"/>
        </w:r>
        <w:r>
          <w:rPr>
            <w:noProof/>
            <w:webHidden/>
          </w:rPr>
          <w:instrText xml:space="preserve"> PAGEREF _Toc212676997 \h </w:instrText>
        </w:r>
        <w:r>
          <w:rPr>
            <w:noProof/>
            <w:webHidden/>
          </w:rPr>
        </w:r>
        <w:r>
          <w:rPr>
            <w:noProof/>
            <w:webHidden/>
          </w:rPr>
          <w:fldChar w:fldCharType="separate"/>
        </w:r>
        <w:r w:rsidR="00FB553B">
          <w:rPr>
            <w:noProof/>
            <w:webHidden/>
          </w:rPr>
          <w:t>4</w:t>
        </w:r>
        <w:r>
          <w:rPr>
            <w:noProof/>
            <w:webHidden/>
          </w:rPr>
          <w:fldChar w:fldCharType="end"/>
        </w:r>
      </w:hyperlink>
    </w:p>
    <w:p w14:paraId="0185E1DE" w14:textId="7F67F620" w:rsidR="002E645E" w:rsidRDefault="002E645E">
      <w:pPr>
        <w:pStyle w:val="11"/>
        <w:tabs>
          <w:tab w:val="right" w:leader="dot" w:pos="9628"/>
        </w:tabs>
        <w:rPr>
          <w:rFonts w:asciiTheme="minorHAnsi" w:eastAsiaTheme="minorEastAsia" w:hAnsiTheme="minorHAnsi"/>
          <w:noProof/>
          <w:kern w:val="2"/>
          <w:sz w:val="24"/>
          <w:szCs w:val="24"/>
          <w:lang w:val="ru-RU" w:eastAsia="ru-RU"/>
          <w14:ligatures w14:val="standardContextual"/>
        </w:rPr>
      </w:pPr>
      <w:hyperlink w:anchor="_Toc212676998" w:history="1">
        <w:r w:rsidRPr="009922E0">
          <w:rPr>
            <w:rStyle w:val="a8"/>
            <w:noProof/>
          </w:rPr>
          <w:t>Вариант</w:t>
        </w:r>
        <w:r>
          <w:rPr>
            <w:noProof/>
            <w:webHidden/>
          </w:rPr>
          <w:tab/>
        </w:r>
        <w:r>
          <w:rPr>
            <w:noProof/>
            <w:webHidden/>
          </w:rPr>
          <w:fldChar w:fldCharType="begin"/>
        </w:r>
        <w:r>
          <w:rPr>
            <w:noProof/>
            <w:webHidden/>
          </w:rPr>
          <w:instrText xml:space="preserve"> PAGEREF _Toc212676998 \h </w:instrText>
        </w:r>
        <w:r>
          <w:rPr>
            <w:noProof/>
            <w:webHidden/>
          </w:rPr>
        </w:r>
        <w:r>
          <w:rPr>
            <w:noProof/>
            <w:webHidden/>
          </w:rPr>
          <w:fldChar w:fldCharType="separate"/>
        </w:r>
        <w:r w:rsidR="00FB553B">
          <w:rPr>
            <w:noProof/>
            <w:webHidden/>
          </w:rPr>
          <w:t>5</w:t>
        </w:r>
        <w:r>
          <w:rPr>
            <w:noProof/>
            <w:webHidden/>
          </w:rPr>
          <w:fldChar w:fldCharType="end"/>
        </w:r>
      </w:hyperlink>
    </w:p>
    <w:p w14:paraId="0836B760" w14:textId="64ADC23F" w:rsidR="002E645E" w:rsidRDefault="002E645E">
      <w:pPr>
        <w:pStyle w:val="11"/>
        <w:tabs>
          <w:tab w:val="right" w:leader="dot" w:pos="9628"/>
        </w:tabs>
        <w:rPr>
          <w:rFonts w:asciiTheme="minorHAnsi" w:eastAsiaTheme="minorEastAsia" w:hAnsiTheme="minorHAnsi"/>
          <w:noProof/>
          <w:kern w:val="2"/>
          <w:sz w:val="24"/>
          <w:szCs w:val="24"/>
          <w:lang w:val="ru-RU" w:eastAsia="ru-RU"/>
          <w14:ligatures w14:val="standardContextual"/>
        </w:rPr>
      </w:pPr>
      <w:hyperlink w:anchor="_Toc212676999" w:history="1">
        <w:r w:rsidRPr="009922E0">
          <w:rPr>
            <w:rStyle w:val="a8"/>
            <w:noProof/>
          </w:rPr>
          <w:t>1 Описание организации программы и структуры драйверов, блок-схема прикладного алгоритма</w:t>
        </w:r>
        <w:r>
          <w:rPr>
            <w:noProof/>
            <w:webHidden/>
          </w:rPr>
          <w:tab/>
        </w:r>
        <w:r>
          <w:rPr>
            <w:noProof/>
            <w:webHidden/>
          </w:rPr>
          <w:fldChar w:fldCharType="begin"/>
        </w:r>
        <w:r>
          <w:rPr>
            <w:noProof/>
            <w:webHidden/>
          </w:rPr>
          <w:instrText xml:space="preserve"> PAGEREF _Toc212676999 \h </w:instrText>
        </w:r>
        <w:r>
          <w:rPr>
            <w:noProof/>
            <w:webHidden/>
          </w:rPr>
        </w:r>
        <w:r>
          <w:rPr>
            <w:noProof/>
            <w:webHidden/>
          </w:rPr>
          <w:fldChar w:fldCharType="separate"/>
        </w:r>
        <w:r w:rsidR="00FB553B">
          <w:rPr>
            <w:noProof/>
            <w:webHidden/>
          </w:rPr>
          <w:t>6</w:t>
        </w:r>
        <w:r>
          <w:rPr>
            <w:noProof/>
            <w:webHidden/>
          </w:rPr>
          <w:fldChar w:fldCharType="end"/>
        </w:r>
      </w:hyperlink>
    </w:p>
    <w:p w14:paraId="36259A6B" w14:textId="555D744D" w:rsidR="002E645E" w:rsidRDefault="002E645E">
      <w:pPr>
        <w:pStyle w:val="11"/>
        <w:tabs>
          <w:tab w:val="right" w:leader="dot" w:pos="9628"/>
        </w:tabs>
        <w:rPr>
          <w:rFonts w:asciiTheme="minorHAnsi" w:eastAsiaTheme="minorEastAsia" w:hAnsiTheme="minorHAnsi"/>
          <w:noProof/>
          <w:kern w:val="2"/>
          <w:sz w:val="24"/>
          <w:szCs w:val="24"/>
          <w:lang w:val="ru-RU" w:eastAsia="ru-RU"/>
          <w14:ligatures w14:val="standardContextual"/>
        </w:rPr>
      </w:pPr>
      <w:hyperlink w:anchor="_Toc212677000" w:history="1">
        <w:r w:rsidRPr="009922E0">
          <w:rPr>
            <w:rStyle w:val="a8"/>
            <w:noProof/>
          </w:rPr>
          <w:t>2 Исходный код</w:t>
        </w:r>
        <w:r>
          <w:rPr>
            <w:noProof/>
            <w:webHidden/>
          </w:rPr>
          <w:tab/>
        </w:r>
        <w:r>
          <w:rPr>
            <w:noProof/>
            <w:webHidden/>
          </w:rPr>
          <w:fldChar w:fldCharType="begin"/>
        </w:r>
        <w:r>
          <w:rPr>
            <w:noProof/>
            <w:webHidden/>
          </w:rPr>
          <w:instrText xml:space="preserve"> PAGEREF _Toc212677000 \h </w:instrText>
        </w:r>
        <w:r>
          <w:rPr>
            <w:noProof/>
            <w:webHidden/>
          </w:rPr>
        </w:r>
        <w:r>
          <w:rPr>
            <w:noProof/>
            <w:webHidden/>
          </w:rPr>
          <w:fldChar w:fldCharType="separate"/>
        </w:r>
        <w:r w:rsidR="00FB553B">
          <w:rPr>
            <w:noProof/>
            <w:webHidden/>
          </w:rPr>
          <w:t>9</w:t>
        </w:r>
        <w:r>
          <w:rPr>
            <w:noProof/>
            <w:webHidden/>
          </w:rPr>
          <w:fldChar w:fldCharType="end"/>
        </w:r>
      </w:hyperlink>
    </w:p>
    <w:p w14:paraId="5BA1D738" w14:textId="22454DAB" w:rsidR="002E645E" w:rsidRDefault="002E645E">
      <w:pPr>
        <w:pStyle w:val="11"/>
        <w:tabs>
          <w:tab w:val="right" w:leader="dot" w:pos="9628"/>
        </w:tabs>
        <w:rPr>
          <w:rFonts w:asciiTheme="minorHAnsi" w:eastAsiaTheme="minorEastAsia" w:hAnsiTheme="minorHAnsi"/>
          <w:noProof/>
          <w:kern w:val="2"/>
          <w:sz w:val="24"/>
          <w:szCs w:val="24"/>
          <w:lang w:val="ru-RU" w:eastAsia="ru-RU"/>
          <w14:ligatures w14:val="standardContextual"/>
        </w:rPr>
      </w:pPr>
      <w:hyperlink w:anchor="_Toc212677001" w:history="1">
        <w:r w:rsidRPr="009922E0">
          <w:rPr>
            <w:rStyle w:val="a8"/>
            <w:noProof/>
          </w:rPr>
          <w:t>ЗАКЛЮЧЕНИЕ</w:t>
        </w:r>
        <w:r>
          <w:rPr>
            <w:noProof/>
            <w:webHidden/>
          </w:rPr>
          <w:tab/>
        </w:r>
        <w:r>
          <w:rPr>
            <w:noProof/>
            <w:webHidden/>
          </w:rPr>
          <w:fldChar w:fldCharType="begin"/>
        </w:r>
        <w:r>
          <w:rPr>
            <w:noProof/>
            <w:webHidden/>
          </w:rPr>
          <w:instrText xml:space="preserve"> PAGEREF _Toc212677001 \h </w:instrText>
        </w:r>
        <w:r>
          <w:rPr>
            <w:noProof/>
            <w:webHidden/>
          </w:rPr>
        </w:r>
        <w:r>
          <w:rPr>
            <w:noProof/>
            <w:webHidden/>
          </w:rPr>
          <w:fldChar w:fldCharType="separate"/>
        </w:r>
        <w:r w:rsidR="00FB553B">
          <w:rPr>
            <w:noProof/>
            <w:webHidden/>
          </w:rPr>
          <w:t>22</w:t>
        </w:r>
        <w:r>
          <w:rPr>
            <w:noProof/>
            <w:webHidden/>
          </w:rPr>
          <w:fldChar w:fldCharType="end"/>
        </w:r>
      </w:hyperlink>
    </w:p>
    <w:p w14:paraId="5B937096" w14:textId="6ACA677E" w:rsidR="002E645E" w:rsidRDefault="004F50CE" w:rsidP="00633EA3">
      <w:pPr>
        <w:spacing w:line="240" w:lineRule="auto"/>
        <w:ind w:firstLine="0"/>
        <w:jc w:val="center"/>
        <w:rPr>
          <w:b/>
          <w:bCs/>
          <w:lang w:val="ru-RU"/>
        </w:rPr>
      </w:pPr>
      <w:r>
        <w:rPr>
          <w:b/>
          <w:bCs/>
          <w:lang w:val="ru-RU"/>
        </w:rPr>
        <w:fldChar w:fldCharType="end"/>
      </w:r>
    </w:p>
    <w:p w14:paraId="4F1B01C0" w14:textId="77777777" w:rsidR="002E645E" w:rsidRDefault="002E645E">
      <w:pPr>
        <w:spacing w:after="160" w:line="259" w:lineRule="auto"/>
        <w:ind w:firstLine="0"/>
        <w:jc w:val="left"/>
        <w:rPr>
          <w:b/>
          <w:bCs/>
          <w:lang w:val="ru-RU"/>
        </w:rPr>
      </w:pPr>
      <w:r>
        <w:rPr>
          <w:b/>
          <w:bCs/>
          <w:lang w:val="ru-RU"/>
        </w:rPr>
        <w:br w:type="page"/>
      </w:r>
    </w:p>
    <w:p w14:paraId="69A0FA1D" w14:textId="0CD72647" w:rsidR="004F50CE" w:rsidRDefault="002E645E" w:rsidP="002E645E">
      <w:pPr>
        <w:pStyle w:val="1"/>
      </w:pPr>
      <w:bookmarkStart w:id="0" w:name="_Toc212676996"/>
      <w:r>
        <w:lastRenderedPageBreak/>
        <w:t>Цель работы</w:t>
      </w:r>
      <w:bookmarkEnd w:id="0"/>
    </w:p>
    <w:p w14:paraId="2E9C2392" w14:textId="77777777" w:rsidR="002E645E" w:rsidRDefault="002E645E" w:rsidP="002E645E">
      <w:pPr>
        <w:rPr>
          <w:lang w:val="ru-RU"/>
        </w:rPr>
      </w:pPr>
    </w:p>
    <w:p w14:paraId="45F7FA2A" w14:textId="77777777" w:rsidR="002E645E" w:rsidRPr="002E645E" w:rsidRDefault="002E645E" w:rsidP="002E645E">
      <w:pPr>
        <w:rPr>
          <w:lang w:val="ru-RU"/>
        </w:rPr>
      </w:pPr>
      <w:r w:rsidRPr="002E645E">
        <w:rPr>
          <w:lang w:val="ru-RU"/>
        </w:rPr>
        <w:t>1. Изучить протокол передачи данных по интерфейсу UART.</w:t>
      </w:r>
    </w:p>
    <w:p w14:paraId="50191F27" w14:textId="3CAF007F" w:rsidR="002E645E" w:rsidRPr="002E645E" w:rsidRDefault="002E645E" w:rsidP="002E645E">
      <w:pPr>
        <w:rPr>
          <w:lang w:val="ru-RU"/>
        </w:rPr>
      </w:pPr>
      <w:r w:rsidRPr="002E645E">
        <w:rPr>
          <w:lang w:val="ru-RU"/>
        </w:rPr>
        <w:t>2. Получить базовые знания об организации системы прерываний в микроконтроллерах</w:t>
      </w:r>
      <w:r>
        <w:rPr>
          <w:lang w:val="ru-RU"/>
        </w:rPr>
        <w:t xml:space="preserve"> </w:t>
      </w:r>
      <w:r w:rsidRPr="002E645E">
        <w:rPr>
          <w:lang w:val="ru-RU"/>
        </w:rPr>
        <w:t>на примере микроконтроллера STM32.</w:t>
      </w:r>
    </w:p>
    <w:p w14:paraId="14F70E8A" w14:textId="3F60FF24" w:rsidR="002E645E" w:rsidRPr="002E645E" w:rsidRDefault="002E645E" w:rsidP="002E645E">
      <w:pPr>
        <w:jc w:val="left"/>
        <w:rPr>
          <w:lang w:val="ru-RU"/>
        </w:rPr>
      </w:pPr>
      <w:r w:rsidRPr="002E645E">
        <w:rPr>
          <w:lang w:val="ru-RU"/>
        </w:rPr>
        <w:t>3. Изучить устройство и принципы работы контроллера интерфейса UART, получить</w:t>
      </w:r>
      <w:r>
        <w:rPr>
          <w:lang w:val="ru-RU"/>
        </w:rPr>
        <w:t xml:space="preserve"> </w:t>
      </w:r>
      <w:r w:rsidRPr="002E645E">
        <w:rPr>
          <w:lang w:val="ru-RU"/>
        </w:rPr>
        <w:t>навыки организации обмена данными по UART в режимах опроса</w:t>
      </w:r>
      <w:r>
        <w:rPr>
          <w:lang w:val="ru-RU"/>
        </w:rPr>
        <w:t xml:space="preserve"> </w:t>
      </w:r>
      <w:r w:rsidRPr="002E645E">
        <w:rPr>
          <w:lang w:val="ru-RU"/>
        </w:rPr>
        <w:t>и прерываний.</w:t>
      </w:r>
      <w:r w:rsidRPr="002E645E">
        <w:rPr>
          <w:lang w:val="ru-RU"/>
        </w:rPr>
        <w:cr/>
      </w:r>
    </w:p>
    <w:p w14:paraId="4253193D" w14:textId="3698EFAE" w:rsidR="004F50CE" w:rsidRDefault="00446156" w:rsidP="004F50CE">
      <w:pPr>
        <w:pStyle w:val="1"/>
      </w:pPr>
      <w:bookmarkStart w:id="1" w:name="_Toc212676997"/>
      <w:r>
        <w:lastRenderedPageBreak/>
        <w:t>Задание</w:t>
      </w:r>
      <w:bookmarkEnd w:id="1"/>
    </w:p>
    <w:p w14:paraId="6D99DAD4" w14:textId="77777777" w:rsidR="00446156" w:rsidRDefault="00446156" w:rsidP="00446156">
      <w:pPr>
        <w:rPr>
          <w:lang w:val="ru-RU"/>
        </w:rPr>
      </w:pPr>
    </w:p>
    <w:p w14:paraId="2F237778" w14:textId="64DDAF3C" w:rsidR="002E645E" w:rsidRPr="00446156" w:rsidRDefault="002E645E" w:rsidP="00446156">
      <w:pPr>
        <w:rPr>
          <w:lang w:val="ru-RU"/>
        </w:rPr>
      </w:pPr>
      <w:r w:rsidRPr="002E645E">
        <w:rPr>
          <w:lang w:val="ru-RU"/>
        </w:rPr>
        <w:t xml:space="preserve">Разработать и реализовать два варианта драйверов </w:t>
      </w:r>
      <w:r w:rsidRPr="002E645E">
        <w:t>UART</w:t>
      </w:r>
      <w:r w:rsidRPr="002E645E">
        <w:rPr>
          <w:lang w:val="ru-RU"/>
        </w:rPr>
        <w:t xml:space="preserve"> для стенда </w:t>
      </w:r>
      <w:r w:rsidRPr="002E645E">
        <w:t>SDK</w:t>
      </w:r>
      <w:r w:rsidRPr="002E645E">
        <w:rPr>
          <w:lang w:val="ru-RU"/>
        </w:rPr>
        <w:t>-1.1</w:t>
      </w:r>
      <w:r w:rsidRPr="002E645E">
        <w:t>M</w:t>
      </w:r>
      <w:r w:rsidRPr="002E645E">
        <w:rPr>
          <w:lang w:val="ru-RU"/>
        </w:rPr>
        <w:t xml:space="preserve">: с использованием и без использования прерываний. Драйверы, использующие прерывания, должны обеспечивать работу в «неблокирующем» режиме (возврат из функции происходит сразу же, без ожидания окончания приема/отправки), а также буферизацию данных для исключения случайной потери данных. В драйвере, не использующем прерывания, функция 77 приема данных также должна быть «неблокирующей», то есть она не должна зависать до приема данных (которые могут никогда не поступить). При использовании режима «без прерываний» прерывания от соответствующего блока </w:t>
      </w:r>
      <w:r w:rsidRPr="002E645E">
        <w:t>UART</w:t>
      </w:r>
      <w:r w:rsidRPr="002E645E">
        <w:rPr>
          <w:lang w:val="ru-RU"/>
        </w:rPr>
        <w:t xml:space="preserve"> должны быть запрещены. Написать с использованием разработанных драйверов программу, которая выполняет определенную вариантом задачу. Для всех вариантов должно быть реализовано два режима работы программы: с использованием и без использования прерываний. Каждый принимаемый стендом символ должен отсылаться обратно, чтобы он был выведен в консоли (так называемое «эхо»). Каждое новое сообщение от стенда должно выводиться с новой строки. Если вариант предусматривает работу с командами, то на каждую команду должен выводиться ответ, определенный в задании или «ОК», если ответ не требуется. Если введена команда, которая не поддерживается, должно быть выведено сообщение об этом. Скорость работы интерфейса </w:t>
      </w:r>
      <w:r w:rsidRPr="002E645E">
        <w:t>UART</w:t>
      </w:r>
      <w:r w:rsidRPr="002E645E">
        <w:rPr>
          <w:lang w:val="ru-RU"/>
        </w:rPr>
        <w:t xml:space="preserve"> должна соответствовать указанной в варианте задания.</w:t>
      </w:r>
    </w:p>
    <w:p w14:paraId="34F5C7D8" w14:textId="75873F23" w:rsidR="00446156" w:rsidRDefault="00446156" w:rsidP="00446156">
      <w:pPr>
        <w:pStyle w:val="1"/>
        <w:ind w:left="2880" w:firstLine="720"/>
        <w:jc w:val="both"/>
      </w:pPr>
      <w:bookmarkStart w:id="2" w:name="_Toc212676998"/>
      <w:r>
        <w:lastRenderedPageBreak/>
        <w:t>Вариант</w:t>
      </w:r>
      <w:bookmarkEnd w:id="2"/>
    </w:p>
    <w:p w14:paraId="69DBE0C8" w14:textId="77777777" w:rsidR="00446156" w:rsidRDefault="00446156" w:rsidP="00446156">
      <w:pPr>
        <w:rPr>
          <w:lang w:val="ru-RU"/>
        </w:rPr>
      </w:pPr>
    </w:p>
    <w:p w14:paraId="55789B9F" w14:textId="24EBA919" w:rsidR="007968AB" w:rsidRDefault="002E645E">
      <w:pPr>
        <w:spacing w:after="160" w:line="259" w:lineRule="auto"/>
        <w:ind w:firstLine="0"/>
        <w:jc w:val="left"/>
        <w:rPr>
          <w:lang w:val="ru-RU"/>
        </w:rPr>
      </w:pPr>
      <w:r w:rsidRPr="002E645E">
        <w:rPr>
          <w:lang w:val="ru-RU"/>
        </w:rPr>
        <w:t xml:space="preserve">Доработать программу, посылающую сигналы азбуки Морзе для латинского алфавита. Последовательность точек и тире, полученных нажатием кнопки стенда, должна дешифроваться и отправляться через последовательный канал в виде символов (букв латинского алфавита). Символы, получаемые стендом через последовательный канал, должны шифроваться и «проигрываться» с помощью светодиода. Если в момент «мигания» приходят новые символы, они добавляются в очередь. Должна быть возможность одновременной буферизации до восьми символов: они должны запоминаться стендом и последовательно проигрываться. 79 Считывание нажатий кнопки и отправка дешифрованных символов должна функционировать одновременно с приёмом через последовательный канал и миганием светодиода. Включение/выключение прерываний должно осуществляться при получении стендом символа «+». Скорость обмена данными по </w:t>
      </w:r>
      <w:r w:rsidRPr="002E645E">
        <w:t>UART</w:t>
      </w:r>
      <w:r w:rsidRPr="002E645E">
        <w:rPr>
          <w:lang w:val="ru-RU"/>
        </w:rPr>
        <w:t xml:space="preserve"> – 115200 бит/с. </w:t>
      </w:r>
      <w:r w:rsidR="007968AB">
        <w:rPr>
          <w:lang w:val="ru-RU"/>
        </w:rPr>
        <w:br w:type="page"/>
      </w:r>
    </w:p>
    <w:p w14:paraId="32DCF933" w14:textId="5D7603AC" w:rsidR="007968AB" w:rsidRDefault="007968AB" w:rsidP="007968AB">
      <w:pPr>
        <w:pStyle w:val="SectionHeading"/>
      </w:pPr>
      <w:bookmarkStart w:id="3" w:name="_Toc212676999"/>
      <w:r w:rsidRPr="007968AB">
        <w:lastRenderedPageBreak/>
        <w:t>Описание организации программы и структуры драйверов, блок-схема прикладного алгоритма</w:t>
      </w:r>
      <w:bookmarkEnd w:id="3"/>
    </w:p>
    <w:p w14:paraId="651F8572" w14:textId="77777777" w:rsidR="008A13BA" w:rsidRDefault="008A13BA">
      <w:pPr>
        <w:spacing w:after="160" w:line="259" w:lineRule="auto"/>
        <w:ind w:firstLine="0"/>
        <w:jc w:val="left"/>
      </w:pPr>
    </w:p>
    <w:p w14:paraId="37847107" w14:textId="77777777" w:rsidR="008A13BA" w:rsidRDefault="008A13BA">
      <w:pPr>
        <w:spacing w:after="160" w:line="259" w:lineRule="auto"/>
        <w:ind w:firstLine="0"/>
        <w:jc w:val="left"/>
      </w:pPr>
      <w:r w:rsidRPr="008A13BA">
        <w:rPr>
          <w:lang w:val="ru-RU"/>
        </w:rPr>
        <w:drawing>
          <wp:inline distT="0" distB="0" distL="0" distR="0" wp14:anchorId="2F6E0E47" wp14:editId="145DDBD2">
            <wp:extent cx="6120130" cy="4981575"/>
            <wp:effectExtent l="0" t="0" r="0" b="9525"/>
            <wp:docPr id="2016063571" name="Рисунок 1" descr="Изображение выглядит как текст, снимок экрана, число,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63571" name="Рисунок 1" descr="Изображение выглядит как текст, снимок экрана, число, программное обеспечение&#10;&#10;Содержимое, созданное искусственным интеллектом, может быть неверным."/>
                    <pic:cNvPicPr/>
                  </pic:nvPicPr>
                  <pic:blipFill>
                    <a:blip r:embed="rId10"/>
                    <a:stretch>
                      <a:fillRect/>
                    </a:stretch>
                  </pic:blipFill>
                  <pic:spPr>
                    <a:xfrm>
                      <a:off x="0" y="0"/>
                      <a:ext cx="6120130" cy="4981575"/>
                    </a:xfrm>
                    <a:prstGeom prst="rect">
                      <a:avLst/>
                    </a:prstGeom>
                  </pic:spPr>
                </pic:pic>
              </a:graphicData>
            </a:graphic>
          </wp:inline>
        </w:drawing>
      </w:r>
    </w:p>
    <w:p w14:paraId="20AAD411" w14:textId="77777777" w:rsidR="008A13BA" w:rsidRDefault="008A13BA">
      <w:pPr>
        <w:spacing w:after="160" w:line="259" w:lineRule="auto"/>
        <w:ind w:firstLine="0"/>
        <w:jc w:val="left"/>
      </w:pPr>
      <w:r w:rsidRPr="008A13BA">
        <w:rPr>
          <w:lang w:val="ru-RU"/>
        </w:rPr>
        <w:lastRenderedPageBreak/>
        <w:drawing>
          <wp:inline distT="0" distB="0" distL="0" distR="0" wp14:anchorId="63C0A5CC" wp14:editId="07C74174">
            <wp:extent cx="3537046" cy="5305569"/>
            <wp:effectExtent l="0" t="0" r="6350" b="9525"/>
            <wp:docPr id="2116317738" name="Рисунок 1" descr="Изображение выглядит как текст, электроника, снимок экран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317738" name="Рисунок 1" descr="Изображение выглядит как текст, электроника, снимок экрана, программное обеспечение&#10;&#10;Содержимое, созданное искусственным интеллектом, может быть неверным."/>
                    <pic:cNvPicPr/>
                  </pic:nvPicPr>
                  <pic:blipFill>
                    <a:blip r:embed="rId11"/>
                    <a:stretch>
                      <a:fillRect/>
                    </a:stretch>
                  </pic:blipFill>
                  <pic:spPr>
                    <a:xfrm>
                      <a:off x="0" y="0"/>
                      <a:ext cx="3541274" cy="5311911"/>
                    </a:xfrm>
                    <a:prstGeom prst="rect">
                      <a:avLst/>
                    </a:prstGeom>
                  </pic:spPr>
                </pic:pic>
              </a:graphicData>
            </a:graphic>
          </wp:inline>
        </w:drawing>
      </w:r>
    </w:p>
    <w:p w14:paraId="1377C6D6" w14:textId="65CE67A3" w:rsidR="007968AB" w:rsidRDefault="008A13BA">
      <w:pPr>
        <w:spacing w:after="160" w:line="259" w:lineRule="auto"/>
        <w:ind w:firstLine="0"/>
        <w:jc w:val="left"/>
      </w:pPr>
      <w:r w:rsidRPr="008A13BA">
        <w:rPr>
          <w:lang w:val="ru-RU"/>
        </w:rPr>
        <w:drawing>
          <wp:inline distT="0" distB="0" distL="0" distR="0" wp14:anchorId="3A6ACE01" wp14:editId="63E09848">
            <wp:extent cx="3644537" cy="391886"/>
            <wp:effectExtent l="0" t="0" r="0" b="8255"/>
            <wp:docPr id="1733242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24258" name=""/>
                    <pic:cNvPicPr/>
                  </pic:nvPicPr>
                  <pic:blipFill>
                    <a:blip r:embed="rId12"/>
                    <a:stretch>
                      <a:fillRect/>
                    </a:stretch>
                  </pic:blipFill>
                  <pic:spPr>
                    <a:xfrm>
                      <a:off x="0" y="0"/>
                      <a:ext cx="3682890" cy="396010"/>
                    </a:xfrm>
                    <a:prstGeom prst="rect">
                      <a:avLst/>
                    </a:prstGeom>
                  </pic:spPr>
                </pic:pic>
              </a:graphicData>
            </a:graphic>
          </wp:inline>
        </w:drawing>
      </w:r>
      <w:r w:rsidR="007968AB" w:rsidRPr="002E645E">
        <w:rPr>
          <w:lang w:val="ru-RU"/>
        </w:rPr>
        <w:br w:type="page"/>
      </w:r>
    </w:p>
    <w:p w14:paraId="2AB974A9" w14:textId="57782E92" w:rsidR="00FC4423" w:rsidRDefault="00FC4423" w:rsidP="00FC4423">
      <w:pPr>
        <w:pStyle w:val="2"/>
      </w:pPr>
      <w:r>
        <w:lastRenderedPageBreak/>
        <w:t>Блок-схема</w:t>
      </w:r>
    </w:p>
    <w:p w14:paraId="5BFE8844" w14:textId="77777777" w:rsidR="00FC4423" w:rsidRDefault="00FC4423" w:rsidP="00FC4423">
      <w:pPr>
        <w:rPr>
          <w:lang w:val="ru-RU"/>
        </w:rPr>
      </w:pPr>
    </w:p>
    <w:p w14:paraId="7C34450B" w14:textId="61694654" w:rsidR="00FC4423" w:rsidRPr="00FC4423" w:rsidRDefault="00FC4423" w:rsidP="00FC4423">
      <w:pPr>
        <w:rPr>
          <w:lang w:val="ru-RU"/>
        </w:rPr>
      </w:pPr>
      <w:r>
        <w:rPr>
          <w:noProof/>
        </w:rPr>
        <w:drawing>
          <wp:inline distT="0" distB="0" distL="0" distR="0" wp14:anchorId="3A6D906A" wp14:editId="1D95895A">
            <wp:extent cx="6120130" cy="7539990"/>
            <wp:effectExtent l="0" t="0" r="0" b="3810"/>
            <wp:docPr id="1141755422" name="Рисунок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0130" cy="7539990"/>
                    </a:xfrm>
                    <a:prstGeom prst="rect">
                      <a:avLst/>
                    </a:prstGeom>
                    <a:noFill/>
                    <a:ln>
                      <a:noFill/>
                    </a:ln>
                  </pic:spPr>
                </pic:pic>
              </a:graphicData>
            </a:graphic>
          </wp:inline>
        </w:drawing>
      </w:r>
    </w:p>
    <w:p w14:paraId="12BC50D7" w14:textId="7414A9F2" w:rsidR="00446156" w:rsidRDefault="007968AB" w:rsidP="007968AB">
      <w:pPr>
        <w:pStyle w:val="SectionHeading"/>
      </w:pPr>
      <w:bookmarkStart w:id="4" w:name="_Toc212677000"/>
      <w:r>
        <w:lastRenderedPageBreak/>
        <w:t>Исходный код</w:t>
      </w:r>
      <w:bookmarkEnd w:id="4"/>
    </w:p>
    <w:p w14:paraId="76AEC46D" w14:textId="77777777" w:rsidR="007968AB" w:rsidRDefault="007968AB" w:rsidP="00735FA7">
      <w:pPr>
        <w:rPr>
          <w:lang w:val="ru-RU"/>
        </w:rPr>
      </w:pPr>
    </w:p>
    <w:p w14:paraId="4A7FC8EC" w14:textId="77777777" w:rsidR="00FC4423" w:rsidRPr="00FC4423" w:rsidRDefault="00FC4423" w:rsidP="00FC4423">
      <w:pPr>
        <w:pStyle w:val="Listing"/>
      </w:pPr>
      <w:r w:rsidRPr="00FC4423">
        <w:t>/* USER CODE BEGIN Header */</w:t>
      </w:r>
    </w:p>
    <w:p w14:paraId="234BF47B" w14:textId="77777777" w:rsidR="00FC4423" w:rsidRPr="00FC4423" w:rsidRDefault="00FC4423" w:rsidP="00FC4423">
      <w:pPr>
        <w:pStyle w:val="Listing"/>
      </w:pPr>
      <w:r w:rsidRPr="00FC4423">
        <w:t>/**</w:t>
      </w:r>
    </w:p>
    <w:p w14:paraId="33EED7FE" w14:textId="77777777" w:rsidR="00FC4423" w:rsidRPr="00FC4423" w:rsidRDefault="00FC4423" w:rsidP="00FC4423">
      <w:pPr>
        <w:pStyle w:val="Listing"/>
      </w:pPr>
      <w:r w:rsidRPr="00FC4423">
        <w:t xml:space="preserve">  ******************************************************************************</w:t>
      </w:r>
    </w:p>
    <w:p w14:paraId="6CE105C9" w14:textId="77777777" w:rsidR="00FC4423" w:rsidRPr="00FC4423" w:rsidRDefault="00FC4423" w:rsidP="00FC4423">
      <w:pPr>
        <w:pStyle w:val="Listing"/>
      </w:pPr>
      <w:r w:rsidRPr="00FC4423">
        <w:t xml:space="preserve">  * @file           : main.c</w:t>
      </w:r>
    </w:p>
    <w:p w14:paraId="0FA7DA0C" w14:textId="77777777" w:rsidR="00FC4423" w:rsidRPr="00FC4423" w:rsidRDefault="00FC4423" w:rsidP="00FC4423">
      <w:pPr>
        <w:pStyle w:val="Listing"/>
      </w:pPr>
      <w:r w:rsidRPr="00FC4423">
        <w:t xml:space="preserve">  * @brief          : Main program body</w:t>
      </w:r>
    </w:p>
    <w:p w14:paraId="3564B2BC" w14:textId="77777777" w:rsidR="00FC4423" w:rsidRPr="00FC4423" w:rsidRDefault="00FC4423" w:rsidP="00FC4423">
      <w:pPr>
        <w:pStyle w:val="Listing"/>
      </w:pPr>
      <w:r w:rsidRPr="00FC4423">
        <w:t xml:space="preserve">  ******************************************************************************</w:t>
      </w:r>
    </w:p>
    <w:p w14:paraId="7329AEDC" w14:textId="77777777" w:rsidR="00FC4423" w:rsidRPr="00FC4423" w:rsidRDefault="00FC4423" w:rsidP="00FC4423">
      <w:pPr>
        <w:pStyle w:val="Listing"/>
      </w:pPr>
      <w:r w:rsidRPr="00FC4423">
        <w:t xml:space="preserve">  * @attention</w:t>
      </w:r>
    </w:p>
    <w:p w14:paraId="21262296" w14:textId="77777777" w:rsidR="00FC4423" w:rsidRPr="00FC4423" w:rsidRDefault="00FC4423" w:rsidP="00FC4423">
      <w:pPr>
        <w:pStyle w:val="Listing"/>
      </w:pPr>
      <w:r w:rsidRPr="00FC4423">
        <w:t xml:space="preserve">  *</w:t>
      </w:r>
    </w:p>
    <w:p w14:paraId="4F09A74A" w14:textId="77777777" w:rsidR="00FC4423" w:rsidRPr="00FC4423" w:rsidRDefault="00FC4423" w:rsidP="00FC4423">
      <w:pPr>
        <w:pStyle w:val="Listing"/>
      </w:pPr>
      <w:r w:rsidRPr="00FC4423">
        <w:t xml:space="preserve">  * Copyright (c) 2025 STMicroelectronics.</w:t>
      </w:r>
    </w:p>
    <w:p w14:paraId="406390B5" w14:textId="77777777" w:rsidR="00FC4423" w:rsidRPr="00FC4423" w:rsidRDefault="00FC4423" w:rsidP="00FC4423">
      <w:pPr>
        <w:pStyle w:val="Listing"/>
      </w:pPr>
      <w:r w:rsidRPr="00FC4423">
        <w:t xml:space="preserve">  * All rights reserved.</w:t>
      </w:r>
    </w:p>
    <w:p w14:paraId="46B34CE4" w14:textId="77777777" w:rsidR="00FC4423" w:rsidRPr="00FC4423" w:rsidRDefault="00FC4423" w:rsidP="00FC4423">
      <w:pPr>
        <w:pStyle w:val="Listing"/>
      </w:pPr>
      <w:r w:rsidRPr="00FC4423">
        <w:t xml:space="preserve">  *</w:t>
      </w:r>
    </w:p>
    <w:p w14:paraId="67999833" w14:textId="77777777" w:rsidR="00FC4423" w:rsidRPr="00FC4423" w:rsidRDefault="00FC4423" w:rsidP="00FC4423">
      <w:pPr>
        <w:pStyle w:val="Listing"/>
        <w:rPr>
          <w:lang w:val="en-US"/>
        </w:rPr>
      </w:pPr>
      <w:r w:rsidRPr="00FC4423">
        <w:rPr>
          <w:lang w:val="en-US"/>
        </w:rPr>
        <w:t xml:space="preserve">  * This software is licensed under terms that can be found in the LICENSE file</w:t>
      </w:r>
    </w:p>
    <w:p w14:paraId="0A70C069" w14:textId="77777777" w:rsidR="00FC4423" w:rsidRPr="00FC4423" w:rsidRDefault="00FC4423" w:rsidP="00FC4423">
      <w:pPr>
        <w:pStyle w:val="Listing"/>
        <w:rPr>
          <w:lang w:val="en-US"/>
        </w:rPr>
      </w:pPr>
      <w:r w:rsidRPr="00FC4423">
        <w:rPr>
          <w:lang w:val="en-US"/>
        </w:rPr>
        <w:t xml:space="preserve">  * in the root directory of this software component.</w:t>
      </w:r>
    </w:p>
    <w:p w14:paraId="2292347E" w14:textId="77777777" w:rsidR="00FC4423" w:rsidRPr="00FC4423" w:rsidRDefault="00FC4423" w:rsidP="00FC4423">
      <w:pPr>
        <w:pStyle w:val="Listing"/>
        <w:rPr>
          <w:lang w:val="en-US"/>
        </w:rPr>
      </w:pPr>
      <w:r w:rsidRPr="00FC4423">
        <w:rPr>
          <w:lang w:val="en-US"/>
        </w:rPr>
        <w:t xml:space="preserve">  * If no LICENSE file comes with this software, it is provided AS-IS.</w:t>
      </w:r>
    </w:p>
    <w:p w14:paraId="5DF49007" w14:textId="77777777" w:rsidR="00FC4423" w:rsidRPr="00FC4423" w:rsidRDefault="00FC4423" w:rsidP="00FC4423">
      <w:pPr>
        <w:pStyle w:val="Listing"/>
        <w:rPr>
          <w:lang w:val="en-US"/>
        </w:rPr>
      </w:pPr>
      <w:r w:rsidRPr="00FC4423">
        <w:rPr>
          <w:lang w:val="en-US"/>
        </w:rPr>
        <w:t xml:space="preserve">  *</w:t>
      </w:r>
    </w:p>
    <w:p w14:paraId="0A46369C" w14:textId="77777777" w:rsidR="00FC4423" w:rsidRPr="00FC4423" w:rsidRDefault="00FC4423" w:rsidP="00FC4423">
      <w:pPr>
        <w:pStyle w:val="Listing"/>
        <w:rPr>
          <w:lang w:val="en-US"/>
        </w:rPr>
      </w:pPr>
      <w:r w:rsidRPr="00FC4423">
        <w:rPr>
          <w:lang w:val="en-US"/>
        </w:rPr>
        <w:t xml:space="preserve">  ******************************************************************************</w:t>
      </w:r>
    </w:p>
    <w:p w14:paraId="42A9BEE3" w14:textId="77777777" w:rsidR="00FC4423" w:rsidRPr="00FC4423" w:rsidRDefault="00FC4423" w:rsidP="00FC4423">
      <w:pPr>
        <w:pStyle w:val="Listing"/>
        <w:rPr>
          <w:lang w:val="en-US"/>
        </w:rPr>
      </w:pPr>
      <w:r w:rsidRPr="00FC4423">
        <w:rPr>
          <w:lang w:val="en-US"/>
        </w:rPr>
        <w:t xml:space="preserve">  */</w:t>
      </w:r>
    </w:p>
    <w:p w14:paraId="050CD77F" w14:textId="77777777" w:rsidR="00FC4423" w:rsidRPr="00FC4423" w:rsidRDefault="00FC4423" w:rsidP="00FC4423">
      <w:pPr>
        <w:pStyle w:val="Listing"/>
        <w:rPr>
          <w:lang w:val="en-US"/>
        </w:rPr>
      </w:pPr>
      <w:r w:rsidRPr="00FC4423">
        <w:rPr>
          <w:lang w:val="en-US"/>
        </w:rPr>
        <w:t>/* USER CODE END Header */</w:t>
      </w:r>
    </w:p>
    <w:p w14:paraId="58B3CC1F" w14:textId="77777777" w:rsidR="00FC4423" w:rsidRPr="00FC4423" w:rsidRDefault="00FC4423" w:rsidP="00FC4423">
      <w:pPr>
        <w:pStyle w:val="Listing"/>
        <w:rPr>
          <w:lang w:val="en-US"/>
        </w:rPr>
      </w:pPr>
      <w:r w:rsidRPr="00FC4423">
        <w:rPr>
          <w:lang w:val="en-US"/>
        </w:rPr>
        <w:t>/* Includes ------------------------------------------------------------------*/</w:t>
      </w:r>
    </w:p>
    <w:p w14:paraId="04AAA8D1" w14:textId="77777777" w:rsidR="00FC4423" w:rsidRPr="00FC4423" w:rsidRDefault="00FC4423" w:rsidP="00FC4423">
      <w:pPr>
        <w:pStyle w:val="Listing"/>
        <w:rPr>
          <w:lang w:val="en-US"/>
        </w:rPr>
      </w:pPr>
      <w:r w:rsidRPr="00FC4423">
        <w:rPr>
          <w:b/>
          <w:bCs/>
          <w:lang w:val="en-US"/>
        </w:rPr>
        <w:t>#include</w:t>
      </w:r>
      <w:r w:rsidRPr="00FC4423">
        <w:rPr>
          <w:lang w:val="en-US"/>
        </w:rPr>
        <w:t xml:space="preserve"> "main.h"</w:t>
      </w:r>
    </w:p>
    <w:p w14:paraId="221B0E74" w14:textId="77777777" w:rsidR="00FC4423" w:rsidRPr="00FC4423" w:rsidRDefault="00FC4423" w:rsidP="00FC4423">
      <w:pPr>
        <w:pStyle w:val="Listing"/>
        <w:rPr>
          <w:lang w:val="en-US"/>
        </w:rPr>
      </w:pPr>
      <w:r w:rsidRPr="00FC4423">
        <w:rPr>
          <w:b/>
          <w:bCs/>
          <w:lang w:val="en-US"/>
        </w:rPr>
        <w:t>#include</w:t>
      </w:r>
      <w:r w:rsidRPr="00FC4423">
        <w:rPr>
          <w:lang w:val="en-US"/>
        </w:rPr>
        <w:t xml:space="preserve"> "usart.h"</w:t>
      </w:r>
    </w:p>
    <w:p w14:paraId="03063849" w14:textId="77777777" w:rsidR="00FC4423" w:rsidRPr="00FC4423" w:rsidRDefault="00FC4423" w:rsidP="00FC4423">
      <w:pPr>
        <w:pStyle w:val="Listing"/>
        <w:rPr>
          <w:lang w:val="en-US"/>
        </w:rPr>
      </w:pPr>
      <w:r w:rsidRPr="00FC4423">
        <w:rPr>
          <w:b/>
          <w:bCs/>
          <w:lang w:val="en-US"/>
        </w:rPr>
        <w:t>#include</w:t>
      </w:r>
      <w:r w:rsidRPr="00FC4423">
        <w:rPr>
          <w:lang w:val="en-US"/>
        </w:rPr>
        <w:t xml:space="preserve"> "gpio.h"</w:t>
      </w:r>
    </w:p>
    <w:p w14:paraId="20A9E837" w14:textId="77777777" w:rsidR="00FC4423" w:rsidRPr="00FC4423" w:rsidRDefault="00FC4423" w:rsidP="00FC4423">
      <w:pPr>
        <w:pStyle w:val="Listing"/>
        <w:rPr>
          <w:lang w:val="en-US"/>
        </w:rPr>
      </w:pPr>
    </w:p>
    <w:p w14:paraId="313E5974" w14:textId="77777777" w:rsidR="00FC4423" w:rsidRPr="00FC4423" w:rsidRDefault="00FC4423" w:rsidP="00FC4423">
      <w:pPr>
        <w:pStyle w:val="Listing"/>
        <w:rPr>
          <w:lang w:val="en-US"/>
        </w:rPr>
      </w:pPr>
      <w:r w:rsidRPr="00FC4423">
        <w:rPr>
          <w:lang w:val="en-US"/>
        </w:rPr>
        <w:t>/* Private includes ----------------------------------------------------------*/</w:t>
      </w:r>
    </w:p>
    <w:p w14:paraId="3FFA8EF5" w14:textId="77777777" w:rsidR="00FC4423" w:rsidRPr="00FC4423" w:rsidRDefault="00FC4423" w:rsidP="00FC4423">
      <w:pPr>
        <w:pStyle w:val="Listing"/>
        <w:rPr>
          <w:lang w:val="en-US"/>
        </w:rPr>
      </w:pPr>
      <w:r w:rsidRPr="00FC4423">
        <w:rPr>
          <w:lang w:val="en-US"/>
        </w:rPr>
        <w:t>/* USER CODE BEGIN Includes */</w:t>
      </w:r>
    </w:p>
    <w:p w14:paraId="0A4B225A" w14:textId="77777777" w:rsidR="00FC4423" w:rsidRPr="00FC4423" w:rsidRDefault="00FC4423" w:rsidP="00FC4423">
      <w:pPr>
        <w:pStyle w:val="Listing"/>
        <w:rPr>
          <w:lang w:val="en-US"/>
        </w:rPr>
      </w:pPr>
      <w:r w:rsidRPr="00FC4423">
        <w:rPr>
          <w:b/>
          <w:bCs/>
          <w:lang w:val="en-US"/>
        </w:rPr>
        <w:t>#include</w:t>
      </w:r>
      <w:r w:rsidRPr="00FC4423">
        <w:rPr>
          <w:lang w:val="en-US"/>
        </w:rPr>
        <w:t xml:space="preserve"> &lt;string.h&gt;</w:t>
      </w:r>
    </w:p>
    <w:p w14:paraId="7F7185E6" w14:textId="77777777" w:rsidR="00FC4423" w:rsidRPr="00FC4423" w:rsidRDefault="00FC4423" w:rsidP="00FC4423">
      <w:pPr>
        <w:pStyle w:val="Listing"/>
        <w:rPr>
          <w:lang w:val="en-US"/>
        </w:rPr>
      </w:pPr>
      <w:r w:rsidRPr="00FC4423">
        <w:rPr>
          <w:b/>
          <w:bCs/>
          <w:lang w:val="en-US"/>
        </w:rPr>
        <w:t>#include</w:t>
      </w:r>
      <w:r w:rsidRPr="00FC4423">
        <w:rPr>
          <w:lang w:val="en-US"/>
        </w:rPr>
        <w:t xml:space="preserve"> &lt;stdint.h&gt;</w:t>
      </w:r>
    </w:p>
    <w:p w14:paraId="412AB307" w14:textId="77777777" w:rsidR="00FC4423" w:rsidRPr="00FC4423" w:rsidRDefault="00FC4423" w:rsidP="00FC4423">
      <w:pPr>
        <w:pStyle w:val="Listing"/>
        <w:rPr>
          <w:lang w:val="en-US"/>
        </w:rPr>
      </w:pPr>
      <w:r w:rsidRPr="00FC4423">
        <w:rPr>
          <w:lang w:val="en-US"/>
        </w:rPr>
        <w:t>/* USER CODE END Includes */</w:t>
      </w:r>
    </w:p>
    <w:p w14:paraId="1E22F1BB" w14:textId="77777777" w:rsidR="00FC4423" w:rsidRPr="00FC4423" w:rsidRDefault="00FC4423" w:rsidP="00FC4423">
      <w:pPr>
        <w:pStyle w:val="Listing"/>
        <w:rPr>
          <w:lang w:val="en-US"/>
        </w:rPr>
      </w:pPr>
    </w:p>
    <w:p w14:paraId="3DA052C6" w14:textId="77777777" w:rsidR="00FC4423" w:rsidRPr="00FC4423" w:rsidRDefault="00FC4423" w:rsidP="00FC4423">
      <w:pPr>
        <w:pStyle w:val="Listing"/>
        <w:rPr>
          <w:lang w:val="en-US"/>
        </w:rPr>
      </w:pPr>
      <w:r w:rsidRPr="00FC4423">
        <w:rPr>
          <w:lang w:val="en-US"/>
        </w:rPr>
        <w:t>/* Private typedef -----------------------------------------------------------*/</w:t>
      </w:r>
    </w:p>
    <w:p w14:paraId="4A94467A" w14:textId="77777777" w:rsidR="00FC4423" w:rsidRPr="00FC4423" w:rsidRDefault="00FC4423" w:rsidP="00FC4423">
      <w:pPr>
        <w:pStyle w:val="Listing"/>
        <w:rPr>
          <w:lang w:val="en-US"/>
        </w:rPr>
      </w:pPr>
      <w:r w:rsidRPr="00FC4423">
        <w:rPr>
          <w:lang w:val="en-US"/>
        </w:rPr>
        <w:t>/* USER CODE BEGIN PTD */</w:t>
      </w:r>
    </w:p>
    <w:p w14:paraId="35609A47" w14:textId="77777777" w:rsidR="00FC4423" w:rsidRPr="00FC4423" w:rsidRDefault="00FC4423" w:rsidP="00FC4423">
      <w:pPr>
        <w:pStyle w:val="Listing"/>
        <w:rPr>
          <w:lang w:val="en-US"/>
        </w:rPr>
      </w:pPr>
    </w:p>
    <w:p w14:paraId="560B551B" w14:textId="77777777" w:rsidR="00FC4423" w:rsidRPr="00FC4423" w:rsidRDefault="00FC4423" w:rsidP="00FC4423">
      <w:pPr>
        <w:pStyle w:val="Listing"/>
        <w:rPr>
          <w:lang w:val="en-US"/>
        </w:rPr>
      </w:pPr>
      <w:r w:rsidRPr="00FC4423">
        <w:rPr>
          <w:lang w:val="en-US"/>
        </w:rPr>
        <w:t>/* USER CODE END PTD */</w:t>
      </w:r>
    </w:p>
    <w:p w14:paraId="0BCCD94F" w14:textId="77777777" w:rsidR="00FC4423" w:rsidRPr="00FC4423" w:rsidRDefault="00FC4423" w:rsidP="00FC4423">
      <w:pPr>
        <w:pStyle w:val="Listing"/>
        <w:rPr>
          <w:lang w:val="en-US"/>
        </w:rPr>
      </w:pPr>
    </w:p>
    <w:p w14:paraId="4CB95FC6" w14:textId="77777777" w:rsidR="00FC4423" w:rsidRPr="00FC4423" w:rsidRDefault="00FC4423" w:rsidP="00FC4423">
      <w:pPr>
        <w:pStyle w:val="Listing"/>
        <w:rPr>
          <w:lang w:val="en-US"/>
        </w:rPr>
      </w:pPr>
      <w:r w:rsidRPr="00FC4423">
        <w:rPr>
          <w:lang w:val="en-US"/>
        </w:rPr>
        <w:t>/* Private define ------------------------------------------------------------*/</w:t>
      </w:r>
    </w:p>
    <w:p w14:paraId="7E9C11FB" w14:textId="77777777" w:rsidR="00FC4423" w:rsidRPr="00FC4423" w:rsidRDefault="00FC4423" w:rsidP="00FC4423">
      <w:pPr>
        <w:pStyle w:val="Listing"/>
      </w:pPr>
      <w:r w:rsidRPr="00FC4423">
        <w:t>/* USER CODE BEGIN PD */</w:t>
      </w:r>
    </w:p>
    <w:p w14:paraId="446ACF55" w14:textId="77777777" w:rsidR="00FC4423" w:rsidRPr="00FC4423" w:rsidRDefault="00FC4423" w:rsidP="00FC4423">
      <w:pPr>
        <w:pStyle w:val="Listing"/>
      </w:pPr>
    </w:p>
    <w:p w14:paraId="50A0C12D" w14:textId="77777777" w:rsidR="00FC4423" w:rsidRPr="00FC4423" w:rsidRDefault="00FC4423" w:rsidP="00FC4423">
      <w:pPr>
        <w:pStyle w:val="Listing"/>
      </w:pPr>
      <w:r w:rsidRPr="00FC4423">
        <w:t xml:space="preserve">/* </w:t>
      </w:r>
      <w:r w:rsidRPr="00FC4423">
        <w:rPr>
          <w:u w:val="single"/>
        </w:rPr>
        <w:t>Константы</w:t>
      </w:r>
      <w:r w:rsidRPr="00FC4423">
        <w:t xml:space="preserve"> </w:t>
      </w:r>
      <w:r w:rsidRPr="00FC4423">
        <w:rPr>
          <w:u w:val="single"/>
        </w:rPr>
        <w:t>для</w:t>
      </w:r>
      <w:r w:rsidRPr="00FC4423">
        <w:t xml:space="preserve"> </w:t>
      </w:r>
      <w:r w:rsidRPr="00FC4423">
        <w:rPr>
          <w:u w:val="single"/>
        </w:rPr>
        <w:t>работы</w:t>
      </w:r>
      <w:r w:rsidRPr="00FC4423">
        <w:t xml:space="preserve"> с </w:t>
      </w:r>
      <w:r w:rsidRPr="00FC4423">
        <w:rPr>
          <w:u w:val="single"/>
        </w:rPr>
        <w:t>индикатором</w:t>
      </w:r>
      <w:r w:rsidRPr="00FC4423">
        <w:t xml:space="preserve"> */</w:t>
      </w:r>
    </w:p>
    <w:p w14:paraId="421FB842" w14:textId="77777777" w:rsidR="00FC4423" w:rsidRPr="00FC4423" w:rsidRDefault="00FC4423" w:rsidP="00FC4423">
      <w:pPr>
        <w:pStyle w:val="Listing"/>
      </w:pPr>
    </w:p>
    <w:p w14:paraId="55EC9ECE" w14:textId="77777777" w:rsidR="00FC4423" w:rsidRPr="00FC4423" w:rsidRDefault="00FC4423" w:rsidP="00FC4423">
      <w:pPr>
        <w:pStyle w:val="Listing"/>
        <w:rPr>
          <w:lang w:val="en-US"/>
        </w:rPr>
      </w:pPr>
      <w:r w:rsidRPr="00FC4423">
        <w:rPr>
          <w:b/>
          <w:bCs/>
          <w:lang w:val="en-US"/>
        </w:rPr>
        <w:lastRenderedPageBreak/>
        <w:t>#define</w:t>
      </w:r>
      <w:r w:rsidRPr="00FC4423">
        <w:rPr>
          <w:lang w:val="en-US"/>
        </w:rPr>
        <w:t xml:space="preserve"> SHORT_SIGNAL_DURATION 200</w:t>
      </w:r>
    </w:p>
    <w:p w14:paraId="71953513" w14:textId="77777777" w:rsidR="00FC4423" w:rsidRPr="00FC4423" w:rsidRDefault="00FC4423" w:rsidP="00FC4423">
      <w:pPr>
        <w:pStyle w:val="Listing"/>
        <w:rPr>
          <w:lang w:val="en-US"/>
        </w:rPr>
      </w:pPr>
      <w:r w:rsidRPr="00FC4423">
        <w:rPr>
          <w:b/>
          <w:bCs/>
          <w:lang w:val="en-US"/>
        </w:rPr>
        <w:t>#define</w:t>
      </w:r>
      <w:r w:rsidRPr="00FC4423">
        <w:rPr>
          <w:lang w:val="en-US"/>
        </w:rPr>
        <w:t xml:space="preserve"> LONG_SIGNAL_DURATION 500</w:t>
      </w:r>
    </w:p>
    <w:p w14:paraId="04221DDB" w14:textId="77777777" w:rsidR="00FC4423" w:rsidRPr="00FC4423" w:rsidRDefault="00FC4423" w:rsidP="00FC4423">
      <w:pPr>
        <w:pStyle w:val="Listing"/>
        <w:rPr>
          <w:lang w:val="en-US"/>
        </w:rPr>
      </w:pPr>
    </w:p>
    <w:p w14:paraId="2BE00917" w14:textId="77777777" w:rsidR="00FC4423" w:rsidRPr="00FC4423" w:rsidRDefault="00FC4423" w:rsidP="00FC4423">
      <w:pPr>
        <w:pStyle w:val="Listing"/>
      </w:pPr>
      <w:r w:rsidRPr="00FC4423">
        <w:t xml:space="preserve">/* </w:t>
      </w:r>
      <w:r w:rsidRPr="00FC4423">
        <w:rPr>
          <w:u w:val="single"/>
        </w:rPr>
        <w:t>Константы</w:t>
      </w:r>
      <w:r w:rsidRPr="00FC4423">
        <w:t xml:space="preserve"> </w:t>
      </w:r>
      <w:r w:rsidRPr="00FC4423">
        <w:rPr>
          <w:u w:val="single"/>
        </w:rPr>
        <w:t>для</w:t>
      </w:r>
      <w:r w:rsidRPr="00FC4423">
        <w:t xml:space="preserve"> </w:t>
      </w:r>
      <w:r w:rsidRPr="00FC4423">
        <w:rPr>
          <w:u w:val="single"/>
        </w:rPr>
        <w:t>считывателя</w:t>
      </w:r>
      <w:r w:rsidRPr="00FC4423">
        <w:t xml:space="preserve"> </w:t>
      </w:r>
      <w:r w:rsidRPr="00FC4423">
        <w:rPr>
          <w:u w:val="single"/>
        </w:rPr>
        <w:t>кнопки</w:t>
      </w:r>
      <w:r w:rsidRPr="00FC4423">
        <w:t xml:space="preserve">  */</w:t>
      </w:r>
    </w:p>
    <w:p w14:paraId="4CC9897A" w14:textId="77777777" w:rsidR="00FC4423" w:rsidRPr="00FC4423" w:rsidRDefault="00FC4423" w:rsidP="00FC4423">
      <w:pPr>
        <w:pStyle w:val="Listing"/>
      </w:pPr>
    </w:p>
    <w:p w14:paraId="6AABEA27" w14:textId="77777777" w:rsidR="00FC4423" w:rsidRPr="00FC4423" w:rsidRDefault="00FC4423" w:rsidP="00FC4423">
      <w:pPr>
        <w:pStyle w:val="Listing"/>
      </w:pPr>
      <w:r w:rsidRPr="00FC4423">
        <w:rPr>
          <w:b/>
          <w:bCs/>
        </w:rPr>
        <w:t>#define</w:t>
      </w:r>
      <w:r w:rsidRPr="00FC4423">
        <w:t xml:space="preserve"> ANTI_BOUNCE_DELAY 40</w:t>
      </w:r>
    </w:p>
    <w:p w14:paraId="6042DC64" w14:textId="77777777" w:rsidR="00FC4423" w:rsidRPr="00FC4423" w:rsidRDefault="00FC4423" w:rsidP="00FC4423">
      <w:pPr>
        <w:pStyle w:val="Listing"/>
        <w:rPr>
          <w:lang w:val="en-US"/>
        </w:rPr>
      </w:pPr>
      <w:r w:rsidRPr="00FC4423">
        <w:rPr>
          <w:b/>
          <w:bCs/>
          <w:lang w:val="en-US"/>
        </w:rPr>
        <w:t>#define</w:t>
      </w:r>
      <w:r w:rsidRPr="00FC4423">
        <w:rPr>
          <w:lang w:val="en-US"/>
        </w:rPr>
        <w:t xml:space="preserve"> LONG_PRESS_DELAY 400</w:t>
      </w:r>
    </w:p>
    <w:p w14:paraId="000DDCB2" w14:textId="77777777" w:rsidR="00FC4423" w:rsidRPr="00FC4423" w:rsidRDefault="00FC4423" w:rsidP="00FC4423">
      <w:pPr>
        <w:pStyle w:val="Listing"/>
        <w:rPr>
          <w:lang w:val="en-US"/>
        </w:rPr>
      </w:pPr>
      <w:r w:rsidRPr="00FC4423">
        <w:rPr>
          <w:b/>
          <w:bCs/>
          <w:lang w:val="en-US"/>
        </w:rPr>
        <w:t>#define</w:t>
      </w:r>
      <w:r w:rsidRPr="00FC4423">
        <w:rPr>
          <w:lang w:val="en-US"/>
        </w:rPr>
        <w:t xml:space="preserve"> VERY_LONG_PRESS_DELAY 3000</w:t>
      </w:r>
    </w:p>
    <w:p w14:paraId="2ED84F83" w14:textId="77777777" w:rsidR="00FC4423" w:rsidRPr="00FC4423" w:rsidRDefault="00FC4423" w:rsidP="00FC4423">
      <w:pPr>
        <w:pStyle w:val="Listing"/>
        <w:rPr>
          <w:lang w:val="en-US"/>
        </w:rPr>
      </w:pPr>
    </w:p>
    <w:p w14:paraId="3B6F2CEF" w14:textId="77777777" w:rsidR="00FC4423" w:rsidRPr="00FC4423" w:rsidRDefault="00FC4423" w:rsidP="00FC4423">
      <w:pPr>
        <w:pStyle w:val="Listing"/>
      </w:pPr>
      <w:r w:rsidRPr="00FC4423">
        <w:t xml:space="preserve">/* </w:t>
      </w:r>
      <w:r w:rsidRPr="00FC4423">
        <w:rPr>
          <w:u w:val="single"/>
        </w:rPr>
        <w:t>Константы</w:t>
      </w:r>
      <w:r w:rsidRPr="00FC4423">
        <w:t xml:space="preserve"> </w:t>
      </w:r>
      <w:r w:rsidRPr="00FC4423">
        <w:rPr>
          <w:u w:val="single"/>
        </w:rPr>
        <w:t>для</w:t>
      </w:r>
      <w:r w:rsidRPr="00FC4423">
        <w:t xml:space="preserve"> </w:t>
      </w:r>
      <w:r w:rsidRPr="00FC4423">
        <w:rPr>
          <w:u w:val="single"/>
        </w:rPr>
        <w:t>очередей</w:t>
      </w:r>
      <w:r w:rsidRPr="00FC4423">
        <w:t xml:space="preserve"> */</w:t>
      </w:r>
    </w:p>
    <w:p w14:paraId="331B93DB" w14:textId="77777777" w:rsidR="00FC4423" w:rsidRPr="00FC4423" w:rsidRDefault="00FC4423" w:rsidP="00FC4423">
      <w:pPr>
        <w:pStyle w:val="Listing"/>
      </w:pPr>
    </w:p>
    <w:p w14:paraId="440419E4" w14:textId="77777777" w:rsidR="00FC4423" w:rsidRPr="00FC4423" w:rsidRDefault="00FC4423" w:rsidP="00FC4423">
      <w:pPr>
        <w:pStyle w:val="Listing"/>
      </w:pPr>
      <w:r w:rsidRPr="00FC4423">
        <w:rPr>
          <w:b/>
          <w:bCs/>
        </w:rPr>
        <w:t>#define</w:t>
      </w:r>
      <w:r w:rsidRPr="00FC4423">
        <w:t xml:space="preserve"> QUEUE_SIZE 10</w:t>
      </w:r>
    </w:p>
    <w:p w14:paraId="6C6217CB" w14:textId="77777777" w:rsidR="00FC4423" w:rsidRPr="00FC4423" w:rsidRDefault="00FC4423" w:rsidP="00FC4423">
      <w:pPr>
        <w:pStyle w:val="Listing"/>
        <w:rPr>
          <w:lang w:val="en-US"/>
        </w:rPr>
      </w:pPr>
      <w:r w:rsidRPr="00FC4423">
        <w:rPr>
          <w:b/>
          <w:bCs/>
          <w:lang w:val="en-US"/>
        </w:rPr>
        <w:t>#define</w:t>
      </w:r>
      <w:r w:rsidRPr="00FC4423">
        <w:rPr>
          <w:lang w:val="en-US"/>
        </w:rPr>
        <w:t xml:space="preserve"> TX_QUEUE_SIZE 128</w:t>
      </w:r>
    </w:p>
    <w:p w14:paraId="0A37AA08" w14:textId="77777777" w:rsidR="00FC4423" w:rsidRPr="00FC4423" w:rsidRDefault="00FC4423" w:rsidP="00FC4423">
      <w:pPr>
        <w:pStyle w:val="Listing"/>
        <w:rPr>
          <w:lang w:val="en-US"/>
        </w:rPr>
      </w:pPr>
    </w:p>
    <w:p w14:paraId="14829BF2" w14:textId="77777777" w:rsidR="00FC4423" w:rsidRPr="00FC4423" w:rsidRDefault="00FC4423" w:rsidP="00FC4423">
      <w:pPr>
        <w:pStyle w:val="Listing"/>
        <w:rPr>
          <w:lang w:val="en-US"/>
        </w:rPr>
      </w:pPr>
      <w:r w:rsidRPr="00FC4423">
        <w:rPr>
          <w:lang w:val="en-US"/>
        </w:rPr>
        <w:t xml:space="preserve">/* </w:t>
      </w:r>
      <w:r w:rsidRPr="00FC4423">
        <w:rPr>
          <w:u w:val="single"/>
        </w:rPr>
        <w:t>Константы</w:t>
      </w:r>
      <w:r w:rsidRPr="00FC4423">
        <w:rPr>
          <w:lang w:val="en-US"/>
        </w:rPr>
        <w:t xml:space="preserve"> </w:t>
      </w:r>
      <w:r w:rsidRPr="00FC4423">
        <w:rPr>
          <w:u w:val="single"/>
        </w:rPr>
        <w:t>для</w:t>
      </w:r>
      <w:r w:rsidRPr="00FC4423">
        <w:rPr>
          <w:lang w:val="en-US"/>
        </w:rPr>
        <w:t xml:space="preserve"> UART */</w:t>
      </w:r>
    </w:p>
    <w:p w14:paraId="71A55EBD" w14:textId="77777777" w:rsidR="00FC4423" w:rsidRPr="00FC4423" w:rsidRDefault="00FC4423" w:rsidP="00FC4423">
      <w:pPr>
        <w:pStyle w:val="Listing"/>
        <w:rPr>
          <w:lang w:val="en-US"/>
        </w:rPr>
      </w:pPr>
    </w:p>
    <w:p w14:paraId="703071F7" w14:textId="77777777" w:rsidR="00FC4423" w:rsidRPr="00FC4423" w:rsidRDefault="00FC4423" w:rsidP="00FC4423">
      <w:pPr>
        <w:pStyle w:val="Listing"/>
        <w:rPr>
          <w:lang w:val="en-US"/>
        </w:rPr>
      </w:pPr>
      <w:r w:rsidRPr="00FC4423">
        <w:rPr>
          <w:b/>
          <w:bCs/>
          <w:lang w:val="en-US"/>
        </w:rPr>
        <w:t>#define</w:t>
      </w:r>
      <w:r w:rsidRPr="00FC4423">
        <w:rPr>
          <w:lang w:val="en-US"/>
        </w:rPr>
        <w:t xml:space="preserve"> UART_TIMEOUT 100</w:t>
      </w:r>
    </w:p>
    <w:p w14:paraId="0D9113EF" w14:textId="77777777" w:rsidR="00FC4423" w:rsidRPr="00FC4423" w:rsidRDefault="00FC4423" w:rsidP="00FC4423">
      <w:pPr>
        <w:pStyle w:val="Listing"/>
        <w:rPr>
          <w:lang w:val="en-US"/>
        </w:rPr>
      </w:pPr>
    </w:p>
    <w:p w14:paraId="11B66D67" w14:textId="77777777" w:rsidR="00FC4423" w:rsidRPr="00FC4423" w:rsidRDefault="00FC4423" w:rsidP="00FC4423">
      <w:pPr>
        <w:pStyle w:val="Listing"/>
        <w:rPr>
          <w:lang w:val="en-US"/>
        </w:rPr>
      </w:pPr>
      <w:r w:rsidRPr="00FC4423">
        <w:rPr>
          <w:lang w:val="en-US"/>
        </w:rPr>
        <w:t xml:space="preserve">/* </w:t>
      </w:r>
      <w:r w:rsidRPr="00FC4423">
        <w:rPr>
          <w:u w:val="single"/>
        </w:rPr>
        <w:t>Константы</w:t>
      </w:r>
      <w:r w:rsidRPr="00FC4423">
        <w:rPr>
          <w:lang w:val="en-US"/>
        </w:rPr>
        <w:t xml:space="preserve"> </w:t>
      </w:r>
      <w:r w:rsidRPr="00FC4423">
        <w:rPr>
          <w:u w:val="single"/>
        </w:rPr>
        <w:t>для</w:t>
      </w:r>
      <w:r w:rsidRPr="00FC4423">
        <w:rPr>
          <w:lang w:val="en-US"/>
        </w:rPr>
        <w:t xml:space="preserve"> </w:t>
      </w:r>
      <w:r w:rsidRPr="00FC4423">
        <w:rPr>
          <w:u w:val="single"/>
        </w:rPr>
        <w:t>Морзе</w:t>
      </w:r>
      <w:r w:rsidRPr="00FC4423">
        <w:rPr>
          <w:lang w:val="en-US"/>
        </w:rPr>
        <w:t xml:space="preserve"> */</w:t>
      </w:r>
    </w:p>
    <w:p w14:paraId="1E8FB707" w14:textId="77777777" w:rsidR="00FC4423" w:rsidRPr="00FC4423" w:rsidRDefault="00FC4423" w:rsidP="00FC4423">
      <w:pPr>
        <w:pStyle w:val="Listing"/>
        <w:rPr>
          <w:lang w:val="en-US"/>
        </w:rPr>
      </w:pPr>
    </w:p>
    <w:p w14:paraId="0A6D3A46" w14:textId="77777777" w:rsidR="00FC4423" w:rsidRPr="00FC4423" w:rsidRDefault="00FC4423" w:rsidP="00FC4423">
      <w:pPr>
        <w:pStyle w:val="Listing"/>
        <w:rPr>
          <w:lang w:val="en-US"/>
        </w:rPr>
      </w:pPr>
      <w:r w:rsidRPr="00FC4423">
        <w:rPr>
          <w:b/>
          <w:bCs/>
          <w:lang w:val="en-US"/>
        </w:rPr>
        <w:t>#define</w:t>
      </w:r>
      <w:r w:rsidRPr="00FC4423">
        <w:rPr>
          <w:lang w:val="en-US"/>
        </w:rPr>
        <w:t xml:space="preserve"> MAX_MORZE_LENGTH 5</w:t>
      </w:r>
    </w:p>
    <w:p w14:paraId="1B6141C9" w14:textId="77777777" w:rsidR="00FC4423" w:rsidRPr="00FC4423" w:rsidRDefault="00FC4423" w:rsidP="00FC4423">
      <w:pPr>
        <w:pStyle w:val="Listing"/>
        <w:rPr>
          <w:lang w:val="en-US"/>
        </w:rPr>
      </w:pPr>
    </w:p>
    <w:p w14:paraId="7D2571E4" w14:textId="77777777" w:rsidR="00FC4423" w:rsidRPr="00FC4423" w:rsidRDefault="00FC4423" w:rsidP="00FC4423">
      <w:pPr>
        <w:pStyle w:val="Listing"/>
        <w:rPr>
          <w:lang w:val="en-US"/>
        </w:rPr>
      </w:pPr>
      <w:r w:rsidRPr="00FC4423">
        <w:rPr>
          <w:lang w:val="en-US"/>
        </w:rPr>
        <w:t>/* USER CODE END PD */</w:t>
      </w:r>
    </w:p>
    <w:p w14:paraId="208F28AC" w14:textId="77777777" w:rsidR="00FC4423" w:rsidRPr="00FC4423" w:rsidRDefault="00FC4423" w:rsidP="00FC4423">
      <w:pPr>
        <w:pStyle w:val="Listing"/>
        <w:rPr>
          <w:lang w:val="en-US"/>
        </w:rPr>
      </w:pPr>
    </w:p>
    <w:p w14:paraId="2F18173E" w14:textId="77777777" w:rsidR="00FC4423" w:rsidRPr="00FC4423" w:rsidRDefault="00FC4423" w:rsidP="00FC4423">
      <w:pPr>
        <w:pStyle w:val="Listing"/>
        <w:rPr>
          <w:lang w:val="en-US"/>
        </w:rPr>
      </w:pPr>
      <w:r w:rsidRPr="00FC4423">
        <w:rPr>
          <w:lang w:val="en-US"/>
        </w:rPr>
        <w:t>/* Private macro -------------------------------------------------------------*/</w:t>
      </w:r>
    </w:p>
    <w:p w14:paraId="4A40674F" w14:textId="77777777" w:rsidR="00FC4423" w:rsidRPr="00FC4423" w:rsidRDefault="00FC4423" w:rsidP="00FC4423">
      <w:pPr>
        <w:pStyle w:val="Listing"/>
        <w:rPr>
          <w:lang w:val="en-US"/>
        </w:rPr>
      </w:pPr>
      <w:r w:rsidRPr="00FC4423">
        <w:rPr>
          <w:lang w:val="en-US"/>
        </w:rPr>
        <w:t>/* USER CODE BEGIN PM */</w:t>
      </w:r>
    </w:p>
    <w:p w14:paraId="23C82DF9" w14:textId="77777777" w:rsidR="00FC4423" w:rsidRPr="00FC4423" w:rsidRDefault="00FC4423" w:rsidP="00FC4423">
      <w:pPr>
        <w:pStyle w:val="Listing"/>
        <w:rPr>
          <w:lang w:val="en-US"/>
        </w:rPr>
      </w:pPr>
    </w:p>
    <w:p w14:paraId="51986EFD" w14:textId="77777777" w:rsidR="00FC4423" w:rsidRPr="00FC4423" w:rsidRDefault="00FC4423" w:rsidP="00FC4423">
      <w:pPr>
        <w:pStyle w:val="Listing"/>
        <w:rPr>
          <w:lang w:val="en-US"/>
        </w:rPr>
      </w:pPr>
      <w:r w:rsidRPr="00FC4423">
        <w:rPr>
          <w:lang w:val="en-US"/>
        </w:rPr>
        <w:t>/* USER CODE END PM */</w:t>
      </w:r>
    </w:p>
    <w:p w14:paraId="5FE6CF54" w14:textId="77777777" w:rsidR="00FC4423" w:rsidRPr="00FC4423" w:rsidRDefault="00FC4423" w:rsidP="00FC4423">
      <w:pPr>
        <w:pStyle w:val="Listing"/>
        <w:rPr>
          <w:lang w:val="en-US"/>
        </w:rPr>
      </w:pPr>
    </w:p>
    <w:p w14:paraId="34ACA72D" w14:textId="77777777" w:rsidR="00FC4423" w:rsidRPr="00FC4423" w:rsidRDefault="00FC4423" w:rsidP="00FC4423">
      <w:pPr>
        <w:pStyle w:val="Listing"/>
        <w:rPr>
          <w:lang w:val="en-US"/>
        </w:rPr>
      </w:pPr>
      <w:r w:rsidRPr="00FC4423">
        <w:rPr>
          <w:lang w:val="en-US"/>
        </w:rPr>
        <w:t>/* Private variables ---------------------------------------------------------*/</w:t>
      </w:r>
    </w:p>
    <w:p w14:paraId="5E964522" w14:textId="77777777" w:rsidR="00FC4423" w:rsidRPr="00FC4423" w:rsidRDefault="00FC4423" w:rsidP="00FC4423">
      <w:pPr>
        <w:pStyle w:val="Listing"/>
        <w:rPr>
          <w:lang w:val="en-US"/>
        </w:rPr>
      </w:pPr>
    </w:p>
    <w:p w14:paraId="45E716BF" w14:textId="77777777" w:rsidR="00FC4423" w:rsidRPr="00FC4423" w:rsidRDefault="00FC4423" w:rsidP="00FC4423">
      <w:pPr>
        <w:pStyle w:val="Listing"/>
        <w:rPr>
          <w:lang w:val="en-US"/>
        </w:rPr>
      </w:pPr>
      <w:r w:rsidRPr="00FC4423">
        <w:rPr>
          <w:lang w:val="en-US"/>
        </w:rPr>
        <w:t>/* USER CODE BEGIN PV */</w:t>
      </w:r>
    </w:p>
    <w:p w14:paraId="4D607EB8" w14:textId="77777777" w:rsidR="00FC4423" w:rsidRPr="00FC4423" w:rsidRDefault="00FC4423" w:rsidP="00FC4423">
      <w:pPr>
        <w:pStyle w:val="Listing"/>
        <w:rPr>
          <w:lang w:val="en-US"/>
        </w:rPr>
      </w:pPr>
    </w:p>
    <w:p w14:paraId="09EA30D0" w14:textId="77777777" w:rsidR="00FC4423" w:rsidRPr="00FC4423" w:rsidRDefault="00FC4423" w:rsidP="00FC4423">
      <w:pPr>
        <w:pStyle w:val="Listing"/>
        <w:rPr>
          <w:lang w:val="en-US"/>
        </w:rPr>
      </w:pPr>
      <w:r w:rsidRPr="00FC4423">
        <w:rPr>
          <w:b/>
          <w:bCs/>
          <w:lang w:val="en-US"/>
        </w:rPr>
        <w:t>typedef</w:t>
      </w:r>
      <w:r w:rsidRPr="00FC4423">
        <w:rPr>
          <w:lang w:val="en-US"/>
        </w:rPr>
        <w:t xml:space="preserve"> </w:t>
      </w:r>
      <w:r w:rsidRPr="00FC4423">
        <w:rPr>
          <w:b/>
          <w:bCs/>
          <w:lang w:val="en-US"/>
        </w:rPr>
        <w:t>enum</w:t>
      </w:r>
      <w:r w:rsidRPr="00FC4423">
        <w:rPr>
          <w:lang w:val="en-US"/>
        </w:rPr>
        <w:t xml:space="preserve"> {</w:t>
      </w:r>
    </w:p>
    <w:p w14:paraId="785F587A" w14:textId="77777777" w:rsidR="00FC4423" w:rsidRPr="00FC4423" w:rsidRDefault="00FC4423" w:rsidP="00FC4423">
      <w:pPr>
        <w:pStyle w:val="Listing"/>
        <w:rPr>
          <w:lang w:val="en-US"/>
        </w:rPr>
      </w:pPr>
      <w:r w:rsidRPr="00FC4423">
        <w:rPr>
          <w:lang w:val="en-US"/>
        </w:rPr>
        <w:tab/>
      </w:r>
      <w:r w:rsidRPr="00FC4423">
        <w:rPr>
          <w:i/>
          <w:iCs/>
          <w:lang w:val="en-US"/>
        </w:rPr>
        <w:t>IN_PROGRESS</w:t>
      </w:r>
      <w:r w:rsidRPr="00FC4423">
        <w:rPr>
          <w:lang w:val="en-US"/>
        </w:rPr>
        <w:t>,</w:t>
      </w:r>
    </w:p>
    <w:p w14:paraId="7CD23402" w14:textId="77777777" w:rsidR="00FC4423" w:rsidRPr="00FC4423" w:rsidRDefault="00FC4423" w:rsidP="00FC4423">
      <w:pPr>
        <w:pStyle w:val="Listing"/>
        <w:rPr>
          <w:lang w:val="en-US"/>
        </w:rPr>
      </w:pPr>
      <w:r w:rsidRPr="00FC4423">
        <w:rPr>
          <w:lang w:val="en-US"/>
        </w:rPr>
        <w:tab/>
      </w:r>
      <w:r w:rsidRPr="00FC4423">
        <w:rPr>
          <w:i/>
          <w:iCs/>
          <w:lang w:val="en-US"/>
        </w:rPr>
        <w:t>NOT_PRESSED</w:t>
      </w:r>
      <w:r w:rsidRPr="00FC4423">
        <w:rPr>
          <w:lang w:val="en-US"/>
        </w:rPr>
        <w:t>,</w:t>
      </w:r>
    </w:p>
    <w:p w14:paraId="27221BF3" w14:textId="77777777" w:rsidR="00FC4423" w:rsidRPr="00FC4423" w:rsidRDefault="00FC4423" w:rsidP="00FC4423">
      <w:pPr>
        <w:pStyle w:val="Listing"/>
        <w:rPr>
          <w:lang w:val="en-US"/>
        </w:rPr>
      </w:pPr>
      <w:r w:rsidRPr="00FC4423">
        <w:rPr>
          <w:lang w:val="en-US"/>
        </w:rPr>
        <w:tab/>
      </w:r>
      <w:r w:rsidRPr="00FC4423">
        <w:rPr>
          <w:i/>
          <w:iCs/>
          <w:lang w:val="en-US"/>
        </w:rPr>
        <w:t>SHORTLY_PRESSED</w:t>
      </w:r>
      <w:r w:rsidRPr="00FC4423">
        <w:rPr>
          <w:lang w:val="en-US"/>
        </w:rPr>
        <w:t>,</w:t>
      </w:r>
    </w:p>
    <w:p w14:paraId="6297106B" w14:textId="77777777" w:rsidR="00FC4423" w:rsidRPr="00FC4423" w:rsidRDefault="00FC4423" w:rsidP="00FC4423">
      <w:pPr>
        <w:pStyle w:val="Listing"/>
        <w:rPr>
          <w:lang w:val="en-US"/>
        </w:rPr>
      </w:pPr>
      <w:r w:rsidRPr="00FC4423">
        <w:rPr>
          <w:lang w:val="en-US"/>
        </w:rPr>
        <w:tab/>
      </w:r>
      <w:r w:rsidRPr="00FC4423">
        <w:rPr>
          <w:i/>
          <w:iCs/>
          <w:lang w:val="en-US"/>
        </w:rPr>
        <w:t>LONGLY_PRESSED</w:t>
      </w:r>
      <w:r w:rsidRPr="00FC4423">
        <w:rPr>
          <w:lang w:val="en-US"/>
        </w:rPr>
        <w:t>,</w:t>
      </w:r>
    </w:p>
    <w:p w14:paraId="585DBC3A" w14:textId="77777777" w:rsidR="00FC4423" w:rsidRPr="00FC4423" w:rsidRDefault="00FC4423" w:rsidP="00FC4423">
      <w:pPr>
        <w:pStyle w:val="Listing"/>
        <w:rPr>
          <w:lang w:val="en-US"/>
        </w:rPr>
      </w:pPr>
      <w:r w:rsidRPr="00FC4423">
        <w:rPr>
          <w:lang w:val="en-US"/>
        </w:rPr>
        <w:tab/>
      </w:r>
      <w:r w:rsidRPr="00FC4423">
        <w:rPr>
          <w:i/>
          <w:iCs/>
          <w:lang w:val="en-US"/>
        </w:rPr>
        <w:t>VERY_LONGLY_PRESSED</w:t>
      </w:r>
    </w:p>
    <w:p w14:paraId="1F0AD15E" w14:textId="77777777" w:rsidR="00FC4423" w:rsidRPr="00FC4423" w:rsidRDefault="00FC4423" w:rsidP="00FC4423">
      <w:pPr>
        <w:pStyle w:val="Listing"/>
        <w:rPr>
          <w:lang w:val="en-US"/>
        </w:rPr>
      </w:pPr>
      <w:r w:rsidRPr="00FC4423">
        <w:rPr>
          <w:lang w:val="en-US"/>
        </w:rPr>
        <w:t>} button_state;</w:t>
      </w:r>
    </w:p>
    <w:p w14:paraId="7D0EC3E2" w14:textId="77777777" w:rsidR="00FC4423" w:rsidRPr="00FC4423" w:rsidRDefault="00FC4423" w:rsidP="00FC4423">
      <w:pPr>
        <w:pStyle w:val="Listing"/>
        <w:rPr>
          <w:lang w:val="en-US"/>
        </w:rPr>
      </w:pPr>
    </w:p>
    <w:p w14:paraId="3A7DB2E8" w14:textId="77777777" w:rsidR="00FC4423" w:rsidRPr="00FC4423" w:rsidRDefault="00FC4423" w:rsidP="00FC4423">
      <w:pPr>
        <w:pStyle w:val="Listing"/>
        <w:rPr>
          <w:lang w:val="en-US"/>
        </w:rPr>
      </w:pPr>
      <w:r w:rsidRPr="00FC4423">
        <w:rPr>
          <w:b/>
          <w:bCs/>
          <w:lang w:val="en-US"/>
        </w:rPr>
        <w:t>typedef</w:t>
      </w:r>
      <w:r w:rsidRPr="00FC4423">
        <w:rPr>
          <w:lang w:val="en-US"/>
        </w:rPr>
        <w:t xml:space="preserve"> </w:t>
      </w:r>
      <w:r w:rsidRPr="00FC4423">
        <w:rPr>
          <w:b/>
          <w:bCs/>
          <w:lang w:val="en-US"/>
        </w:rPr>
        <w:t>enum</w:t>
      </w:r>
      <w:r w:rsidRPr="00FC4423">
        <w:rPr>
          <w:lang w:val="en-US"/>
        </w:rPr>
        <w:t xml:space="preserve"> {</w:t>
      </w:r>
    </w:p>
    <w:p w14:paraId="0345473A" w14:textId="77777777" w:rsidR="00FC4423" w:rsidRPr="00FC4423" w:rsidRDefault="00FC4423" w:rsidP="00FC4423">
      <w:pPr>
        <w:pStyle w:val="Listing"/>
        <w:rPr>
          <w:lang w:val="en-US"/>
        </w:rPr>
      </w:pPr>
      <w:r w:rsidRPr="00FC4423">
        <w:rPr>
          <w:lang w:val="en-US"/>
        </w:rPr>
        <w:tab/>
      </w:r>
      <w:r w:rsidRPr="00FC4423">
        <w:rPr>
          <w:i/>
          <w:iCs/>
          <w:lang w:val="en-US"/>
        </w:rPr>
        <w:t>ENABLED</w:t>
      </w:r>
      <w:r w:rsidRPr="00FC4423">
        <w:rPr>
          <w:lang w:val="en-US"/>
        </w:rPr>
        <w:t>,</w:t>
      </w:r>
    </w:p>
    <w:p w14:paraId="13CA207D" w14:textId="77777777" w:rsidR="00FC4423" w:rsidRPr="00FC4423" w:rsidRDefault="00FC4423" w:rsidP="00FC4423">
      <w:pPr>
        <w:pStyle w:val="Listing"/>
        <w:rPr>
          <w:lang w:val="en-US"/>
        </w:rPr>
      </w:pPr>
      <w:r w:rsidRPr="00FC4423">
        <w:rPr>
          <w:lang w:val="en-US"/>
        </w:rPr>
        <w:tab/>
      </w:r>
      <w:r w:rsidRPr="00FC4423">
        <w:rPr>
          <w:i/>
          <w:iCs/>
          <w:lang w:val="en-US"/>
        </w:rPr>
        <w:t>DISABLED</w:t>
      </w:r>
    </w:p>
    <w:p w14:paraId="4C4D1987" w14:textId="77777777" w:rsidR="00FC4423" w:rsidRPr="00FC4423" w:rsidRDefault="00FC4423" w:rsidP="00FC4423">
      <w:pPr>
        <w:pStyle w:val="Listing"/>
        <w:rPr>
          <w:lang w:val="en-US"/>
        </w:rPr>
      </w:pPr>
      <w:r w:rsidRPr="00FC4423">
        <w:rPr>
          <w:lang w:val="en-US"/>
        </w:rPr>
        <w:t>} interruption_mode;</w:t>
      </w:r>
    </w:p>
    <w:p w14:paraId="44D930C7" w14:textId="77777777" w:rsidR="00FC4423" w:rsidRPr="00FC4423" w:rsidRDefault="00FC4423" w:rsidP="00FC4423">
      <w:pPr>
        <w:pStyle w:val="Listing"/>
        <w:rPr>
          <w:lang w:val="en-US"/>
        </w:rPr>
      </w:pPr>
    </w:p>
    <w:p w14:paraId="5B3108E0" w14:textId="77777777" w:rsidR="00FC4423" w:rsidRPr="00FC4423" w:rsidRDefault="00FC4423" w:rsidP="00FC4423">
      <w:pPr>
        <w:pStyle w:val="Listing"/>
        <w:rPr>
          <w:lang w:val="en-US"/>
        </w:rPr>
      </w:pPr>
      <w:r w:rsidRPr="00FC4423">
        <w:rPr>
          <w:lang w:val="en-US"/>
        </w:rPr>
        <w:t xml:space="preserve">interruption_mode current_mode = </w:t>
      </w:r>
      <w:r w:rsidRPr="00FC4423">
        <w:rPr>
          <w:i/>
          <w:iCs/>
          <w:lang w:val="en-US"/>
        </w:rPr>
        <w:t>DISABLED</w:t>
      </w:r>
      <w:r w:rsidRPr="00FC4423">
        <w:rPr>
          <w:lang w:val="en-US"/>
        </w:rPr>
        <w:t>;</w:t>
      </w:r>
    </w:p>
    <w:p w14:paraId="032E5744" w14:textId="77777777" w:rsidR="00FC4423" w:rsidRPr="00FC4423" w:rsidRDefault="00FC4423" w:rsidP="00FC4423">
      <w:pPr>
        <w:pStyle w:val="Listing"/>
        <w:rPr>
          <w:lang w:val="en-US"/>
        </w:rPr>
      </w:pPr>
    </w:p>
    <w:p w14:paraId="23D66FAC" w14:textId="77777777" w:rsidR="00FC4423" w:rsidRPr="00FC4423" w:rsidRDefault="00FC4423" w:rsidP="00FC4423">
      <w:pPr>
        <w:pStyle w:val="Listing"/>
      </w:pPr>
      <w:r w:rsidRPr="00FC4423">
        <w:t xml:space="preserve">/* </w:t>
      </w:r>
      <w:r w:rsidRPr="00FC4423">
        <w:rPr>
          <w:u w:val="single"/>
        </w:rPr>
        <w:t>Сообщения</w:t>
      </w:r>
      <w:r w:rsidRPr="00FC4423">
        <w:t xml:space="preserve"> с </w:t>
      </w:r>
      <w:r w:rsidRPr="00FC4423">
        <w:rPr>
          <w:u w:val="single"/>
        </w:rPr>
        <w:t>переводом</w:t>
      </w:r>
      <w:r w:rsidRPr="00FC4423">
        <w:t xml:space="preserve"> </w:t>
      </w:r>
      <w:r w:rsidRPr="00FC4423">
        <w:rPr>
          <w:u w:val="single"/>
        </w:rPr>
        <w:t>строки</w:t>
      </w:r>
      <w:r w:rsidRPr="00FC4423">
        <w:t xml:space="preserve"> в </w:t>
      </w:r>
      <w:r w:rsidRPr="00FC4423">
        <w:rPr>
          <w:u w:val="single"/>
        </w:rPr>
        <w:t>конце</w:t>
      </w:r>
      <w:r w:rsidRPr="00FC4423">
        <w:t xml:space="preserve"> (</w:t>
      </w:r>
      <w:r w:rsidRPr="00FC4423">
        <w:rPr>
          <w:u w:val="single"/>
        </w:rPr>
        <w:t>как</w:t>
      </w:r>
      <w:r w:rsidRPr="00FC4423">
        <w:t xml:space="preserve"> у </w:t>
      </w:r>
      <w:r w:rsidRPr="00FC4423">
        <w:rPr>
          <w:u w:val="single"/>
        </w:rPr>
        <w:t>вас</w:t>
      </w:r>
      <w:r w:rsidRPr="00FC4423">
        <w:t xml:space="preserve"> </w:t>
      </w:r>
      <w:r w:rsidRPr="00FC4423">
        <w:rPr>
          <w:u w:val="single"/>
        </w:rPr>
        <w:t>было</w:t>
      </w:r>
      <w:r w:rsidRPr="00FC4423">
        <w:t>) */</w:t>
      </w:r>
    </w:p>
    <w:p w14:paraId="7486D427" w14:textId="77777777" w:rsidR="00FC4423" w:rsidRPr="00FC4423" w:rsidRDefault="00FC4423" w:rsidP="00FC4423">
      <w:pPr>
        <w:pStyle w:val="Listing"/>
        <w:rPr>
          <w:lang w:val="en-US"/>
        </w:rPr>
      </w:pPr>
      <w:r w:rsidRPr="00FC4423">
        <w:rPr>
          <w:b/>
          <w:bCs/>
          <w:lang w:val="en-US"/>
        </w:rPr>
        <w:t>char</w:t>
      </w:r>
      <w:r w:rsidRPr="00FC4423">
        <w:rPr>
          <w:lang w:val="en-US"/>
        </w:rPr>
        <w:t xml:space="preserve"> *interruption_disabled_message = "Interruption disabled\n";</w:t>
      </w:r>
    </w:p>
    <w:p w14:paraId="7385D5A0" w14:textId="77777777" w:rsidR="00FC4423" w:rsidRPr="00FC4423" w:rsidRDefault="00FC4423" w:rsidP="00FC4423">
      <w:pPr>
        <w:pStyle w:val="Listing"/>
        <w:rPr>
          <w:lang w:val="en-US"/>
        </w:rPr>
      </w:pPr>
      <w:r w:rsidRPr="00FC4423">
        <w:rPr>
          <w:lang w:val="en-US"/>
        </w:rPr>
        <w:t>uint32_t interruption_disabled_message_size = 22;</w:t>
      </w:r>
    </w:p>
    <w:p w14:paraId="706145E5" w14:textId="77777777" w:rsidR="00FC4423" w:rsidRPr="00FC4423" w:rsidRDefault="00FC4423" w:rsidP="00FC4423">
      <w:pPr>
        <w:pStyle w:val="Listing"/>
        <w:rPr>
          <w:lang w:val="en-US"/>
        </w:rPr>
      </w:pPr>
      <w:r w:rsidRPr="00FC4423">
        <w:rPr>
          <w:b/>
          <w:bCs/>
          <w:lang w:val="en-US"/>
        </w:rPr>
        <w:t>char</w:t>
      </w:r>
      <w:r w:rsidRPr="00FC4423">
        <w:rPr>
          <w:lang w:val="en-US"/>
        </w:rPr>
        <w:t xml:space="preserve"> *interruption_enabled_message = "Interruption enabled\n";</w:t>
      </w:r>
    </w:p>
    <w:p w14:paraId="5EC35C3F" w14:textId="77777777" w:rsidR="00FC4423" w:rsidRPr="00FC4423" w:rsidRDefault="00FC4423" w:rsidP="00FC4423">
      <w:pPr>
        <w:pStyle w:val="Listing"/>
        <w:rPr>
          <w:lang w:val="en-US"/>
        </w:rPr>
      </w:pPr>
      <w:r w:rsidRPr="00FC4423">
        <w:rPr>
          <w:lang w:val="en-US"/>
        </w:rPr>
        <w:lastRenderedPageBreak/>
        <w:t>uint32_t interruption_enabled_message_size = 21;</w:t>
      </w:r>
    </w:p>
    <w:p w14:paraId="07B6D90C" w14:textId="77777777" w:rsidR="00FC4423" w:rsidRPr="00FC4423" w:rsidRDefault="00FC4423" w:rsidP="00FC4423">
      <w:pPr>
        <w:pStyle w:val="Listing"/>
        <w:rPr>
          <w:lang w:val="en-US"/>
        </w:rPr>
      </w:pPr>
    </w:p>
    <w:p w14:paraId="0CB15404" w14:textId="77777777" w:rsidR="00FC4423" w:rsidRPr="00FC4423" w:rsidRDefault="00FC4423" w:rsidP="00FC4423">
      <w:pPr>
        <w:pStyle w:val="Listing"/>
        <w:rPr>
          <w:lang w:val="en-US"/>
        </w:rPr>
      </w:pPr>
      <w:r w:rsidRPr="00FC4423">
        <w:rPr>
          <w:lang w:val="en-US"/>
        </w:rPr>
        <w:t xml:space="preserve">/* </w:t>
      </w:r>
      <w:r w:rsidRPr="00FC4423">
        <w:rPr>
          <w:u w:val="single"/>
        </w:rPr>
        <w:t>Очередь</w:t>
      </w:r>
      <w:r w:rsidRPr="00FC4423">
        <w:rPr>
          <w:lang w:val="en-US"/>
        </w:rPr>
        <w:t xml:space="preserve"> </w:t>
      </w:r>
      <w:r w:rsidRPr="00FC4423">
        <w:rPr>
          <w:u w:val="single"/>
        </w:rPr>
        <w:t>приёма</w:t>
      </w:r>
      <w:r w:rsidRPr="00FC4423">
        <w:rPr>
          <w:lang w:val="en-US"/>
        </w:rPr>
        <w:t xml:space="preserve"> (read queue) */</w:t>
      </w:r>
    </w:p>
    <w:p w14:paraId="09F0C8D7" w14:textId="77777777" w:rsidR="00FC4423" w:rsidRPr="00FC4423" w:rsidRDefault="00FC4423" w:rsidP="00FC4423">
      <w:pPr>
        <w:pStyle w:val="Listing"/>
        <w:rPr>
          <w:lang w:val="en-US"/>
        </w:rPr>
      </w:pPr>
      <w:r w:rsidRPr="00FC4423">
        <w:rPr>
          <w:b/>
          <w:bCs/>
          <w:lang w:val="en-US"/>
        </w:rPr>
        <w:t>typedef</w:t>
      </w:r>
      <w:r w:rsidRPr="00FC4423">
        <w:rPr>
          <w:lang w:val="en-US"/>
        </w:rPr>
        <w:t xml:space="preserve"> </w:t>
      </w:r>
      <w:r w:rsidRPr="00FC4423">
        <w:rPr>
          <w:b/>
          <w:bCs/>
          <w:lang w:val="en-US"/>
        </w:rPr>
        <w:t>struct</w:t>
      </w:r>
      <w:r w:rsidRPr="00FC4423">
        <w:rPr>
          <w:lang w:val="en-US"/>
        </w:rPr>
        <w:t xml:space="preserve"> {</w:t>
      </w:r>
    </w:p>
    <w:p w14:paraId="75559A19" w14:textId="77777777" w:rsidR="00FC4423" w:rsidRPr="00FC4423" w:rsidRDefault="00FC4423" w:rsidP="00FC4423">
      <w:pPr>
        <w:pStyle w:val="Listing"/>
        <w:rPr>
          <w:lang w:val="en-US"/>
        </w:rPr>
      </w:pPr>
      <w:r w:rsidRPr="00FC4423">
        <w:rPr>
          <w:lang w:val="en-US"/>
        </w:rPr>
        <w:tab/>
        <w:t>uint8_t items[QUEUE_SIZE];</w:t>
      </w:r>
    </w:p>
    <w:p w14:paraId="7005A18C" w14:textId="77777777" w:rsidR="00FC4423" w:rsidRPr="00FC4423" w:rsidRDefault="00FC4423" w:rsidP="00FC4423">
      <w:pPr>
        <w:pStyle w:val="Listing"/>
      </w:pPr>
      <w:r w:rsidRPr="00FC4423">
        <w:rPr>
          <w:lang w:val="en-US"/>
        </w:rPr>
        <w:tab/>
      </w:r>
      <w:r w:rsidRPr="00FC4423">
        <w:t xml:space="preserve">/* </w:t>
      </w:r>
      <w:r w:rsidRPr="00FC4423">
        <w:rPr>
          <w:u w:val="single"/>
        </w:rPr>
        <w:t>изменил</w:t>
      </w:r>
      <w:r w:rsidRPr="00FC4423">
        <w:t xml:space="preserve"> </w:t>
      </w:r>
      <w:r w:rsidRPr="00FC4423">
        <w:rPr>
          <w:u w:val="single"/>
        </w:rPr>
        <w:t>на</w:t>
      </w:r>
      <w:r w:rsidRPr="00FC4423">
        <w:t xml:space="preserve"> signed </w:t>
      </w:r>
      <w:r w:rsidRPr="00FC4423">
        <w:rPr>
          <w:u w:val="single"/>
        </w:rPr>
        <w:t>чтобы</w:t>
      </w:r>
      <w:r w:rsidRPr="00FC4423">
        <w:t xml:space="preserve"> </w:t>
      </w:r>
      <w:r w:rsidRPr="00FC4423">
        <w:rPr>
          <w:u w:val="single"/>
        </w:rPr>
        <w:t>корректно</w:t>
      </w:r>
      <w:r w:rsidRPr="00FC4423">
        <w:t xml:space="preserve"> </w:t>
      </w:r>
      <w:r w:rsidRPr="00FC4423">
        <w:rPr>
          <w:u w:val="single"/>
        </w:rPr>
        <w:t>использовать</w:t>
      </w:r>
      <w:r w:rsidRPr="00FC4423">
        <w:t xml:space="preserve"> -1 </w:t>
      </w:r>
      <w:r w:rsidRPr="00FC4423">
        <w:rPr>
          <w:u w:val="single"/>
        </w:rPr>
        <w:t>как</w:t>
      </w:r>
      <w:r w:rsidRPr="00FC4423">
        <w:t xml:space="preserve"> "</w:t>
      </w:r>
      <w:r w:rsidRPr="00FC4423">
        <w:rPr>
          <w:u w:val="single"/>
        </w:rPr>
        <w:t>пусто</w:t>
      </w:r>
      <w:r w:rsidRPr="00FC4423">
        <w:t>" (</w:t>
      </w:r>
      <w:r w:rsidRPr="00FC4423">
        <w:rPr>
          <w:u w:val="single"/>
        </w:rPr>
        <w:t>сохранено</w:t>
      </w:r>
      <w:r w:rsidRPr="00FC4423">
        <w:t xml:space="preserve"> </w:t>
      </w:r>
      <w:r w:rsidRPr="00FC4423">
        <w:rPr>
          <w:u w:val="single"/>
        </w:rPr>
        <w:t>изменение</w:t>
      </w:r>
      <w:r w:rsidRPr="00FC4423">
        <w:t>) */</w:t>
      </w:r>
    </w:p>
    <w:p w14:paraId="23136A6D" w14:textId="77777777" w:rsidR="00FC4423" w:rsidRPr="00FC4423" w:rsidRDefault="00FC4423" w:rsidP="00FC4423">
      <w:pPr>
        <w:pStyle w:val="Listing"/>
        <w:rPr>
          <w:lang w:val="en-US"/>
        </w:rPr>
      </w:pPr>
      <w:r w:rsidRPr="00FC4423">
        <w:tab/>
      </w:r>
      <w:r w:rsidRPr="00FC4423">
        <w:rPr>
          <w:lang w:val="en-US"/>
        </w:rPr>
        <w:t>int32_t front;</w:t>
      </w:r>
    </w:p>
    <w:p w14:paraId="3AE6A719" w14:textId="77777777" w:rsidR="00FC4423" w:rsidRPr="00FC4423" w:rsidRDefault="00FC4423" w:rsidP="00FC4423">
      <w:pPr>
        <w:pStyle w:val="Listing"/>
        <w:rPr>
          <w:lang w:val="en-US"/>
        </w:rPr>
      </w:pPr>
      <w:r w:rsidRPr="00FC4423">
        <w:rPr>
          <w:lang w:val="en-US"/>
        </w:rPr>
        <w:tab/>
        <w:t>int32_t rear;</w:t>
      </w:r>
    </w:p>
    <w:p w14:paraId="3DA53935" w14:textId="77777777" w:rsidR="00FC4423" w:rsidRPr="00FC4423" w:rsidRDefault="00FC4423" w:rsidP="00FC4423">
      <w:pPr>
        <w:pStyle w:val="Listing"/>
        <w:rPr>
          <w:lang w:val="en-US"/>
        </w:rPr>
      </w:pPr>
      <w:r w:rsidRPr="00FC4423">
        <w:rPr>
          <w:lang w:val="en-US"/>
        </w:rPr>
        <w:t>} queue;</w:t>
      </w:r>
    </w:p>
    <w:p w14:paraId="069078E7" w14:textId="77777777" w:rsidR="00FC4423" w:rsidRPr="00FC4423" w:rsidRDefault="00FC4423" w:rsidP="00FC4423">
      <w:pPr>
        <w:pStyle w:val="Listing"/>
        <w:rPr>
          <w:lang w:val="en-US"/>
        </w:rPr>
      </w:pPr>
    </w:p>
    <w:p w14:paraId="6F7AF6CE" w14:textId="77777777" w:rsidR="00FC4423" w:rsidRPr="00FC4423" w:rsidRDefault="00FC4423" w:rsidP="00FC4423">
      <w:pPr>
        <w:pStyle w:val="Listing"/>
        <w:rPr>
          <w:lang w:val="en-US"/>
        </w:rPr>
      </w:pPr>
      <w:r w:rsidRPr="00FC4423">
        <w:rPr>
          <w:lang w:val="en-US"/>
        </w:rPr>
        <w:t>queue read_queue;</w:t>
      </w:r>
    </w:p>
    <w:p w14:paraId="5B5B2236" w14:textId="77777777" w:rsidR="00FC4423" w:rsidRPr="00FC4423" w:rsidRDefault="00FC4423" w:rsidP="00FC4423">
      <w:pPr>
        <w:pStyle w:val="Listing"/>
        <w:rPr>
          <w:lang w:val="en-US"/>
        </w:rPr>
      </w:pPr>
      <w:r w:rsidRPr="00FC4423">
        <w:rPr>
          <w:lang w:val="en-US"/>
        </w:rPr>
        <w:t>uint8_t read_buffer;</w:t>
      </w:r>
    </w:p>
    <w:p w14:paraId="523C68AD" w14:textId="77777777" w:rsidR="00FC4423" w:rsidRPr="00FC4423" w:rsidRDefault="00FC4423" w:rsidP="00FC4423">
      <w:pPr>
        <w:pStyle w:val="Listing"/>
        <w:rPr>
          <w:lang w:val="en-US"/>
        </w:rPr>
      </w:pPr>
    </w:p>
    <w:p w14:paraId="7288A6BC" w14:textId="77777777" w:rsidR="00FC4423" w:rsidRPr="00FC4423" w:rsidRDefault="00FC4423" w:rsidP="00FC4423">
      <w:pPr>
        <w:pStyle w:val="Listing"/>
      </w:pPr>
      <w:r w:rsidRPr="00FC4423">
        <w:t xml:space="preserve">/* </w:t>
      </w:r>
      <w:r w:rsidRPr="00FC4423">
        <w:rPr>
          <w:u w:val="single"/>
        </w:rPr>
        <w:t>Буфер</w:t>
      </w:r>
      <w:r w:rsidRPr="00FC4423">
        <w:t xml:space="preserve"> </w:t>
      </w:r>
      <w:r w:rsidRPr="00FC4423">
        <w:rPr>
          <w:u w:val="single"/>
        </w:rPr>
        <w:t>для</w:t>
      </w:r>
      <w:r w:rsidRPr="00FC4423">
        <w:t xml:space="preserve"> </w:t>
      </w:r>
      <w:r w:rsidRPr="00FC4423">
        <w:rPr>
          <w:u w:val="single"/>
        </w:rPr>
        <w:t>ввода</w:t>
      </w:r>
      <w:r w:rsidRPr="00FC4423">
        <w:t xml:space="preserve"> </w:t>
      </w:r>
      <w:r w:rsidRPr="00FC4423">
        <w:rPr>
          <w:u w:val="single"/>
        </w:rPr>
        <w:t>Морзе</w:t>
      </w:r>
      <w:r w:rsidRPr="00FC4423">
        <w:t xml:space="preserve"> с </w:t>
      </w:r>
      <w:r w:rsidRPr="00FC4423">
        <w:rPr>
          <w:u w:val="single"/>
        </w:rPr>
        <w:t>кнопки</w:t>
      </w:r>
      <w:r w:rsidRPr="00FC4423">
        <w:t xml:space="preserve"> */</w:t>
      </w:r>
    </w:p>
    <w:p w14:paraId="7F717E18" w14:textId="77777777" w:rsidR="00FC4423" w:rsidRPr="00FC4423" w:rsidRDefault="00FC4423" w:rsidP="00FC4423">
      <w:pPr>
        <w:pStyle w:val="Listing"/>
        <w:rPr>
          <w:lang w:val="en-US"/>
        </w:rPr>
      </w:pPr>
      <w:r w:rsidRPr="00FC4423">
        <w:rPr>
          <w:lang w:val="en-US"/>
        </w:rPr>
        <w:t>uint8_t write_buffer[MAX_MORZE_LENGTH];</w:t>
      </w:r>
    </w:p>
    <w:p w14:paraId="3FFF4C0A" w14:textId="77777777" w:rsidR="00FC4423" w:rsidRPr="00FC4423" w:rsidRDefault="00FC4423" w:rsidP="00FC4423">
      <w:pPr>
        <w:pStyle w:val="Listing"/>
      </w:pPr>
      <w:r w:rsidRPr="00FC4423">
        <w:t>uint8_t morze_length = 0;</w:t>
      </w:r>
    </w:p>
    <w:p w14:paraId="4014F612" w14:textId="77777777" w:rsidR="00FC4423" w:rsidRPr="00FC4423" w:rsidRDefault="00FC4423" w:rsidP="00FC4423">
      <w:pPr>
        <w:pStyle w:val="Listing"/>
      </w:pPr>
    </w:p>
    <w:p w14:paraId="7F30F397" w14:textId="77777777" w:rsidR="00FC4423" w:rsidRPr="00FC4423" w:rsidRDefault="00FC4423" w:rsidP="00FC4423">
      <w:pPr>
        <w:pStyle w:val="Listing"/>
      </w:pPr>
      <w:r w:rsidRPr="00FC4423">
        <w:t xml:space="preserve">/* </w:t>
      </w:r>
      <w:r w:rsidRPr="00FC4423">
        <w:rPr>
          <w:u w:val="single"/>
        </w:rPr>
        <w:t>Таблица</w:t>
      </w:r>
      <w:r w:rsidRPr="00FC4423">
        <w:t xml:space="preserve"> </w:t>
      </w:r>
      <w:r w:rsidRPr="00FC4423">
        <w:rPr>
          <w:u w:val="single"/>
        </w:rPr>
        <w:t>соответствия</w:t>
      </w:r>
      <w:r w:rsidRPr="00FC4423">
        <w:t xml:space="preserve"> морзе-символов */</w:t>
      </w:r>
    </w:p>
    <w:p w14:paraId="13FDED02" w14:textId="77777777" w:rsidR="00FC4423" w:rsidRPr="00FC4423" w:rsidRDefault="00FC4423" w:rsidP="00FC4423">
      <w:pPr>
        <w:pStyle w:val="Listing"/>
        <w:rPr>
          <w:lang w:val="en-US"/>
        </w:rPr>
      </w:pPr>
      <w:r w:rsidRPr="00FC4423">
        <w:rPr>
          <w:b/>
          <w:bCs/>
          <w:lang w:val="en-US"/>
        </w:rPr>
        <w:t>typedef</w:t>
      </w:r>
      <w:r w:rsidRPr="00FC4423">
        <w:rPr>
          <w:lang w:val="en-US"/>
        </w:rPr>
        <w:t xml:space="preserve"> </w:t>
      </w:r>
      <w:r w:rsidRPr="00FC4423">
        <w:rPr>
          <w:b/>
          <w:bCs/>
          <w:lang w:val="en-US"/>
        </w:rPr>
        <w:t>struct</w:t>
      </w:r>
      <w:r w:rsidRPr="00FC4423">
        <w:rPr>
          <w:lang w:val="en-US"/>
        </w:rPr>
        <w:t xml:space="preserve"> {</w:t>
      </w:r>
    </w:p>
    <w:p w14:paraId="0F7A10AA" w14:textId="77777777" w:rsidR="00FC4423" w:rsidRPr="00FC4423" w:rsidRDefault="00FC4423" w:rsidP="00FC4423">
      <w:pPr>
        <w:pStyle w:val="Listing"/>
        <w:rPr>
          <w:lang w:val="en-US"/>
        </w:rPr>
      </w:pPr>
      <w:r w:rsidRPr="00FC4423">
        <w:rPr>
          <w:lang w:val="en-US"/>
        </w:rPr>
        <w:tab/>
        <w:t>uint8_t symbol_ascii;</w:t>
      </w:r>
    </w:p>
    <w:p w14:paraId="58DE004E" w14:textId="77777777" w:rsidR="00FC4423" w:rsidRPr="00FC4423" w:rsidRDefault="00FC4423" w:rsidP="00FC4423">
      <w:pPr>
        <w:pStyle w:val="Listing"/>
        <w:rPr>
          <w:lang w:val="en-US"/>
        </w:rPr>
      </w:pPr>
      <w:r w:rsidRPr="00FC4423">
        <w:rPr>
          <w:lang w:val="en-US"/>
        </w:rPr>
        <w:tab/>
        <w:t>uint8_t *symbol_morze;</w:t>
      </w:r>
    </w:p>
    <w:p w14:paraId="57BE932A" w14:textId="77777777" w:rsidR="00FC4423" w:rsidRPr="00FC4423" w:rsidRDefault="00FC4423" w:rsidP="00FC4423">
      <w:pPr>
        <w:pStyle w:val="Listing"/>
        <w:rPr>
          <w:lang w:val="en-US"/>
        </w:rPr>
      </w:pPr>
      <w:r w:rsidRPr="00FC4423">
        <w:rPr>
          <w:lang w:val="en-US"/>
        </w:rPr>
        <w:t>} symbol_morze;</w:t>
      </w:r>
    </w:p>
    <w:p w14:paraId="4520A280" w14:textId="77777777" w:rsidR="00FC4423" w:rsidRPr="00FC4423" w:rsidRDefault="00FC4423" w:rsidP="00FC4423">
      <w:pPr>
        <w:pStyle w:val="Listing"/>
        <w:rPr>
          <w:lang w:val="en-US"/>
        </w:rPr>
      </w:pPr>
    </w:p>
    <w:p w14:paraId="1006E617" w14:textId="77777777" w:rsidR="00FC4423" w:rsidRPr="00FC4423" w:rsidRDefault="00FC4423" w:rsidP="00FC4423">
      <w:pPr>
        <w:pStyle w:val="Listing"/>
        <w:rPr>
          <w:lang w:val="en-US"/>
        </w:rPr>
      </w:pPr>
      <w:r w:rsidRPr="00FC4423">
        <w:rPr>
          <w:lang w:val="en-US"/>
        </w:rPr>
        <w:t>symbol_morze known_symbol_morze[] = {</w:t>
      </w:r>
    </w:p>
    <w:p w14:paraId="73B5AECF" w14:textId="77777777" w:rsidR="00FC4423" w:rsidRPr="00FC4423" w:rsidRDefault="00FC4423" w:rsidP="00FC4423">
      <w:pPr>
        <w:pStyle w:val="Listing"/>
        <w:rPr>
          <w:lang w:val="en-US"/>
        </w:rPr>
      </w:pPr>
      <w:r w:rsidRPr="00FC4423">
        <w:rPr>
          <w:lang w:val="en-US"/>
        </w:rPr>
        <w:t xml:space="preserve">    { 'A', (uint8_t*)".-" },</w:t>
      </w:r>
    </w:p>
    <w:p w14:paraId="1C002CB8" w14:textId="77777777" w:rsidR="00FC4423" w:rsidRPr="00FC4423" w:rsidRDefault="00FC4423" w:rsidP="00FC4423">
      <w:pPr>
        <w:pStyle w:val="Listing"/>
        <w:rPr>
          <w:lang w:val="en-US"/>
        </w:rPr>
      </w:pPr>
      <w:r w:rsidRPr="00FC4423">
        <w:rPr>
          <w:lang w:val="en-US"/>
        </w:rPr>
        <w:t xml:space="preserve">    { 'B', (uint8_t*)"-..." },</w:t>
      </w:r>
    </w:p>
    <w:p w14:paraId="4DC04983" w14:textId="77777777" w:rsidR="00FC4423" w:rsidRPr="00FC4423" w:rsidRDefault="00FC4423" w:rsidP="00FC4423">
      <w:pPr>
        <w:pStyle w:val="Listing"/>
        <w:rPr>
          <w:lang w:val="en-US"/>
        </w:rPr>
      </w:pPr>
      <w:r w:rsidRPr="00FC4423">
        <w:rPr>
          <w:lang w:val="en-US"/>
        </w:rPr>
        <w:t xml:space="preserve">    { 'C', (uint8_t*)"-.-." },</w:t>
      </w:r>
    </w:p>
    <w:p w14:paraId="64D1090B" w14:textId="77777777" w:rsidR="00FC4423" w:rsidRPr="00FC4423" w:rsidRDefault="00FC4423" w:rsidP="00FC4423">
      <w:pPr>
        <w:pStyle w:val="Listing"/>
        <w:rPr>
          <w:lang w:val="en-US"/>
        </w:rPr>
      </w:pPr>
      <w:r w:rsidRPr="00FC4423">
        <w:rPr>
          <w:lang w:val="en-US"/>
        </w:rPr>
        <w:t xml:space="preserve">    { 'D', (uint8_t*)"-.." },</w:t>
      </w:r>
    </w:p>
    <w:p w14:paraId="4254DEC3" w14:textId="77777777" w:rsidR="00FC4423" w:rsidRPr="00FC4423" w:rsidRDefault="00FC4423" w:rsidP="00FC4423">
      <w:pPr>
        <w:pStyle w:val="Listing"/>
        <w:rPr>
          <w:lang w:val="en-US"/>
        </w:rPr>
      </w:pPr>
      <w:r w:rsidRPr="00FC4423">
        <w:rPr>
          <w:lang w:val="en-US"/>
        </w:rPr>
        <w:t xml:space="preserve">    { 'E', (uint8_t*)"." },</w:t>
      </w:r>
    </w:p>
    <w:p w14:paraId="4CF2AAAB" w14:textId="77777777" w:rsidR="00FC4423" w:rsidRPr="00FC4423" w:rsidRDefault="00FC4423" w:rsidP="00FC4423">
      <w:pPr>
        <w:pStyle w:val="Listing"/>
        <w:rPr>
          <w:lang w:val="en-US"/>
        </w:rPr>
      </w:pPr>
      <w:r w:rsidRPr="00FC4423">
        <w:rPr>
          <w:lang w:val="en-US"/>
        </w:rPr>
        <w:t xml:space="preserve">    { 'F', (uint8_t*)"..-." },</w:t>
      </w:r>
    </w:p>
    <w:p w14:paraId="148A3512" w14:textId="77777777" w:rsidR="00FC4423" w:rsidRPr="00FC4423" w:rsidRDefault="00FC4423" w:rsidP="00FC4423">
      <w:pPr>
        <w:pStyle w:val="Listing"/>
        <w:rPr>
          <w:lang w:val="en-US"/>
        </w:rPr>
      </w:pPr>
      <w:r w:rsidRPr="00FC4423">
        <w:rPr>
          <w:lang w:val="en-US"/>
        </w:rPr>
        <w:t xml:space="preserve">    { 'G', (uint8_t*)"--." },</w:t>
      </w:r>
    </w:p>
    <w:p w14:paraId="1522A9F1" w14:textId="77777777" w:rsidR="00FC4423" w:rsidRPr="00FC4423" w:rsidRDefault="00FC4423" w:rsidP="00FC4423">
      <w:pPr>
        <w:pStyle w:val="Listing"/>
        <w:rPr>
          <w:lang w:val="en-US"/>
        </w:rPr>
      </w:pPr>
      <w:r w:rsidRPr="00FC4423">
        <w:rPr>
          <w:lang w:val="en-US"/>
        </w:rPr>
        <w:t xml:space="preserve">    { 'H', (uint8_t*)"...." },</w:t>
      </w:r>
    </w:p>
    <w:p w14:paraId="6DDE3114" w14:textId="77777777" w:rsidR="00FC4423" w:rsidRPr="00FC4423" w:rsidRDefault="00FC4423" w:rsidP="00FC4423">
      <w:pPr>
        <w:pStyle w:val="Listing"/>
        <w:rPr>
          <w:lang w:val="en-US"/>
        </w:rPr>
      </w:pPr>
      <w:r w:rsidRPr="00FC4423">
        <w:rPr>
          <w:lang w:val="en-US"/>
        </w:rPr>
        <w:t xml:space="preserve">    { 'I', (uint8_t*)".." },</w:t>
      </w:r>
    </w:p>
    <w:p w14:paraId="000DC4C1" w14:textId="77777777" w:rsidR="00FC4423" w:rsidRPr="00FC4423" w:rsidRDefault="00FC4423" w:rsidP="00FC4423">
      <w:pPr>
        <w:pStyle w:val="Listing"/>
        <w:rPr>
          <w:lang w:val="en-US"/>
        </w:rPr>
      </w:pPr>
      <w:r w:rsidRPr="00FC4423">
        <w:rPr>
          <w:lang w:val="en-US"/>
        </w:rPr>
        <w:t xml:space="preserve">    { 'J', (uint8_t*)".---" },</w:t>
      </w:r>
    </w:p>
    <w:p w14:paraId="2B41D696" w14:textId="77777777" w:rsidR="00FC4423" w:rsidRPr="00FC4423" w:rsidRDefault="00FC4423" w:rsidP="00FC4423">
      <w:pPr>
        <w:pStyle w:val="Listing"/>
        <w:rPr>
          <w:lang w:val="en-US"/>
        </w:rPr>
      </w:pPr>
      <w:r w:rsidRPr="00FC4423">
        <w:rPr>
          <w:lang w:val="en-US"/>
        </w:rPr>
        <w:t xml:space="preserve">    { 'K', (uint8_t*)"-.-" },</w:t>
      </w:r>
    </w:p>
    <w:p w14:paraId="17D2145C" w14:textId="77777777" w:rsidR="00FC4423" w:rsidRPr="00FC4423" w:rsidRDefault="00FC4423" w:rsidP="00FC4423">
      <w:pPr>
        <w:pStyle w:val="Listing"/>
        <w:rPr>
          <w:lang w:val="en-US"/>
        </w:rPr>
      </w:pPr>
      <w:r w:rsidRPr="00FC4423">
        <w:rPr>
          <w:lang w:val="en-US"/>
        </w:rPr>
        <w:t xml:space="preserve">    { 'L', (uint8_t*)".-.." },</w:t>
      </w:r>
    </w:p>
    <w:p w14:paraId="7163C2B1" w14:textId="77777777" w:rsidR="00FC4423" w:rsidRPr="00FC4423" w:rsidRDefault="00FC4423" w:rsidP="00FC4423">
      <w:pPr>
        <w:pStyle w:val="Listing"/>
        <w:rPr>
          <w:lang w:val="en-US"/>
        </w:rPr>
      </w:pPr>
      <w:r w:rsidRPr="00FC4423">
        <w:rPr>
          <w:lang w:val="en-US"/>
        </w:rPr>
        <w:t xml:space="preserve">    { 'M', (uint8_t*)"--" },</w:t>
      </w:r>
    </w:p>
    <w:p w14:paraId="1B310620" w14:textId="77777777" w:rsidR="00FC4423" w:rsidRPr="00FC4423" w:rsidRDefault="00FC4423" w:rsidP="00FC4423">
      <w:pPr>
        <w:pStyle w:val="Listing"/>
        <w:rPr>
          <w:lang w:val="en-US"/>
        </w:rPr>
      </w:pPr>
      <w:r w:rsidRPr="00FC4423">
        <w:rPr>
          <w:lang w:val="en-US"/>
        </w:rPr>
        <w:t xml:space="preserve">    { 'N', (uint8_t*)"-." },</w:t>
      </w:r>
    </w:p>
    <w:p w14:paraId="42C4BCFC" w14:textId="77777777" w:rsidR="00FC4423" w:rsidRPr="00FC4423" w:rsidRDefault="00FC4423" w:rsidP="00FC4423">
      <w:pPr>
        <w:pStyle w:val="Listing"/>
        <w:rPr>
          <w:lang w:val="en-US"/>
        </w:rPr>
      </w:pPr>
      <w:r w:rsidRPr="00FC4423">
        <w:rPr>
          <w:lang w:val="en-US"/>
        </w:rPr>
        <w:t xml:space="preserve">    { 'O', (uint8_t*)"---" },</w:t>
      </w:r>
    </w:p>
    <w:p w14:paraId="1092F4B4" w14:textId="77777777" w:rsidR="00FC4423" w:rsidRPr="00FC4423" w:rsidRDefault="00FC4423" w:rsidP="00FC4423">
      <w:pPr>
        <w:pStyle w:val="Listing"/>
        <w:rPr>
          <w:lang w:val="en-US"/>
        </w:rPr>
      </w:pPr>
      <w:r w:rsidRPr="00FC4423">
        <w:rPr>
          <w:lang w:val="en-US"/>
        </w:rPr>
        <w:t xml:space="preserve">    { 'P', (uint8_t*)".--." },</w:t>
      </w:r>
    </w:p>
    <w:p w14:paraId="70C2591B" w14:textId="77777777" w:rsidR="00FC4423" w:rsidRPr="00FC4423" w:rsidRDefault="00FC4423" w:rsidP="00FC4423">
      <w:pPr>
        <w:pStyle w:val="Listing"/>
        <w:rPr>
          <w:lang w:val="en-US"/>
        </w:rPr>
      </w:pPr>
      <w:r w:rsidRPr="00FC4423">
        <w:rPr>
          <w:lang w:val="en-US"/>
        </w:rPr>
        <w:t xml:space="preserve">    { 'Q', (uint8_t*)"--.-" },</w:t>
      </w:r>
    </w:p>
    <w:p w14:paraId="6AE15818" w14:textId="77777777" w:rsidR="00FC4423" w:rsidRPr="00FC4423" w:rsidRDefault="00FC4423" w:rsidP="00FC4423">
      <w:pPr>
        <w:pStyle w:val="Listing"/>
        <w:rPr>
          <w:lang w:val="en-US"/>
        </w:rPr>
      </w:pPr>
      <w:r w:rsidRPr="00FC4423">
        <w:rPr>
          <w:lang w:val="en-US"/>
        </w:rPr>
        <w:t xml:space="preserve">    { 'R', (uint8_t*)".-." },</w:t>
      </w:r>
    </w:p>
    <w:p w14:paraId="61FD7126" w14:textId="77777777" w:rsidR="00FC4423" w:rsidRPr="00FC4423" w:rsidRDefault="00FC4423" w:rsidP="00FC4423">
      <w:pPr>
        <w:pStyle w:val="Listing"/>
        <w:rPr>
          <w:lang w:val="en-US"/>
        </w:rPr>
      </w:pPr>
      <w:r w:rsidRPr="00FC4423">
        <w:rPr>
          <w:lang w:val="en-US"/>
        </w:rPr>
        <w:t xml:space="preserve">    { 'S', (uint8_t*)"..." },</w:t>
      </w:r>
    </w:p>
    <w:p w14:paraId="52EAB651" w14:textId="77777777" w:rsidR="00FC4423" w:rsidRPr="00FC4423" w:rsidRDefault="00FC4423" w:rsidP="00FC4423">
      <w:pPr>
        <w:pStyle w:val="Listing"/>
        <w:rPr>
          <w:lang w:val="en-US"/>
        </w:rPr>
      </w:pPr>
      <w:r w:rsidRPr="00FC4423">
        <w:rPr>
          <w:lang w:val="en-US"/>
        </w:rPr>
        <w:t xml:space="preserve">    { 'T', (uint8_t*)"-" },</w:t>
      </w:r>
    </w:p>
    <w:p w14:paraId="11611067" w14:textId="77777777" w:rsidR="00FC4423" w:rsidRPr="00FC4423" w:rsidRDefault="00FC4423" w:rsidP="00FC4423">
      <w:pPr>
        <w:pStyle w:val="Listing"/>
        <w:rPr>
          <w:lang w:val="en-US"/>
        </w:rPr>
      </w:pPr>
      <w:r w:rsidRPr="00FC4423">
        <w:rPr>
          <w:lang w:val="en-US"/>
        </w:rPr>
        <w:t xml:space="preserve">    { 'U', (uint8_t*)"..-" },</w:t>
      </w:r>
    </w:p>
    <w:p w14:paraId="53BF0420" w14:textId="77777777" w:rsidR="00FC4423" w:rsidRPr="00FC4423" w:rsidRDefault="00FC4423" w:rsidP="00FC4423">
      <w:pPr>
        <w:pStyle w:val="Listing"/>
        <w:rPr>
          <w:lang w:val="en-US"/>
        </w:rPr>
      </w:pPr>
      <w:r w:rsidRPr="00FC4423">
        <w:rPr>
          <w:lang w:val="en-US"/>
        </w:rPr>
        <w:t xml:space="preserve">    { 'V', (uint8_t*)"...-" },</w:t>
      </w:r>
    </w:p>
    <w:p w14:paraId="620E2F1E" w14:textId="77777777" w:rsidR="00FC4423" w:rsidRPr="00FC4423" w:rsidRDefault="00FC4423" w:rsidP="00FC4423">
      <w:pPr>
        <w:pStyle w:val="Listing"/>
        <w:rPr>
          <w:lang w:val="en-US"/>
        </w:rPr>
      </w:pPr>
      <w:r w:rsidRPr="00FC4423">
        <w:rPr>
          <w:lang w:val="en-US"/>
        </w:rPr>
        <w:t xml:space="preserve">    { 'W', (uint8_t*)".--" },</w:t>
      </w:r>
    </w:p>
    <w:p w14:paraId="55327687" w14:textId="77777777" w:rsidR="00FC4423" w:rsidRPr="00FC4423" w:rsidRDefault="00FC4423" w:rsidP="00FC4423">
      <w:pPr>
        <w:pStyle w:val="Listing"/>
        <w:rPr>
          <w:lang w:val="en-US"/>
        </w:rPr>
      </w:pPr>
      <w:r w:rsidRPr="00FC4423">
        <w:rPr>
          <w:lang w:val="en-US"/>
        </w:rPr>
        <w:t xml:space="preserve">    { 'X', (uint8_t*)"-..-" },</w:t>
      </w:r>
    </w:p>
    <w:p w14:paraId="0BF9F0B6" w14:textId="77777777" w:rsidR="00FC4423" w:rsidRPr="00FC4423" w:rsidRDefault="00FC4423" w:rsidP="00FC4423">
      <w:pPr>
        <w:pStyle w:val="Listing"/>
        <w:rPr>
          <w:lang w:val="en-US"/>
        </w:rPr>
      </w:pPr>
      <w:r w:rsidRPr="00FC4423">
        <w:rPr>
          <w:lang w:val="en-US"/>
        </w:rPr>
        <w:t xml:space="preserve">    { 'Y', (uint8_t*)"-.--" },</w:t>
      </w:r>
    </w:p>
    <w:p w14:paraId="0E943D87" w14:textId="77777777" w:rsidR="00FC4423" w:rsidRPr="00FC4423" w:rsidRDefault="00FC4423" w:rsidP="00FC4423">
      <w:pPr>
        <w:pStyle w:val="Listing"/>
        <w:rPr>
          <w:lang w:val="en-US"/>
        </w:rPr>
      </w:pPr>
      <w:r w:rsidRPr="00FC4423">
        <w:rPr>
          <w:lang w:val="en-US"/>
        </w:rPr>
        <w:t xml:space="preserve">    { 'Z', (uint8_t*)"--.." },</w:t>
      </w:r>
    </w:p>
    <w:p w14:paraId="68091B7D" w14:textId="77777777" w:rsidR="00FC4423" w:rsidRPr="00FC4423" w:rsidRDefault="00FC4423" w:rsidP="00FC4423">
      <w:pPr>
        <w:pStyle w:val="Listing"/>
        <w:rPr>
          <w:lang w:val="en-US"/>
        </w:rPr>
      </w:pPr>
    </w:p>
    <w:p w14:paraId="40707422" w14:textId="77777777" w:rsidR="00FC4423" w:rsidRPr="00FC4423" w:rsidRDefault="00FC4423" w:rsidP="00FC4423">
      <w:pPr>
        <w:pStyle w:val="Listing"/>
        <w:rPr>
          <w:lang w:val="en-US"/>
        </w:rPr>
      </w:pPr>
      <w:r w:rsidRPr="00FC4423">
        <w:rPr>
          <w:lang w:val="en-US"/>
        </w:rPr>
        <w:t xml:space="preserve">    { '0', (uint8_t*)"-----" },</w:t>
      </w:r>
    </w:p>
    <w:p w14:paraId="35242181" w14:textId="77777777" w:rsidR="00FC4423" w:rsidRPr="00FC4423" w:rsidRDefault="00FC4423" w:rsidP="00FC4423">
      <w:pPr>
        <w:pStyle w:val="Listing"/>
        <w:rPr>
          <w:lang w:val="en-US"/>
        </w:rPr>
      </w:pPr>
      <w:r w:rsidRPr="00FC4423">
        <w:rPr>
          <w:lang w:val="en-US"/>
        </w:rPr>
        <w:t xml:space="preserve">    { '1', (uint8_t*)".----" },</w:t>
      </w:r>
    </w:p>
    <w:p w14:paraId="462633F2" w14:textId="77777777" w:rsidR="00FC4423" w:rsidRPr="00FC4423" w:rsidRDefault="00FC4423" w:rsidP="00FC4423">
      <w:pPr>
        <w:pStyle w:val="Listing"/>
        <w:rPr>
          <w:lang w:val="en-US"/>
        </w:rPr>
      </w:pPr>
      <w:r w:rsidRPr="00FC4423">
        <w:rPr>
          <w:lang w:val="en-US"/>
        </w:rPr>
        <w:lastRenderedPageBreak/>
        <w:t xml:space="preserve">    { '2', (uint8_t*)"..---" },</w:t>
      </w:r>
    </w:p>
    <w:p w14:paraId="42A39BD6" w14:textId="77777777" w:rsidR="00FC4423" w:rsidRPr="00FC4423" w:rsidRDefault="00FC4423" w:rsidP="00FC4423">
      <w:pPr>
        <w:pStyle w:val="Listing"/>
        <w:rPr>
          <w:lang w:val="en-US"/>
        </w:rPr>
      </w:pPr>
      <w:r w:rsidRPr="00FC4423">
        <w:rPr>
          <w:lang w:val="en-US"/>
        </w:rPr>
        <w:t xml:space="preserve">    { '3', (uint8_t*)"...--" },</w:t>
      </w:r>
    </w:p>
    <w:p w14:paraId="199E412D" w14:textId="77777777" w:rsidR="00FC4423" w:rsidRPr="00FC4423" w:rsidRDefault="00FC4423" w:rsidP="00FC4423">
      <w:pPr>
        <w:pStyle w:val="Listing"/>
        <w:rPr>
          <w:lang w:val="en-US"/>
        </w:rPr>
      </w:pPr>
      <w:r w:rsidRPr="00FC4423">
        <w:rPr>
          <w:lang w:val="en-US"/>
        </w:rPr>
        <w:t xml:space="preserve">    { '4', (uint8_t*)"....-" },</w:t>
      </w:r>
    </w:p>
    <w:p w14:paraId="67372C6B" w14:textId="77777777" w:rsidR="00FC4423" w:rsidRPr="00FC4423" w:rsidRDefault="00FC4423" w:rsidP="00FC4423">
      <w:pPr>
        <w:pStyle w:val="Listing"/>
        <w:rPr>
          <w:lang w:val="en-US"/>
        </w:rPr>
      </w:pPr>
      <w:r w:rsidRPr="00FC4423">
        <w:rPr>
          <w:lang w:val="en-US"/>
        </w:rPr>
        <w:t xml:space="preserve">    { '5', (uint8_t*)"....." },</w:t>
      </w:r>
    </w:p>
    <w:p w14:paraId="4AAFF33D" w14:textId="77777777" w:rsidR="00FC4423" w:rsidRPr="00FC4423" w:rsidRDefault="00FC4423" w:rsidP="00FC4423">
      <w:pPr>
        <w:pStyle w:val="Listing"/>
        <w:rPr>
          <w:lang w:val="en-US"/>
        </w:rPr>
      </w:pPr>
      <w:r w:rsidRPr="00FC4423">
        <w:rPr>
          <w:lang w:val="en-US"/>
        </w:rPr>
        <w:t xml:space="preserve">    { '6', (uint8_t*)"-...." },</w:t>
      </w:r>
    </w:p>
    <w:p w14:paraId="5B135A5A" w14:textId="77777777" w:rsidR="00FC4423" w:rsidRPr="00FC4423" w:rsidRDefault="00FC4423" w:rsidP="00FC4423">
      <w:pPr>
        <w:pStyle w:val="Listing"/>
        <w:rPr>
          <w:lang w:val="en-US"/>
        </w:rPr>
      </w:pPr>
      <w:r w:rsidRPr="00FC4423">
        <w:rPr>
          <w:lang w:val="en-US"/>
        </w:rPr>
        <w:t xml:space="preserve">    { '7', (uint8_t*)"--..." },</w:t>
      </w:r>
    </w:p>
    <w:p w14:paraId="107E1DD1" w14:textId="77777777" w:rsidR="00FC4423" w:rsidRPr="00FC4423" w:rsidRDefault="00FC4423" w:rsidP="00FC4423">
      <w:pPr>
        <w:pStyle w:val="Listing"/>
        <w:rPr>
          <w:lang w:val="en-US"/>
        </w:rPr>
      </w:pPr>
      <w:r w:rsidRPr="00FC4423">
        <w:rPr>
          <w:lang w:val="en-US"/>
        </w:rPr>
        <w:t xml:space="preserve">    { '8', (uint8_t*)"---.." },</w:t>
      </w:r>
    </w:p>
    <w:p w14:paraId="514A9CB6" w14:textId="77777777" w:rsidR="00FC4423" w:rsidRPr="00FC4423" w:rsidRDefault="00FC4423" w:rsidP="00FC4423">
      <w:pPr>
        <w:pStyle w:val="Listing"/>
        <w:rPr>
          <w:lang w:val="en-US"/>
        </w:rPr>
      </w:pPr>
      <w:r w:rsidRPr="00FC4423">
        <w:rPr>
          <w:lang w:val="en-US"/>
        </w:rPr>
        <w:t xml:space="preserve">    { '9', (uint8_t*)"----." },</w:t>
      </w:r>
    </w:p>
    <w:p w14:paraId="366ADE64" w14:textId="77777777" w:rsidR="00FC4423" w:rsidRPr="00FC4423" w:rsidRDefault="00FC4423" w:rsidP="00FC4423">
      <w:pPr>
        <w:pStyle w:val="Listing"/>
        <w:rPr>
          <w:lang w:val="en-US"/>
        </w:rPr>
      </w:pPr>
    </w:p>
    <w:p w14:paraId="3CE267DD" w14:textId="77777777" w:rsidR="00FC4423" w:rsidRPr="00FC4423" w:rsidRDefault="00FC4423" w:rsidP="00FC4423">
      <w:pPr>
        <w:pStyle w:val="Listing"/>
        <w:rPr>
          <w:lang w:val="en-US"/>
        </w:rPr>
      </w:pPr>
      <w:r w:rsidRPr="00FC4423">
        <w:rPr>
          <w:lang w:val="en-US"/>
        </w:rPr>
        <w:tab/>
        <w:t>{ 'a', (uint8_t*)".-" },</w:t>
      </w:r>
    </w:p>
    <w:p w14:paraId="54B75257" w14:textId="77777777" w:rsidR="00FC4423" w:rsidRPr="00FC4423" w:rsidRDefault="00FC4423" w:rsidP="00FC4423">
      <w:pPr>
        <w:pStyle w:val="Listing"/>
        <w:rPr>
          <w:lang w:val="en-US"/>
        </w:rPr>
      </w:pPr>
      <w:r w:rsidRPr="00FC4423">
        <w:rPr>
          <w:lang w:val="en-US"/>
        </w:rPr>
        <w:tab/>
        <w:t>{ 'b', (uint8_t*)"-..." },</w:t>
      </w:r>
    </w:p>
    <w:p w14:paraId="17DEB145" w14:textId="77777777" w:rsidR="00FC4423" w:rsidRPr="00FC4423" w:rsidRDefault="00FC4423" w:rsidP="00FC4423">
      <w:pPr>
        <w:pStyle w:val="Listing"/>
        <w:rPr>
          <w:lang w:val="en-US"/>
        </w:rPr>
      </w:pPr>
      <w:r w:rsidRPr="00FC4423">
        <w:rPr>
          <w:lang w:val="en-US"/>
        </w:rPr>
        <w:tab/>
        <w:t>{ 'c', (uint8_t*)"-.-." },</w:t>
      </w:r>
    </w:p>
    <w:p w14:paraId="5543597D" w14:textId="77777777" w:rsidR="00FC4423" w:rsidRPr="00FC4423" w:rsidRDefault="00FC4423" w:rsidP="00FC4423">
      <w:pPr>
        <w:pStyle w:val="Listing"/>
        <w:rPr>
          <w:lang w:val="en-US"/>
        </w:rPr>
      </w:pPr>
      <w:r w:rsidRPr="00FC4423">
        <w:rPr>
          <w:lang w:val="en-US"/>
        </w:rPr>
        <w:tab/>
        <w:t>{ 'd', (uint8_t*)"-.." },</w:t>
      </w:r>
    </w:p>
    <w:p w14:paraId="13CCFDCF" w14:textId="77777777" w:rsidR="00FC4423" w:rsidRPr="00FC4423" w:rsidRDefault="00FC4423" w:rsidP="00FC4423">
      <w:pPr>
        <w:pStyle w:val="Listing"/>
        <w:rPr>
          <w:lang w:val="en-US"/>
        </w:rPr>
      </w:pPr>
      <w:r w:rsidRPr="00FC4423">
        <w:rPr>
          <w:lang w:val="en-US"/>
        </w:rPr>
        <w:tab/>
        <w:t>{ 'e', (uint8_t*)"." },</w:t>
      </w:r>
    </w:p>
    <w:p w14:paraId="3A31A92B" w14:textId="77777777" w:rsidR="00FC4423" w:rsidRPr="00FC4423" w:rsidRDefault="00FC4423" w:rsidP="00FC4423">
      <w:pPr>
        <w:pStyle w:val="Listing"/>
        <w:rPr>
          <w:lang w:val="en-US"/>
        </w:rPr>
      </w:pPr>
      <w:r w:rsidRPr="00FC4423">
        <w:rPr>
          <w:lang w:val="en-US"/>
        </w:rPr>
        <w:tab/>
        <w:t>{ 'f', (uint8_t*)"..-." },</w:t>
      </w:r>
    </w:p>
    <w:p w14:paraId="1E33AE97" w14:textId="77777777" w:rsidR="00FC4423" w:rsidRPr="00FC4423" w:rsidRDefault="00FC4423" w:rsidP="00FC4423">
      <w:pPr>
        <w:pStyle w:val="Listing"/>
        <w:rPr>
          <w:lang w:val="en-US"/>
        </w:rPr>
      </w:pPr>
      <w:r w:rsidRPr="00FC4423">
        <w:rPr>
          <w:lang w:val="en-US"/>
        </w:rPr>
        <w:tab/>
        <w:t>{ 'g', (uint8_t*)"--." },</w:t>
      </w:r>
    </w:p>
    <w:p w14:paraId="3FBD93C6" w14:textId="77777777" w:rsidR="00FC4423" w:rsidRPr="00FC4423" w:rsidRDefault="00FC4423" w:rsidP="00FC4423">
      <w:pPr>
        <w:pStyle w:val="Listing"/>
        <w:rPr>
          <w:lang w:val="en-US"/>
        </w:rPr>
      </w:pPr>
      <w:r w:rsidRPr="00FC4423">
        <w:rPr>
          <w:lang w:val="en-US"/>
        </w:rPr>
        <w:tab/>
        <w:t>{ 'h', (uint8_t*)"...." },</w:t>
      </w:r>
    </w:p>
    <w:p w14:paraId="66DAE041" w14:textId="77777777" w:rsidR="00FC4423" w:rsidRPr="00FC4423" w:rsidRDefault="00FC4423" w:rsidP="00FC4423">
      <w:pPr>
        <w:pStyle w:val="Listing"/>
        <w:rPr>
          <w:lang w:val="en-US"/>
        </w:rPr>
      </w:pPr>
      <w:r w:rsidRPr="00FC4423">
        <w:rPr>
          <w:lang w:val="en-US"/>
        </w:rPr>
        <w:tab/>
        <w:t>{ 'i', (uint8_t*)".." },</w:t>
      </w:r>
    </w:p>
    <w:p w14:paraId="75DA08D5" w14:textId="77777777" w:rsidR="00FC4423" w:rsidRPr="00FC4423" w:rsidRDefault="00FC4423" w:rsidP="00FC4423">
      <w:pPr>
        <w:pStyle w:val="Listing"/>
        <w:rPr>
          <w:lang w:val="en-US"/>
        </w:rPr>
      </w:pPr>
      <w:r w:rsidRPr="00FC4423">
        <w:rPr>
          <w:lang w:val="en-US"/>
        </w:rPr>
        <w:tab/>
        <w:t>{ 'j', (uint8_t*)".---" },</w:t>
      </w:r>
    </w:p>
    <w:p w14:paraId="4891D0CF" w14:textId="77777777" w:rsidR="00FC4423" w:rsidRPr="00FC4423" w:rsidRDefault="00FC4423" w:rsidP="00FC4423">
      <w:pPr>
        <w:pStyle w:val="Listing"/>
        <w:rPr>
          <w:lang w:val="en-US"/>
        </w:rPr>
      </w:pPr>
      <w:r w:rsidRPr="00FC4423">
        <w:rPr>
          <w:lang w:val="en-US"/>
        </w:rPr>
        <w:tab/>
        <w:t>{ 'k', (uint8_t*)"-.-" },</w:t>
      </w:r>
    </w:p>
    <w:p w14:paraId="1D0471BD" w14:textId="77777777" w:rsidR="00FC4423" w:rsidRPr="00FC4423" w:rsidRDefault="00FC4423" w:rsidP="00FC4423">
      <w:pPr>
        <w:pStyle w:val="Listing"/>
        <w:rPr>
          <w:lang w:val="en-US"/>
        </w:rPr>
      </w:pPr>
      <w:r w:rsidRPr="00FC4423">
        <w:rPr>
          <w:lang w:val="en-US"/>
        </w:rPr>
        <w:tab/>
        <w:t>{ 'l', (uint8_t*)".-.." },</w:t>
      </w:r>
    </w:p>
    <w:p w14:paraId="4E8C1FA6" w14:textId="77777777" w:rsidR="00FC4423" w:rsidRPr="00FC4423" w:rsidRDefault="00FC4423" w:rsidP="00FC4423">
      <w:pPr>
        <w:pStyle w:val="Listing"/>
        <w:rPr>
          <w:lang w:val="en-US"/>
        </w:rPr>
      </w:pPr>
      <w:r w:rsidRPr="00FC4423">
        <w:rPr>
          <w:lang w:val="en-US"/>
        </w:rPr>
        <w:tab/>
        <w:t>{ 'm', (uint8_t*)"--" },</w:t>
      </w:r>
    </w:p>
    <w:p w14:paraId="70A701C9" w14:textId="77777777" w:rsidR="00FC4423" w:rsidRPr="00FC4423" w:rsidRDefault="00FC4423" w:rsidP="00FC4423">
      <w:pPr>
        <w:pStyle w:val="Listing"/>
        <w:rPr>
          <w:lang w:val="en-US"/>
        </w:rPr>
      </w:pPr>
      <w:r w:rsidRPr="00FC4423">
        <w:rPr>
          <w:lang w:val="en-US"/>
        </w:rPr>
        <w:tab/>
        <w:t>{ 'n', (uint8_t*)"-." },</w:t>
      </w:r>
    </w:p>
    <w:p w14:paraId="51FC7E18" w14:textId="77777777" w:rsidR="00FC4423" w:rsidRPr="00FC4423" w:rsidRDefault="00FC4423" w:rsidP="00FC4423">
      <w:pPr>
        <w:pStyle w:val="Listing"/>
        <w:rPr>
          <w:lang w:val="en-US"/>
        </w:rPr>
      </w:pPr>
      <w:r w:rsidRPr="00FC4423">
        <w:rPr>
          <w:lang w:val="en-US"/>
        </w:rPr>
        <w:tab/>
        <w:t>{ 'o', (uint8_t*)"---" },</w:t>
      </w:r>
    </w:p>
    <w:p w14:paraId="5E7E4525" w14:textId="77777777" w:rsidR="00FC4423" w:rsidRPr="00FC4423" w:rsidRDefault="00FC4423" w:rsidP="00FC4423">
      <w:pPr>
        <w:pStyle w:val="Listing"/>
        <w:rPr>
          <w:lang w:val="en-US"/>
        </w:rPr>
      </w:pPr>
      <w:r w:rsidRPr="00FC4423">
        <w:rPr>
          <w:lang w:val="en-US"/>
        </w:rPr>
        <w:tab/>
        <w:t>{ 'p', (uint8_t*)".--." },</w:t>
      </w:r>
    </w:p>
    <w:p w14:paraId="2D2F81E5" w14:textId="77777777" w:rsidR="00FC4423" w:rsidRPr="00FC4423" w:rsidRDefault="00FC4423" w:rsidP="00FC4423">
      <w:pPr>
        <w:pStyle w:val="Listing"/>
        <w:rPr>
          <w:lang w:val="en-US"/>
        </w:rPr>
      </w:pPr>
      <w:r w:rsidRPr="00FC4423">
        <w:rPr>
          <w:lang w:val="en-US"/>
        </w:rPr>
        <w:tab/>
        <w:t>{ 'q', (uint8_t*)"--.-" },</w:t>
      </w:r>
    </w:p>
    <w:p w14:paraId="129705C9" w14:textId="77777777" w:rsidR="00FC4423" w:rsidRPr="00FC4423" w:rsidRDefault="00FC4423" w:rsidP="00FC4423">
      <w:pPr>
        <w:pStyle w:val="Listing"/>
        <w:rPr>
          <w:lang w:val="en-US"/>
        </w:rPr>
      </w:pPr>
      <w:r w:rsidRPr="00FC4423">
        <w:rPr>
          <w:lang w:val="en-US"/>
        </w:rPr>
        <w:tab/>
        <w:t>{ 'r', (uint8_t*)".-." },</w:t>
      </w:r>
    </w:p>
    <w:p w14:paraId="46C5B075" w14:textId="77777777" w:rsidR="00FC4423" w:rsidRPr="00FC4423" w:rsidRDefault="00FC4423" w:rsidP="00FC4423">
      <w:pPr>
        <w:pStyle w:val="Listing"/>
        <w:rPr>
          <w:lang w:val="en-US"/>
        </w:rPr>
      </w:pPr>
      <w:r w:rsidRPr="00FC4423">
        <w:rPr>
          <w:lang w:val="en-US"/>
        </w:rPr>
        <w:tab/>
        <w:t>{ 's', (uint8_t*)"..." },</w:t>
      </w:r>
    </w:p>
    <w:p w14:paraId="290F5A70" w14:textId="77777777" w:rsidR="00FC4423" w:rsidRPr="00FC4423" w:rsidRDefault="00FC4423" w:rsidP="00FC4423">
      <w:pPr>
        <w:pStyle w:val="Listing"/>
        <w:rPr>
          <w:lang w:val="en-US"/>
        </w:rPr>
      </w:pPr>
      <w:r w:rsidRPr="00FC4423">
        <w:rPr>
          <w:lang w:val="en-US"/>
        </w:rPr>
        <w:tab/>
        <w:t>{ 't', (uint8_t*)"-" },</w:t>
      </w:r>
    </w:p>
    <w:p w14:paraId="4D0D3DAC" w14:textId="77777777" w:rsidR="00FC4423" w:rsidRPr="00FC4423" w:rsidRDefault="00FC4423" w:rsidP="00FC4423">
      <w:pPr>
        <w:pStyle w:val="Listing"/>
        <w:rPr>
          <w:lang w:val="en-US"/>
        </w:rPr>
      </w:pPr>
      <w:r w:rsidRPr="00FC4423">
        <w:rPr>
          <w:lang w:val="en-US"/>
        </w:rPr>
        <w:tab/>
        <w:t>{ 'u', (uint8_t*)"..-" },</w:t>
      </w:r>
    </w:p>
    <w:p w14:paraId="1003D82A" w14:textId="77777777" w:rsidR="00FC4423" w:rsidRPr="00FC4423" w:rsidRDefault="00FC4423" w:rsidP="00FC4423">
      <w:pPr>
        <w:pStyle w:val="Listing"/>
        <w:rPr>
          <w:lang w:val="en-US"/>
        </w:rPr>
      </w:pPr>
      <w:r w:rsidRPr="00FC4423">
        <w:rPr>
          <w:lang w:val="en-US"/>
        </w:rPr>
        <w:tab/>
        <w:t>{ 'v', (uint8_t*)"...-" },</w:t>
      </w:r>
    </w:p>
    <w:p w14:paraId="7E886D37" w14:textId="77777777" w:rsidR="00FC4423" w:rsidRPr="00FC4423" w:rsidRDefault="00FC4423" w:rsidP="00FC4423">
      <w:pPr>
        <w:pStyle w:val="Listing"/>
        <w:rPr>
          <w:lang w:val="en-US"/>
        </w:rPr>
      </w:pPr>
      <w:r w:rsidRPr="00FC4423">
        <w:rPr>
          <w:lang w:val="en-US"/>
        </w:rPr>
        <w:tab/>
        <w:t>{ 'w', (uint8_t*)".--" },</w:t>
      </w:r>
    </w:p>
    <w:p w14:paraId="52D2CC64" w14:textId="77777777" w:rsidR="00FC4423" w:rsidRPr="00FC4423" w:rsidRDefault="00FC4423" w:rsidP="00FC4423">
      <w:pPr>
        <w:pStyle w:val="Listing"/>
        <w:rPr>
          <w:lang w:val="en-US"/>
        </w:rPr>
      </w:pPr>
      <w:r w:rsidRPr="00FC4423">
        <w:rPr>
          <w:lang w:val="en-US"/>
        </w:rPr>
        <w:tab/>
        <w:t>{ 'x', (uint8_t*)"-..-" },</w:t>
      </w:r>
    </w:p>
    <w:p w14:paraId="7BF80A71" w14:textId="77777777" w:rsidR="00FC4423" w:rsidRPr="00FC4423" w:rsidRDefault="00FC4423" w:rsidP="00FC4423">
      <w:pPr>
        <w:pStyle w:val="Listing"/>
        <w:rPr>
          <w:lang w:val="en-US"/>
        </w:rPr>
      </w:pPr>
      <w:r w:rsidRPr="00FC4423">
        <w:rPr>
          <w:lang w:val="en-US"/>
        </w:rPr>
        <w:tab/>
        <w:t>{ 'y', (uint8_t*)"-.--" },</w:t>
      </w:r>
    </w:p>
    <w:p w14:paraId="75B58363" w14:textId="77777777" w:rsidR="00FC4423" w:rsidRPr="00FC4423" w:rsidRDefault="00FC4423" w:rsidP="00FC4423">
      <w:pPr>
        <w:pStyle w:val="Listing"/>
        <w:rPr>
          <w:lang w:val="en-US"/>
        </w:rPr>
      </w:pPr>
      <w:r w:rsidRPr="00FC4423">
        <w:rPr>
          <w:lang w:val="en-US"/>
        </w:rPr>
        <w:tab/>
        <w:t>{ 'z', (uint8_t*)"--.." },</w:t>
      </w:r>
    </w:p>
    <w:p w14:paraId="4F7E745C" w14:textId="77777777" w:rsidR="00FC4423" w:rsidRPr="00FC4423" w:rsidRDefault="00FC4423" w:rsidP="00FC4423">
      <w:pPr>
        <w:pStyle w:val="Listing"/>
        <w:rPr>
          <w:lang w:val="en-US"/>
        </w:rPr>
      </w:pPr>
      <w:r w:rsidRPr="00FC4423">
        <w:rPr>
          <w:lang w:val="en-US"/>
        </w:rPr>
        <w:t>};</w:t>
      </w:r>
    </w:p>
    <w:p w14:paraId="4142CFF4" w14:textId="77777777" w:rsidR="00FC4423" w:rsidRPr="00FC4423" w:rsidRDefault="00FC4423" w:rsidP="00FC4423">
      <w:pPr>
        <w:pStyle w:val="Listing"/>
        <w:rPr>
          <w:lang w:val="en-US"/>
        </w:rPr>
      </w:pPr>
    </w:p>
    <w:p w14:paraId="3B309803" w14:textId="77777777" w:rsidR="00FC4423" w:rsidRPr="00FC4423" w:rsidRDefault="00FC4423" w:rsidP="00FC4423">
      <w:pPr>
        <w:pStyle w:val="Listing"/>
        <w:rPr>
          <w:lang w:val="en-US"/>
        </w:rPr>
      </w:pPr>
      <w:r w:rsidRPr="00FC4423">
        <w:rPr>
          <w:b/>
          <w:bCs/>
          <w:lang w:val="en-US"/>
        </w:rPr>
        <w:t>typedef</w:t>
      </w:r>
      <w:r w:rsidRPr="00FC4423">
        <w:rPr>
          <w:lang w:val="en-US"/>
        </w:rPr>
        <w:t xml:space="preserve"> </w:t>
      </w:r>
      <w:r w:rsidRPr="00FC4423">
        <w:rPr>
          <w:b/>
          <w:bCs/>
          <w:lang w:val="en-US"/>
        </w:rPr>
        <w:t>struct</w:t>
      </w:r>
      <w:r w:rsidRPr="00FC4423">
        <w:rPr>
          <w:lang w:val="en-US"/>
        </w:rPr>
        <w:t xml:space="preserve"> {</w:t>
      </w:r>
    </w:p>
    <w:p w14:paraId="524472CC" w14:textId="77777777" w:rsidR="00FC4423" w:rsidRPr="00FC4423" w:rsidRDefault="00FC4423" w:rsidP="00FC4423">
      <w:pPr>
        <w:pStyle w:val="Listing"/>
        <w:rPr>
          <w:lang w:val="en-US"/>
        </w:rPr>
      </w:pPr>
      <w:r w:rsidRPr="00FC4423">
        <w:rPr>
          <w:lang w:val="en-US"/>
        </w:rPr>
        <w:t xml:space="preserve">    uint8_t items[TX_QUEUE_SIZE];</w:t>
      </w:r>
    </w:p>
    <w:p w14:paraId="26F4CF6E" w14:textId="77777777" w:rsidR="00FC4423" w:rsidRPr="00FC4423" w:rsidRDefault="00FC4423" w:rsidP="00FC4423">
      <w:pPr>
        <w:pStyle w:val="Listing"/>
        <w:rPr>
          <w:lang w:val="en-US"/>
        </w:rPr>
      </w:pPr>
      <w:r w:rsidRPr="00FC4423">
        <w:rPr>
          <w:lang w:val="en-US"/>
        </w:rPr>
        <w:t xml:space="preserve">    int32_t front;</w:t>
      </w:r>
    </w:p>
    <w:p w14:paraId="18C68834" w14:textId="77777777" w:rsidR="00FC4423" w:rsidRPr="00FC4423" w:rsidRDefault="00FC4423" w:rsidP="00FC4423">
      <w:pPr>
        <w:pStyle w:val="Listing"/>
        <w:rPr>
          <w:lang w:val="en-US"/>
        </w:rPr>
      </w:pPr>
      <w:r w:rsidRPr="00FC4423">
        <w:rPr>
          <w:lang w:val="en-US"/>
        </w:rPr>
        <w:t xml:space="preserve">    int32_t rear;</w:t>
      </w:r>
    </w:p>
    <w:p w14:paraId="1363F32F" w14:textId="77777777" w:rsidR="00FC4423" w:rsidRPr="00FC4423" w:rsidRDefault="00FC4423" w:rsidP="00FC4423">
      <w:pPr>
        <w:pStyle w:val="Listing"/>
        <w:rPr>
          <w:lang w:val="en-US"/>
        </w:rPr>
      </w:pPr>
      <w:r w:rsidRPr="00FC4423">
        <w:rPr>
          <w:lang w:val="en-US"/>
        </w:rPr>
        <w:t>} tx_queue_t;</w:t>
      </w:r>
    </w:p>
    <w:p w14:paraId="7C74FFB4" w14:textId="77777777" w:rsidR="00FC4423" w:rsidRPr="00FC4423" w:rsidRDefault="00FC4423" w:rsidP="00FC4423">
      <w:pPr>
        <w:pStyle w:val="Listing"/>
        <w:rPr>
          <w:lang w:val="en-US"/>
        </w:rPr>
      </w:pPr>
    </w:p>
    <w:p w14:paraId="2F828DFC" w14:textId="77777777" w:rsidR="00FC4423" w:rsidRPr="00FC4423" w:rsidRDefault="00FC4423" w:rsidP="00FC4423">
      <w:pPr>
        <w:pStyle w:val="Listing"/>
        <w:rPr>
          <w:lang w:val="en-US"/>
        </w:rPr>
      </w:pPr>
      <w:r w:rsidRPr="00FC4423">
        <w:rPr>
          <w:lang w:val="en-US"/>
        </w:rPr>
        <w:t>tx_queue_t tx_queue;</w:t>
      </w:r>
    </w:p>
    <w:p w14:paraId="3E8DBE1C" w14:textId="77777777" w:rsidR="00FC4423" w:rsidRPr="00FC4423" w:rsidRDefault="00FC4423" w:rsidP="00FC4423">
      <w:pPr>
        <w:pStyle w:val="Listing"/>
        <w:rPr>
          <w:lang w:val="en-US"/>
        </w:rPr>
      </w:pPr>
      <w:r w:rsidRPr="00FC4423">
        <w:rPr>
          <w:b/>
          <w:bCs/>
          <w:lang w:val="en-US"/>
        </w:rPr>
        <w:t>volatile</w:t>
      </w:r>
      <w:r w:rsidRPr="00FC4423">
        <w:rPr>
          <w:lang w:val="en-US"/>
        </w:rPr>
        <w:t xml:space="preserve"> uint8_t tx_busy = 0;</w:t>
      </w:r>
    </w:p>
    <w:p w14:paraId="5EC30F89" w14:textId="77777777" w:rsidR="00FC4423" w:rsidRPr="00FC4423" w:rsidRDefault="00FC4423" w:rsidP="00FC4423">
      <w:pPr>
        <w:pStyle w:val="Listing"/>
        <w:rPr>
          <w:lang w:val="en-US"/>
        </w:rPr>
      </w:pPr>
    </w:p>
    <w:p w14:paraId="7C37F307" w14:textId="77777777" w:rsidR="00FC4423" w:rsidRPr="00FC4423" w:rsidRDefault="00FC4423" w:rsidP="00FC4423">
      <w:pPr>
        <w:pStyle w:val="Listing"/>
        <w:rPr>
          <w:lang w:val="en-US"/>
        </w:rPr>
      </w:pPr>
      <w:r w:rsidRPr="00FC4423">
        <w:rPr>
          <w:lang w:val="en-US"/>
        </w:rPr>
        <w:t>/* USER CODE END PV */</w:t>
      </w:r>
    </w:p>
    <w:p w14:paraId="097341D7" w14:textId="77777777" w:rsidR="00FC4423" w:rsidRPr="00FC4423" w:rsidRDefault="00FC4423" w:rsidP="00FC4423">
      <w:pPr>
        <w:pStyle w:val="Listing"/>
        <w:rPr>
          <w:lang w:val="en-US"/>
        </w:rPr>
      </w:pPr>
    </w:p>
    <w:p w14:paraId="25B196F8" w14:textId="77777777" w:rsidR="00FC4423" w:rsidRPr="00FC4423" w:rsidRDefault="00FC4423" w:rsidP="00FC4423">
      <w:pPr>
        <w:pStyle w:val="Listing"/>
        <w:rPr>
          <w:lang w:val="en-US"/>
        </w:rPr>
      </w:pPr>
      <w:r w:rsidRPr="00FC4423">
        <w:rPr>
          <w:lang w:val="en-US"/>
        </w:rPr>
        <w:t>/* Private function prototypes -----------------------------------------------*/</w:t>
      </w:r>
    </w:p>
    <w:p w14:paraId="28F974F9" w14:textId="77777777" w:rsidR="00FC4423" w:rsidRPr="00FC4423" w:rsidRDefault="00FC4423" w:rsidP="00FC4423">
      <w:pPr>
        <w:pStyle w:val="Listing"/>
        <w:rPr>
          <w:lang w:val="en-US"/>
        </w:rPr>
      </w:pPr>
      <w:r w:rsidRPr="00FC4423">
        <w:rPr>
          <w:b/>
          <w:bCs/>
          <w:lang w:val="en-US"/>
        </w:rPr>
        <w:t>void</w:t>
      </w:r>
      <w:r w:rsidRPr="00FC4423">
        <w:rPr>
          <w:lang w:val="en-US"/>
        </w:rPr>
        <w:t xml:space="preserve"> </w:t>
      </w:r>
      <w:r w:rsidRPr="00FC4423">
        <w:rPr>
          <w:b/>
          <w:bCs/>
          <w:lang w:val="en-US"/>
        </w:rPr>
        <w:t>SystemClock_Config</w:t>
      </w:r>
      <w:r w:rsidRPr="00FC4423">
        <w:rPr>
          <w:lang w:val="en-US"/>
        </w:rPr>
        <w:t>(</w:t>
      </w:r>
      <w:r w:rsidRPr="00FC4423">
        <w:rPr>
          <w:b/>
          <w:bCs/>
          <w:lang w:val="en-US"/>
        </w:rPr>
        <w:t>void</w:t>
      </w:r>
      <w:r w:rsidRPr="00FC4423">
        <w:rPr>
          <w:lang w:val="en-US"/>
        </w:rPr>
        <w:t>);</w:t>
      </w:r>
    </w:p>
    <w:p w14:paraId="050935E0" w14:textId="77777777" w:rsidR="00FC4423" w:rsidRPr="00FC4423" w:rsidRDefault="00FC4423" w:rsidP="00FC4423">
      <w:pPr>
        <w:pStyle w:val="Listing"/>
        <w:rPr>
          <w:lang w:val="en-US"/>
        </w:rPr>
      </w:pPr>
      <w:r w:rsidRPr="00FC4423">
        <w:rPr>
          <w:lang w:val="en-US"/>
        </w:rPr>
        <w:t>/* USER CODE BEGIN PFP */</w:t>
      </w:r>
    </w:p>
    <w:p w14:paraId="4D647571" w14:textId="77777777" w:rsidR="00FC4423" w:rsidRPr="00FC4423" w:rsidRDefault="00FC4423" w:rsidP="00FC4423">
      <w:pPr>
        <w:pStyle w:val="Listing"/>
        <w:rPr>
          <w:lang w:val="en-US"/>
        </w:rPr>
      </w:pPr>
    </w:p>
    <w:p w14:paraId="21FA4A31" w14:textId="77777777" w:rsidR="00FC4423" w:rsidRPr="00FC4423" w:rsidRDefault="00FC4423" w:rsidP="00FC4423">
      <w:pPr>
        <w:pStyle w:val="Listing"/>
        <w:rPr>
          <w:lang w:val="en-US"/>
        </w:rPr>
      </w:pPr>
      <w:r w:rsidRPr="00FC4423">
        <w:rPr>
          <w:b/>
          <w:bCs/>
          <w:lang w:val="en-US"/>
        </w:rPr>
        <w:t>void</w:t>
      </w:r>
      <w:r w:rsidRPr="00FC4423">
        <w:rPr>
          <w:lang w:val="en-US"/>
        </w:rPr>
        <w:t xml:space="preserve"> </w:t>
      </w:r>
      <w:r w:rsidRPr="00FC4423">
        <w:rPr>
          <w:b/>
          <w:bCs/>
          <w:lang w:val="en-US"/>
        </w:rPr>
        <w:t>send_mode_changed_message</w:t>
      </w:r>
      <w:r w:rsidRPr="00FC4423">
        <w:rPr>
          <w:lang w:val="en-US"/>
        </w:rPr>
        <w:t>();</w:t>
      </w:r>
    </w:p>
    <w:p w14:paraId="19FD00FC" w14:textId="77777777" w:rsidR="00FC4423" w:rsidRPr="00FC4423" w:rsidRDefault="00FC4423" w:rsidP="00FC4423">
      <w:pPr>
        <w:pStyle w:val="Listing"/>
        <w:rPr>
          <w:lang w:val="en-US"/>
        </w:rPr>
      </w:pPr>
    </w:p>
    <w:p w14:paraId="1A1B8C74" w14:textId="77777777" w:rsidR="00FC4423" w:rsidRPr="00FC4423" w:rsidRDefault="00FC4423" w:rsidP="00FC4423">
      <w:pPr>
        <w:pStyle w:val="Listing"/>
        <w:rPr>
          <w:lang w:val="en-US"/>
        </w:rPr>
      </w:pPr>
      <w:r w:rsidRPr="00FC4423">
        <w:rPr>
          <w:lang w:val="en-US"/>
        </w:rPr>
        <w:t xml:space="preserve">button_state </w:t>
      </w:r>
      <w:r w:rsidRPr="00FC4423">
        <w:rPr>
          <w:b/>
          <w:bCs/>
          <w:lang w:val="en-US"/>
        </w:rPr>
        <w:t>check_button</w:t>
      </w:r>
      <w:r w:rsidRPr="00FC4423">
        <w:rPr>
          <w:lang w:val="en-US"/>
        </w:rPr>
        <w:t>();</w:t>
      </w:r>
    </w:p>
    <w:p w14:paraId="2DE80DDE" w14:textId="77777777" w:rsidR="00FC4423" w:rsidRPr="00FC4423" w:rsidRDefault="00FC4423" w:rsidP="00FC4423">
      <w:pPr>
        <w:pStyle w:val="Listing"/>
        <w:rPr>
          <w:lang w:val="en-US"/>
        </w:rPr>
      </w:pPr>
      <w:r w:rsidRPr="00FC4423">
        <w:rPr>
          <w:lang w:val="en-US"/>
        </w:rPr>
        <w:t xml:space="preserve">button_state </w:t>
      </w:r>
      <w:r w:rsidRPr="00FC4423">
        <w:rPr>
          <w:b/>
          <w:bCs/>
          <w:lang w:val="en-US"/>
        </w:rPr>
        <w:t>process_input</w:t>
      </w:r>
      <w:r w:rsidRPr="00FC4423">
        <w:rPr>
          <w:lang w:val="en-US"/>
        </w:rPr>
        <w:t>();</w:t>
      </w:r>
    </w:p>
    <w:p w14:paraId="3A68BB51" w14:textId="77777777" w:rsidR="00FC4423" w:rsidRPr="00FC4423" w:rsidRDefault="00FC4423" w:rsidP="00FC4423">
      <w:pPr>
        <w:pStyle w:val="Listing"/>
        <w:rPr>
          <w:lang w:val="en-US"/>
        </w:rPr>
      </w:pPr>
    </w:p>
    <w:p w14:paraId="5EE6D8B5" w14:textId="77777777" w:rsidR="00FC4423" w:rsidRPr="00FC4423" w:rsidRDefault="00FC4423" w:rsidP="00FC4423">
      <w:pPr>
        <w:pStyle w:val="Listing"/>
        <w:rPr>
          <w:lang w:val="en-US"/>
        </w:rPr>
      </w:pPr>
      <w:r w:rsidRPr="00FC4423">
        <w:rPr>
          <w:b/>
          <w:bCs/>
          <w:lang w:val="en-US"/>
        </w:rPr>
        <w:t>void</w:t>
      </w:r>
      <w:r w:rsidRPr="00FC4423">
        <w:rPr>
          <w:lang w:val="en-US"/>
        </w:rPr>
        <w:t xml:space="preserve"> </w:t>
      </w:r>
      <w:r w:rsidRPr="00FC4423">
        <w:rPr>
          <w:b/>
          <w:bCs/>
          <w:lang w:val="en-US"/>
        </w:rPr>
        <w:t>init_queue</w:t>
      </w:r>
      <w:r w:rsidRPr="00FC4423">
        <w:rPr>
          <w:lang w:val="en-US"/>
        </w:rPr>
        <w:t>(queue*);</w:t>
      </w:r>
    </w:p>
    <w:p w14:paraId="59148021" w14:textId="77777777" w:rsidR="00FC4423" w:rsidRPr="00FC4423" w:rsidRDefault="00FC4423" w:rsidP="00FC4423">
      <w:pPr>
        <w:pStyle w:val="Listing"/>
        <w:rPr>
          <w:lang w:val="en-US"/>
        </w:rPr>
      </w:pPr>
      <w:r w:rsidRPr="00FC4423">
        <w:rPr>
          <w:b/>
          <w:bCs/>
          <w:lang w:val="en-US"/>
        </w:rPr>
        <w:t>_Bool</w:t>
      </w:r>
      <w:r w:rsidRPr="00FC4423">
        <w:rPr>
          <w:lang w:val="en-US"/>
        </w:rPr>
        <w:t xml:space="preserve"> </w:t>
      </w:r>
      <w:r w:rsidRPr="00FC4423">
        <w:rPr>
          <w:b/>
          <w:bCs/>
          <w:lang w:val="en-US"/>
        </w:rPr>
        <w:t>enqueue</w:t>
      </w:r>
      <w:r w:rsidRPr="00FC4423">
        <w:rPr>
          <w:lang w:val="en-US"/>
        </w:rPr>
        <w:t>(queue*, uint8_t);</w:t>
      </w:r>
    </w:p>
    <w:p w14:paraId="02844CCE" w14:textId="77777777" w:rsidR="00FC4423" w:rsidRPr="00FC4423" w:rsidRDefault="00FC4423" w:rsidP="00FC4423">
      <w:pPr>
        <w:pStyle w:val="Listing"/>
        <w:rPr>
          <w:lang w:val="en-US"/>
        </w:rPr>
      </w:pPr>
      <w:r w:rsidRPr="00FC4423">
        <w:rPr>
          <w:b/>
          <w:bCs/>
          <w:lang w:val="en-US"/>
        </w:rPr>
        <w:t>_Bool</w:t>
      </w:r>
      <w:r w:rsidRPr="00FC4423">
        <w:rPr>
          <w:lang w:val="en-US"/>
        </w:rPr>
        <w:t xml:space="preserve"> </w:t>
      </w:r>
      <w:r w:rsidRPr="00FC4423">
        <w:rPr>
          <w:b/>
          <w:bCs/>
          <w:lang w:val="en-US"/>
        </w:rPr>
        <w:t>dequeue</w:t>
      </w:r>
      <w:r w:rsidRPr="00FC4423">
        <w:rPr>
          <w:lang w:val="en-US"/>
        </w:rPr>
        <w:t>(queue*, uint8_t*);</w:t>
      </w:r>
    </w:p>
    <w:p w14:paraId="28833402" w14:textId="77777777" w:rsidR="00FC4423" w:rsidRPr="00FC4423" w:rsidRDefault="00FC4423" w:rsidP="00FC4423">
      <w:pPr>
        <w:pStyle w:val="Listing"/>
        <w:rPr>
          <w:lang w:val="en-US"/>
        </w:rPr>
      </w:pPr>
    </w:p>
    <w:p w14:paraId="4C6EFAE8" w14:textId="77777777" w:rsidR="00FC4423" w:rsidRPr="00FC4423" w:rsidRDefault="00FC4423" w:rsidP="00FC4423">
      <w:pPr>
        <w:pStyle w:val="Listing"/>
        <w:rPr>
          <w:lang w:val="en-US"/>
        </w:rPr>
      </w:pPr>
      <w:r w:rsidRPr="00FC4423">
        <w:rPr>
          <w:b/>
          <w:bCs/>
          <w:lang w:val="en-US"/>
        </w:rPr>
        <w:t>void</w:t>
      </w:r>
      <w:r w:rsidRPr="00FC4423">
        <w:rPr>
          <w:lang w:val="en-US"/>
        </w:rPr>
        <w:t xml:space="preserve"> </w:t>
      </w:r>
      <w:r w:rsidRPr="00FC4423">
        <w:rPr>
          <w:b/>
          <w:bCs/>
          <w:lang w:val="en-US"/>
        </w:rPr>
        <w:t>init_tx_queue</w:t>
      </w:r>
      <w:r w:rsidRPr="00FC4423">
        <w:rPr>
          <w:lang w:val="en-US"/>
        </w:rPr>
        <w:t>(tx_queue_t*);</w:t>
      </w:r>
    </w:p>
    <w:p w14:paraId="589C8061" w14:textId="77777777" w:rsidR="00FC4423" w:rsidRPr="00FC4423" w:rsidRDefault="00FC4423" w:rsidP="00FC4423">
      <w:pPr>
        <w:pStyle w:val="Listing"/>
        <w:rPr>
          <w:lang w:val="en-US"/>
        </w:rPr>
      </w:pPr>
      <w:r w:rsidRPr="00FC4423">
        <w:rPr>
          <w:b/>
          <w:bCs/>
          <w:lang w:val="en-US"/>
        </w:rPr>
        <w:t>_Bool</w:t>
      </w:r>
      <w:r w:rsidRPr="00FC4423">
        <w:rPr>
          <w:lang w:val="en-US"/>
        </w:rPr>
        <w:t xml:space="preserve"> </w:t>
      </w:r>
      <w:r w:rsidRPr="00FC4423">
        <w:rPr>
          <w:b/>
          <w:bCs/>
          <w:lang w:val="en-US"/>
        </w:rPr>
        <w:t>tx_enqueue</w:t>
      </w:r>
      <w:r w:rsidRPr="00FC4423">
        <w:rPr>
          <w:lang w:val="en-US"/>
        </w:rPr>
        <w:t>(tx_queue_t*, uint8_t);</w:t>
      </w:r>
    </w:p>
    <w:p w14:paraId="06F5EAE0" w14:textId="77777777" w:rsidR="00FC4423" w:rsidRPr="00FC4423" w:rsidRDefault="00FC4423" w:rsidP="00FC4423">
      <w:pPr>
        <w:pStyle w:val="Listing"/>
        <w:rPr>
          <w:lang w:val="en-US"/>
        </w:rPr>
      </w:pPr>
      <w:r w:rsidRPr="00FC4423">
        <w:rPr>
          <w:b/>
          <w:bCs/>
          <w:lang w:val="en-US"/>
        </w:rPr>
        <w:t>_Bool</w:t>
      </w:r>
      <w:r w:rsidRPr="00FC4423">
        <w:rPr>
          <w:lang w:val="en-US"/>
        </w:rPr>
        <w:t xml:space="preserve"> </w:t>
      </w:r>
      <w:r w:rsidRPr="00FC4423">
        <w:rPr>
          <w:b/>
          <w:bCs/>
          <w:lang w:val="en-US"/>
        </w:rPr>
        <w:t>tx_dequeue</w:t>
      </w:r>
      <w:r w:rsidRPr="00FC4423">
        <w:rPr>
          <w:lang w:val="en-US"/>
        </w:rPr>
        <w:t>(tx_queue_t*, uint8_t*);</w:t>
      </w:r>
    </w:p>
    <w:p w14:paraId="23403A7D" w14:textId="77777777" w:rsidR="00FC4423" w:rsidRPr="00FC4423" w:rsidRDefault="00FC4423" w:rsidP="00FC4423">
      <w:pPr>
        <w:pStyle w:val="Listing"/>
        <w:rPr>
          <w:lang w:val="en-US"/>
        </w:rPr>
      </w:pPr>
    </w:p>
    <w:p w14:paraId="7210A034" w14:textId="77777777" w:rsidR="00FC4423" w:rsidRPr="00FC4423" w:rsidRDefault="00FC4423" w:rsidP="00FC4423">
      <w:pPr>
        <w:pStyle w:val="Listing"/>
        <w:rPr>
          <w:lang w:val="en-US"/>
        </w:rPr>
      </w:pPr>
      <w:r w:rsidRPr="00FC4423">
        <w:rPr>
          <w:b/>
          <w:bCs/>
          <w:lang w:val="en-US"/>
        </w:rPr>
        <w:t>void</w:t>
      </w:r>
      <w:r w:rsidRPr="00FC4423">
        <w:rPr>
          <w:lang w:val="en-US"/>
        </w:rPr>
        <w:t xml:space="preserve"> </w:t>
      </w:r>
      <w:r w:rsidRPr="00FC4423">
        <w:rPr>
          <w:b/>
          <w:bCs/>
          <w:lang w:val="en-US"/>
        </w:rPr>
        <w:t>flash_indicator</w:t>
      </w:r>
      <w:r w:rsidRPr="00FC4423">
        <w:rPr>
          <w:lang w:val="en-US"/>
        </w:rPr>
        <w:t xml:space="preserve">(uint16_t, </w:t>
      </w:r>
      <w:r w:rsidRPr="00FC4423">
        <w:rPr>
          <w:b/>
          <w:bCs/>
          <w:lang w:val="en-US"/>
        </w:rPr>
        <w:t>char</w:t>
      </w:r>
      <w:r w:rsidRPr="00FC4423">
        <w:rPr>
          <w:lang w:val="en-US"/>
        </w:rPr>
        <w:t>);</w:t>
      </w:r>
    </w:p>
    <w:p w14:paraId="02DEE015" w14:textId="77777777" w:rsidR="00FC4423" w:rsidRPr="00FC4423" w:rsidRDefault="00FC4423" w:rsidP="00FC4423">
      <w:pPr>
        <w:pStyle w:val="Listing"/>
        <w:rPr>
          <w:lang w:val="en-US"/>
        </w:rPr>
      </w:pPr>
      <w:r w:rsidRPr="00FC4423">
        <w:rPr>
          <w:b/>
          <w:bCs/>
          <w:lang w:val="en-US"/>
        </w:rPr>
        <w:t>void</w:t>
      </w:r>
      <w:r w:rsidRPr="00FC4423">
        <w:rPr>
          <w:lang w:val="en-US"/>
        </w:rPr>
        <w:t xml:space="preserve"> </w:t>
      </w:r>
      <w:r w:rsidRPr="00FC4423">
        <w:rPr>
          <w:b/>
          <w:bCs/>
          <w:lang w:val="en-US"/>
        </w:rPr>
        <w:t>play_symbol</w:t>
      </w:r>
      <w:r w:rsidRPr="00FC4423">
        <w:rPr>
          <w:lang w:val="en-US"/>
        </w:rPr>
        <w:t>(uint8_t symbol);</w:t>
      </w:r>
    </w:p>
    <w:p w14:paraId="3B473C67" w14:textId="77777777" w:rsidR="00FC4423" w:rsidRPr="00FC4423" w:rsidRDefault="00FC4423" w:rsidP="00FC4423">
      <w:pPr>
        <w:pStyle w:val="Listing"/>
        <w:rPr>
          <w:lang w:val="en-US"/>
        </w:rPr>
      </w:pPr>
      <w:r w:rsidRPr="00FC4423">
        <w:rPr>
          <w:b/>
          <w:bCs/>
          <w:lang w:val="en-US"/>
        </w:rPr>
        <w:t>void</w:t>
      </w:r>
      <w:r w:rsidRPr="00FC4423">
        <w:rPr>
          <w:lang w:val="en-US"/>
        </w:rPr>
        <w:t xml:space="preserve"> </w:t>
      </w:r>
      <w:r w:rsidRPr="00FC4423">
        <w:rPr>
          <w:b/>
          <w:bCs/>
          <w:lang w:val="en-US"/>
        </w:rPr>
        <w:t>send_morze</w:t>
      </w:r>
      <w:r w:rsidRPr="00FC4423">
        <w:rPr>
          <w:lang w:val="en-US"/>
        </w:rPr>
        <w:t>();</w:t>
      </w:r>
    </w:p>
    <w:p w14:paraId="36E50CCB" w14:textId="77777777" w:rsidR="00FC4423" w:rsidRPr="00FC4423" w:rsidRDefault="00FC4423" w:rsidP="00FC4423">
      <w:pPr>
        <w:pStyle w:val="Listing"/>
        <w:rPr>
          <w:lang w:val="en-US"/>
        </w:rPr>
      </w:pPr>
    </w:p>
    <w:p w14:paraId="0C289C45" w14:textId="77777777" w:rsidR="00FC4423" w:rsidRPr="00FC4423" w:rsidRDefault="00FC4423" w:rsidP="00FC4423">
      <w:pPr>
        <w:pStyle w:val="Listing"/>
        <w:rPr>
          <w:lang w:val="en-US"/>
        </w:rPr>
      </w:pPr>
      <w:r w:rsidRPr="00FC4423">
        <w:rPr>
          <w:b/>
          <w:bCs/>
          <w:lang w:val="en-US"/>
        </w:rPr>
        <w:t>void</w:t>
      </w:r>
      <w:r w:rsidRPr="00FC4423">
        <w:rPr>
          <w:lang w:val="en-US"/>
        </w:rPr>
        <w:t xml:space="preserve"> </w:t>
      </w:r>
      <w:r w:rsidRPr="00FC4423">
        <w:rPr>
          <w:b/>
          <w:bCs/>
          <w:lang w:val="en-US"/>
        </w:rPr>
        <w:t>print_message</w:t>
      </w:r>
      <w:r w:rsidRPr="00FC4423">
        <w:rPr>
          <w:lang w:val="en-US"/>
        </w:rPr>
        <w:t>(</w:t>
      </w:r>
      <w:r w:rsidRPr="00FC4423">
        <w:rPr>
          <w:b/>
          <w:bCs/>
          <w:lang w:val="en-US"/>
        </w:rPr>
        <w:t>int</w:t>
      </w:r>
      <w:r w:rsidRPr="00FC4423">
        <w:rPr>
          <w:lang w:val="en-US"/>
        </w:rPr>
        <w:t xml:space="preserve"> num);</w:t>
      </w:r>
    </w:p>
    <w:p w14:paraId="0CFFB259" w14:textId="77777777" w:rsidR="00FC4423" w:rsidRPr="00FC4423" w:rsidRDefault="00FC4423" w:rsidP="00FC4423">
      <w:pPr>
        <w:pStyle w:val="Listing"/>
        <w:rPr>
          <w:lang w:val="en-US"/>
        </w:rPr>
      </w:pPr>
    </w:p>
    <w:p w14:paraId="4869CB69" w14:textId="77777777" w:rsidR="00FC4423" w:rsidRPr="00FC4423" w:rsidRDefault="00FC4423" w:rsidP="00FC4423">
      <w:pPr>
        <w:pStyle w:val="Listing"/>
        <w:rPr>
          <w:lang w:val="en-US"/>
        </w:rPr>
      </w:pPr>
      <w:r w:rsidRPr="00FC4423">
        <w:rPr>
          <w:lang w:val="en-US"/>
        </w:rPr>
        <w:t>/* USER CODE END PFP */</w:t>
      </w:r>
    </w:p>
    <w:p w14:paraId="1DAD5523" w14:textId="77777777" w:rsidR="00FC4423" w:rsidRPr="00FC4423" w:rsidRDefault="00FC4423" w:rsidP="00FC4423">
      <w:pPr>
        <w:pStyle w:val="Listing"/>
        <w:rPr>
          <w:lang w:val="en-US"/>
        </w:rPr>
      </w:pPr>
    </w:p>
    <w:p w14:paraId="1DA7D8F6" w14:textId="77777777" w:rsidR="00FC4423" w:rsidRPr="00FC4423" w:rsidRDefault="00FC4423" w:rsidP="00FC4423">
      <w:pPr>
        <w:pStyle w:val="Listing"/>
        <w:rPr>
          <w:lang w:val="en-US"/>
        </w:rPr>
      </w:pPr>
      <w:r w:rsidRPr="00FC4423">
        <w:rPr>
          <w:lang w:val="en-US"/>
        </w:rPr>
        <w:t>/* Private user code ---------------------------------------------------------*/</w:t>
      </w:r>
    </w:p>
    <w:p w14:paraId="4B3B2684" w14:textId="77777777" w:rsidR="00FC4423" w:rsidRPr="00FC4423" w:rsidRDefault="00FC4423" w:rsidP="00FC4423">
      <w:pPr>
        <w:pStyle w:val="Listing"/>
        <w:rPr>
          <w:lang w:val="en-US"/>
        </w:rPr>
      </w:pPr>
      <w:r w:rsidRPr="00FC4423">
        <w:rPr>
          <w:lang w:val="en-US"/>
        </w:rPr>
        <w:t>/* USER CODE BEGIN 0 */</w:t>
      </w:r>
    </w:p>
    <w:p w14:paraId="374164EE" w14:textId="77777777" w:rsidR="00FC4423" w:rsidRPr="00FC4423" w:rsidRDefault="00FC4423" w:rsidP="00FC4423">
      <w:pPr>
        <w:pStyle w:val="Listing"/>
        <w:rPr>
          <w:lang w:val="en-US"/>
        </w:rPr>
      </w:pPr>
    </w:p>
    <w:p w14:paraId="62C9C32B" w14:textId="77777777" w:rsidR="00FC4423" w:rsidRPr="00FC4423" w:rsidRDefault="00FC4423" w:rsidP="00FC4423">
      <w:pPr>
        <w:pStyle w:val="Listing"/>
        <w:rPr>
          <w:lang w:val="en-US"/>
        </w:rPr>
      </w:pPr>
      <w:r w:rsidRPr="00FC4423">
        <w:rPr>
          <w:lang w:val="en-US"/>
        </w:rPr>
        <w:t>/* USER CODE END 0 */</w:t>
      </w:r>
    </w:p>
    <w:p w14:paraId="7151381D" w14:textId="77777777" w:rsidR="00FC4423" w:rsidRPr="00FC4423" w:rsidRDefault="00FC4423" w:rsidP="00FC4423">
      <w:pPr>
        <w:pStyle w:val="Listing"/>
        <w:rPr>
          <w:lang w:val="en-US"/>
        </w:rPr>
      </w:pPr>
    </w:p>
    <w:p w14:paraId="53E2952A" w14:textId="77777777" w:rsidR="00FC4423" w:rsidRPr="00FC4423" w:rsidRDefault="00FC4423" w:rsidP="00FC4423">
      <w:pPr>
        <w:pStyle w:val="Listing"/>
        <w:rPr>
          <w:lang w:val="en-US"/>
        </w:rPr>
      </w:pPr>
      <w:r w:rsidRPr="00FC4423">
        <w:rPr>
          <w:lang w:val="en-US"/>
        </w:rPr>
        <w:t>/**</w:t>
      </w:r>
    </w:p>
    <w:p w14:paraId="36814400" w14:textId="77777777" w:rsidR="00FC4423" w:rsidRPr="00FC4423" w:rsidRDefault="00FC4423" w:rsidP="00FC4423">
      <w:pPr>
        <w:pStyle w:val="Listing"/>
        <w:rPr>
          <w:lang w:val="en-US"/>
        </w:rPr>
      </w:pPr>
      <w:r w:rsidRPr="00FC4423">
        <w:rPr>
          <w:lang w:val="en-US"/>
        </w:rPr>
        <w:t xml:space="preserve">  * @brief  The application entry point.</w:t>
      </w:r>
    </w:p>
    <w:p w14:paraId="181A8261" w14:textId="77777777" w:rsidR="00FC4423" w:rsidRPr="00FC4423" w:rsidRDefault="00FC4423" w:rsidP="00FC4423">
      <w:pPr>
        <w:pStyle w:val="Listing"/>
        <w:rPr>
          <w:lang w:val="en-US"/>
        </w:rPr>
      </w:pPr>
      <w:r w:rsidRPr="00FC4423">
        <w:rPr>
          <w:lang w:val="en-US"/>
        </w:rPr>
        <w:t xml:space="preserve">  * @</w:t>
      </w:r>
      <w:r w:rsidRPr="00FC4423">
        <w:rPr>
          <w:u w:val="single"/>
          <w:lang w:val="en-US"/>
        </w:rPr>
        <w:t>retval</w:t>
      </w:r>
      <w:r w:rsidRPr="00FC4423">
        <w:rPr>
          <w:lang w:val="en-US"/>
        </w:rPr>
        <w:t xml:space="preserve"> </w:t>
      </w:r>
      <w:r w:rsidRPr="00FC4423">
        <w:rPr>
          <w:u w:val="single"/>
          <w:lang w:val="en-US"/>
        </w:rPr>
        <w:t>int</w:t>
      </w:r>
    </w:p>
    <w:p w14:paraId="4C087690" w14:textId="77777777" w:rsidR="00FC4423" w:rsidRPr="00FC4423" w:rsidRDefault="00FC4423" w:rsidP="00FC4423">
      <w:pPr>
        <w:pStyle w:val="Listing"/>
        <w:rPr>
          <w:lang w:val="en-US"/>
        </w:rPr>
      </w:pPr>
      <w:r w:rsidRPr="00FC4423">
        <w:rPr>
          <w:lang w:val="en-US"/>
        </w:rPr>
        <w:t xml:space="preserve">  */</w:t>
      </w:r>
    </w:p>
    <w:p w14:paraId="7BB95C68" w14:textId="77777777" w:rsidR="00FC4423" w:rsidRPr="00FC4423" w:rsidRDefault="00FC4423" w:rsidP="00FC4423">
      <w:pPr>
        <w:pStyle w:val="Listing"/>
        <w:rPr>
          <w:lang w:val="en-US"/>
        </w:rPr>
      </w:pPr>
      <w:r w:rsidRPr="00FC4423">
        <w:rPr>
          <w:b/>
          <w:bCs/>
          <w:lang w:val="en-US"/>
        </w:rPr>
        <w:t>int</w:t>
      </w:r>
      <w:r w:rsidRPr="00FC4423">
        <w:rPr>
          <w:lang w:val="en-US"/>
        </w:rPr>
        <w:t xml:space="preserve"> </w:t>
      </w:r>
      <w:r w:rsidRPr="00FC4423">
        <w:rPr>
          <w:b/>
          <w:bCs/>
          <w:lang w:val="en-US"/>
        </w:rPr>
        <w:t>main</w:t>
      </w:r>
      <w:r w:rsidRPr="00FC4423">
        <w:rPr>
          <w:lang w:val="en-US"/>
        </w:rPr>
        <w:t>(</w:t>
      </w:r>
      <w:r w:rsidRPr="00FC4423">
        <w:rPr>
          <w:b/>
          <w:bCs/>
          <w:lang w:val="en-US"/>
        </w:rPr>
        <w:t>void</w:t>
      </w:r>
      <w:r w:rsidRPr="00FC4423">
        <w:rPr>
          <w:lang w:val="en-US"/>
        </w:rPr>
        <w:t>)</w:t>
      </w:r>
    </w:p>
    <w:p w14:paraId="111B09C7" w14:textId="77777777" w:rsidR="00FC4423" w:rsidRPr="00FC4423" w:rsidRDefault="00FC4423" w:rsidP="00FC4423">
      <w:pPr>
        <w:pStyle w:val="Listing"/>
        <w:rPr>
          <w:lang w:val="en-US"/>
        </w:rPr>
      </w:pPr>
      <w:r w:rsidRPr="00FC4423">
        <w:rPr>
          <w:lang w:val="en-US"/>
        </w:rPr>
        <w:t>{</w:t>
      </w:r>
    </w:p>
    <w:p w14:paraId="5552E4D8" w14:textId="77777777" w:rsidR="00FC4423" w:rsidRPr="00FC4423" w:rsidRDefault="00FC4423" w:rsidP="00FC4423">
      <w:pPr>
        <w:pStyle w:val="Listing"/>
        <w:rPr>
          <w:lang w:val="en-US"/>
        </w:rPr>
      </w:pPr>
      <w:r w:rsidRPr="00FC4423">
        <w:rPr>
          <w:lang w:val="en-US"/>
        </w:rPr>
        <w:t xml:space="preserve">  /* USER CODE BEGIN 1 */</w:t>
      </w:r>
    </w:p>
    <w:p w14:paraId="68220C3B" w14:textId="77777777" w:rsidR="00FC4423" w:rsidRPr="00FC4423" w:rsidRDefault="00FC4423" w:rsidP="00FC4423">
      <w:pPr>
        <w:pStyle w:val="Listing"/>
        <w:rPr>
          <w:lang w:val="en-US"/>
        </w:rPr>
      </w:pPr>
    </w:p>
    <w:p w14:paraId="7D3C247F" w14:textId="77777777" w:rsidR="00FC4423" w:rsidRPr="00FC4423" w:rsidRDefault="00FC4423" w:rsidP="00FC4423">
      <w:pPr>
        <w:pStyle w:val="Listing"/>
        <w:rPr>
          <w:lang w:val="en-US"/>
        </w:rPr>
      </w:pPr>
      <w:r w:rsidRPr="00FC4423">
        <w:rPr>
          <w:lang w:val="en-US"/>
        </w:rPr>
        <w:t xml:space="preserve">  /* USER CODE END 1 */</w:t>
      </w:r>
    </w:p>
    <w:p w14:paraId="07512004" w14:textId="77777777" w:rsidR="00FC4423" w:rsidRPr="00FC4423" w:rsidRDefault="00FC4423" w:rsidP="00FC4423">
      <w:pPr>
        <w:pStyle w:val="Listing"/>
        <w:rPr>
          <w:lang w:val="en-US"/>
        </w:rPr>
      </w:pPr>
    </w:p>
    <w:p w14:paraId="4E45E0F1" w14:textId="77777777" w:rsidR="00FC4423" w:rsidRPr="00FC4423" w:rsidRDefault="00FC4423" w:rsidP="00FC4423">
      <w:pPr>
        <w:pStyle w:val="Listing"/>
        <w:rPr>
          <w:lang w:val="en-US"/>
        </w:rPr>
      </w:pPr>
      <w:r w:rsidRPr="00FC4423">
        <w:rPr>
          <w:lang w:val="en-US"/>
        </w:rPr>
        <w:t xml:space="preserve">  /* MCU Configuration--------------------------------------------------------*/</w:t>
      </w:r>
    </w:p>
    <w:p w14:paraId="69D34CD3" w14:textId="77777777" w:rsidR="00FC4423" w:rsidRPr="00FC4423" w:rsidRDefault="00FC4423" w:rsidP="00FC4423">
      <w:pPr>
        <w:pStyle w:val="Listing"/>
        <w:rPr>
          <w:lang w:val="en-US"/>
        </w:rPr>
      </w:pPr>
    </w:p>
    <w:p w14:paraId="6A371B3C" w14:textId="77777777" w:rsidR="00FC4423" w:rsidRPr="00FC4423" w:rsidRDefault="00FC4423" w:rsidP="00FC4423">
      <w:pPr>
        <w:pStyle w:val="Listing"/>
        <w:rPr>
          <w:lang w:val="en-US"/>
        </w:rPr>
      </w:pPr>
      <w:r w:rsidRPr="00FC4423">
        <w:rPr>
          <w:lang w:val="en-US"/>
        </w:rPr>
        <w:t xml:space="preserve">  /* Reset of all peripherals, Initializes the Flash interface and the </w:t>
      </w:r>
      <w:r w:rsidRPr="00FC4423">
        <w:rPr>
          <w:u w:val="single"/>
          <w:lang w:val="en-US"/>
        </w:rPr>
        <w:t>Systick</w:t>
      </w:r>
      <w:r w:rsidRPr="00FC4423">
        <w:rPr>
          <w:lang w:val="en-US"/>
        </w:rPr>
        <w:t>. */</w:t>
      </w:r>
    </w:p>
    <w:p w14:paraId="5F1CABCE" w14:textId="77777777" w:rsidR="00FC4423" w:rsidRPr="00FC4423" w:rsidRDefault="00FC4423" w:rsidP="00FC4423">
      <w:pPr>
        <w:pStyle w:val="Listing"/>
        <w:rPr>
          <w:lang w:val="en-US"/>
        </w:rPr>
      </w:pPr>
      <w:r w:rsidRPr="00FC4423">
        <w:rPr>
          <w:lang w:val="en-US"/>
        </w:rPr>
        <w:t xml:space="preserve">  HAL_Init();</w:t>
      </w:r>
    </w:p>
    <w:p w14:paraId="69F7E3F6" w14:textId="77777777" w:rsidR="00FC4423" w:rsidRPr="00FC4423" w:rsidRDefault="00FC4423" w:rsidP="00FC4423">
      <w:pPr>
        <w:pStyle w:val="Listing"/>
        <w:rPr>
          <w:lang w:val="en-US"/>
        </w:rPr>
      </w:pPr>
    </w:p>
    <w:p w14:paraId="65F1444F" w14:textId="77777777" w:rsidR="00FC4423" w:rsidRPr="00FC4423" w:rsidRDefault="00FC4423" w:rsidP="00FC4423">
      <w:pPr>
        <w:pStyle w:val="Listing"/>
        <w:rPr>
          <w:lang w:val="en-US"/>
        </w:rPr>
      </w:pPr>
      <w:r w:rsidRPr="00FC4423">
        <w:rPr>
          <w:lang w:val="en-US"/>
        </w:rPr>
        <w:t xml:space="preserve">  /* USER CODE BEGIN </w:t>
      </w:r>
      <w:r w:rsidRPr="00FC4423">
        <w:rPr>
          <w:u w:val="single"/>
          <w:lang w:val="en-US"/>
        </w:rPr>
        <w:t>Init</w:t>
      </w:r>
      <w:r w:rsidRPr="00FC4423">
        <w:rPr>
          <w:lang w:val="en-US"/>
        </w:rPr>
        <w:t xml:space="preserve"> */</w:t>
      </w:r>
    </w:p>
    <w:p w14:paraId="73D672C6" w14:textId="77777777" w:rsidR="00FC4423" w:rsidRPr="00FC4423" w:rsidRDefault="00FC4423" w:rsidP="00FC4423">
      <w:pPr>
        <w:pStyle w:val="Listing"/>
        <w:rPr>
          <w:lang w:val="en-US"/>
        </w:rPr>
      </w:pPr>
    </w:p>
    <w:p w14:paraId="04FDFB3D" w14:textId="77777777" w:rsidR="00FC4423" w:rsidRPr="00FC4423" w:rsidRDefault="00FC4423" w:rsidP="00FC4423">
      <w:pPr>
        <w:pStyle w:val="Listing"/>
        <w:rPr>
          <w:lang w:val="en-US"/>
        </w:rPr>
      </w:pPr>
      <w:r w:rsidRPr="00FC4423">
        <w:rPr>
          <w:lang w:val="en-US"/>
        </w:rPr>
        <w:t xml:space="preserve">  /* USER CODE END </w:t>
      </w:r>
      <w:r w:rsidRPr="00FC4423">
        <w:rPr>
          <w:u w:val="single"/>
          <w:lang w:val="en-US"/>
        </w:rPr>
        <w:t>Init</w:t>
      </w:r>
      <w:r w:rsidRPr="00FC4423">
        <w:rPr>
          <w:lang w:val="en-US"/>
        </w:rPr>
        <w:t xml:space="preserve"> */</w:t>
      </w:r>
    </w:p>
    <w:p w14:paraId="1E9BF674" w14:textId="77777777" w:rsidR="00FC4423" w:rsidRPr="00FC4423" w:rsidRDefault="00FC4423" w:rsidP="00FC4423">
      <w:pPr>
        <w:pStyle w:val="Listing"/>
        <w:rPr>
          <w:lang w:val="en-US"/>
        </w:rPr>
      </w:pPr>
    </w:p>
    <w:p w14:paraId="604A88D2" w14:textId="77777777" w:rsidR="00FC4423" w:rsidRPr="00FC4423" w:rsidRDefault="00FC4423" w:rsidP="00FC4423">
      <w:pPr>
        <w:pStyle w:val="Listing"/>
        <w:rPr>
          <w:lang w:val="en-US"/>
        </w:rPr>
      </w:pPr>
      <w:r w:rsidRPr="00FC4423">
        <w:rPr>
          <w:lang w:val="en-US"/>
        </w:rPr>
        <w:t xml:space="preserve">  /* Configure the system clock */</w:t>
      </w:r>
    </w:p>
    <w:p w14:paraId="266FC179" w14:textId="77777777" w:rsidR="00FC4423" w:rsidRPr="00FC4423" w:rsidRDefault="00FC4423" w:rsidP="00FC4423">
      <w:pPr>
        <w:pStyle w:val="Listing"/>
        <w:rPr>
          <w:lang w:val="en-US"/>
        </w:rPr>
      </w:pPr>
      <w:r w:rsidRPr="00FC4423">
        <w:rPr>
          <w:lang w:val="en-US"/>
        </w:rPr>
        <w:t xml:space="preserve">  SystemClock_Config();</w:t>
      </w:r>
    </w:p>
    <w:p w14:paraId="285E08FD" w14:textId="77777777" w:rsidR="00FC4423" w:rsidRPr="00FC4423" w:rsidRDefault="00FC4423" w:rsidP="00FC4423">
      <w:pPr>
        <w:pStyle w:val="Listing"/>
        <w:rPr>
          <w:lang w:val="en-US"/>
        </w:rPr>
      </w:pPr>
    </w:p>
    <w:p w14:paraId="3A8B9712" w14:textId="77777777" w:rsidR="00FC4423" w:rsidRPr="00FC4423" w:rsidRDefault="00FC4423" w:rsidP="00FC4423">
      <w:pPr>
        <w:pStyle w:val="Listing"/>
        <w:rPr>
          <w:lang w:val="en-US"/>
        </w:rPr>
      </w:pPr>
      <w:r w:rsidRPr="00FC4423">
        <w:rPr>
          <w:lang w:val="en-US"/>
        </w:rPr>
        <w:t xml:space="preserve">  /* USER CODE BEGIN SysInit */</w:t>
      </w:r>
    </w:p>
    <w:p w14:paraId="182F5A1E" w14:textId="77777777" w:rsidR="00FC4423" w:rsidRPr="00FC4423" w:rsidRDefault="00FC4423" w:rsidP="00FC4423">
      <w:pPr>
        <w:pStyle w:val="Listing"/>
        <w:rPr>
          <w:lang w:val="en-US"/>
        </w:rPr>
      </w:pPr>
    </w:p>
    <w:p w14:paraId="6BA0FCCC" w14:textId="77777777" w:rsidR="00FC4423" w:rsidRPr="00FC4423" w:rsidRDefault="00FC4423" w:rsidP="00FC4423">
      <w:pPr>
        <w:pStyle w:val="Listing"/>
        <w:rPr>
          <w:lang w:val="en-US"/>
        </w:rPr>
      </w:pPr>
      <w:r w:rsidRPr="00FC4423">
        <w:rPr>
          <w:lang w:val="en-US"/>
        </w:rPr>
        <w:t xml:space="preserve">  /* USER CODE END SysInit */</w:t>
      </w:r>
    </w:p>
    <w:p w14:paraId="1A0F1E64" w14:textId="77777777" w:rsidR="00FC4423" w:rsidRPr="00FC4423" w:rsidRDefault="00FC4423" w:rsidP="00FC4423">
      <w:pPr>
        <w:pStyle w:val="Listing"/>
        <w:rPr>
          <w:lang w:val="en-US"/>
        </w:rPr>
      </w:pPr>
    </w:p>
    <w:p w14:paraId="510D949B" w14:textId="77777777" w:rsidR="00FC4423" w:rsidRPr="00FC4423" w:rsidRDefault="00FC4423" w:rsidP="00FC4423">
      <w:pPr>
        <w:pStyle w:val="Listing"/>
        <w:rPr>
          <w:lang w:val="en-US"/>
        </w:rPr>
      </w:pPr>
      <w:r w:rsidRPr="00FC4423">
        <w:rPr>
          <w:lang w:val="en-US"/>
        </w:rPr>
        <w:lastRenderedPageBreak/>
        <w:t xml:space="preserve">  /* Initialize all configured peripherals */</w:t>
      </w:r>
    </w:p>
    <w:p w14:paraId="110AD395" w14:textId="77777777" w:rsidR="00FC4423" w:rsidRPr="00FC4423" w:rsidRDefault="00FC4423" w:rsidP="00FC4423">
      <w:pPr>
        <w:pStyle w:val="Listing"/>
        <w:rPr>
          <w:lang w:val="en-US"/>
        </w:rPr>
      </w:pPr>
      <w:r w:rsidRPr="00FC4423">
        <w:rPr>
          <w:lang w:val="en-US"/>
        </w:rPr>
        <w:t xml:space="preserve">  MX_GPIO_Init();</w:t>
      </w:r>
    </w:p>
    <w:p w14:paraId="6763A35D" w14:textId="77777777" w:rsidR="00FC4423" w:rsidRPr="00FC4423" w:rsidRDefault="00FC4423" w:rsidP="00FC4423">
      <w:pPr>
        <w:pStyle w:val="Listing"/>
        <w:rPr>
          <w:lang w:val="en-US"/>
        </w:rPr>
      </w:pPr>
      <w:r w:rsidRPr="00FC4423">
        <w:rPr>
          <w:lang w:val="en-US"/>
        </w:rPr>
        <w:t xml:space="preserve">  MX_USART6_UART_Init();</w:t>
      </w:r>
    </w:p>
    <w:p w14:paraId="747F1560" w14:textId="77777777" w:rsidR="00FC4423" w:rsidRPr="00FC4423" w:rsidRDefault="00FC4423" w:rsidP="00FC4423">
      <w:pPr>
        <w:pStyle w:val="Listing"/>
        <w:rPr>
          <w:lang w:val="en-US"/>
        </w:rPr>
      </w:pPr>
      <w:r w:rsidRPr="00FC4423">
        <w:rPr>
          <w:lang w:val="en-US"/>
        </w:rPr>
        <w:t xml:space="preserve">  /* USER CODE BEGIN 2 */</w:t>
      </w:r>
    </w:p>
    <w:p w14:paraId="4A6407F9" w14:textId="77777777" w:rsidR="00FC4423" w:rsidRPr="00FC4423" w:rsidRDefault="00FC4423" w:rsidP="00FC4423">
      <w:pPr>
        <w:pStyle w:val="Listing"/>
        <w:rPr>
          <w:lang w:val="en-US"/>
        </w:rPr>
      </w:pPr>
    </w:p>
    <w:p w14:paraId="7A92BE49" w14:textId="77777777" w:rsidR="00FC4423" w:rsidRPr="00FC4423" w:rsidRDefault="00FC4423" w:rsidP="00FC4423">
      <w:pPr>
        <w:pStyle w:val="Listing"/>
        <w:rPr>
          <w:lang w:val="en-US"/>
        </w:rPr>
      </w:pPr>
      <w:r w:rsidRPr="00FC4423">
        <w:rPr>
          <w:lang w:val="en-US"/>
        </w:rPr>
        <w:t xml:space="preserve">  init_queue(&amp;read_queue);</w:t>
      </w:r>
    </w:p>
    <w:p w14:paraId="6A9AE6C3" w14:textId="77777777" w:rsidR="00FC4423" w:rsidRPr="00FC4423" w:rsidRDefault="00FC4423" w:rsidP="00FC4423">
      <w:pPr>
        <w:pStyle w:val="Listing"/>
        <w:rPr>
          <w:lang w:val="en-US"/>
        </w:rPr>
      </w:pPr>
      <w:r w:rsidRPr="00FC4423">
        <w:rPr>
          <w:lang w:val="en-US"/>
        </w:rPr>
        <w:t xml:space="preserve">  init_tx_queue(&amp;tx_queue);</w:t>
      </w:r>
    </w:p>
    <w:p w14:paraId="5393A493" w14:textId="77777777" w:rsidR="00FC4423" w:rsidRPr="00FC4423" w:rsidRDefault="00FC4423" w:rsidP="00FC4423">
      <w:pPr>
        <w:pStyle w:val="Listing"/>
        <w:rPr>
          <w:lang w:val="en-US"/>
        </w:rPr>
      </w:pPr>
    </w:p>
    <w:p w14:paraId="621D7E28" w14:textId="77777777" w:rsidR="00FC4423" w:rsidRPr="00FC4423" w:rsidRDefault="00FC4423" w:rsidP="00FC4423">
      <w:pPr>
        <w:pStyle w:val="Listing"/>
        <w:rPr>
          <w:lang w:val="en-US"/>
        </w:rPr>
      </w:pPr>
      <w:r w:rsidRPr="00FC4423">
        <w:rPr>
          <w:lang w:val="en-US"/>
        </w:rPr>
        <w:t xml:space="preserve">  /* USER CODE END 2 */</w:t>
      </w:r>
    </w:p>
    <w:p w14:paraId="207DADCF" w14:textId="77777777" w:rsidR="00FC4423" w:rsidRPr="00FC4423" w:rsidRDefault="00FC4423" w:rsidP="00FC4423">
      <w:pPr>
        <w:pStyle w:val="Listing"/>
        <w:rPr>
          <w:lang w:val="en-US"/>
        </w:rPr>
      </w:pPr>
    </w:p>
    <w:p w14:paraId="1081998C" w14:textId="77777777" w:rsidR="00FC4423" w:rsidRPr="00FC4423" w:rsidRDefault="00FC4423" w:rsidP="00FC4423">
      <w:pPr>
        <w:pStyle w:val="Listing"/>
        <w:rPr>
          <w:lang w:val="en-US"/>
        </w:rPr>
      </w:pPr>
      <w:r w:rsidRPr="00FC4423">
        <w:rPr>
          <w:lang w:val="en-US"/>
        </w:rPr>
        <w:t xml:space="preserve">  /* Infinite loop */</w:t>
      </w:r>
    </w:p>
    <w:p w14:paraId="56EC3DF0" w14:textId="77777777" w:rsidR="00FC4423" w:rsidRPr="00FC4423" w:rsidRDefault="00FC4423" w:rsidP="00FC4423">
      <w:pPr>
        <w:pStyle w:val="Listing"/>
      </w:pPr>
      <w:r w:rsidRPr="00FC4423">
        <w:rPr>
          <w:lang w:val="en-US"/>
        </w:rPr>
        <w:t xml:space="preserve">  </w:t>
      </w:r>
      <w:r w:rsidRPr="00FC4423">
        <w:t>/* USER CODE BEGIN WHILE */</w:t>
      </w:r>
    </w:p>
    <w:p w14:paraId="4011153A" w14:textId="77777777" w:rsidR="00FC4423" w:rsidRPr="00FC4423" w:rsidRDefault="00FC4423" w:rsidP="00FC4423">
      <w:pPr>
        <w:pStyle w:val="Listing"/>
      </w:pPr>
    </w:p>
    <w:p w14:paraId="6A682144" w14:textId="77777777" w:rsidR="00FC4423" w:rsidRPr="00FC4423" w:rsidRDefault="00FC4423" w:rsidP="00FC4423">
      <w:pPr>
        <w:pStyle w:val="Listing"/>
      </w:pPr>
      <w:r w:rsidRPr="00FC4423">
        <w:t xml:space="preserve">  /* </w:t>
      </w:r>
      <w:r w:rsidRPr="00FC4423">
        <w:rPr>
          <w:u w:val="single"/>
        </w:rPr>
        <w:t>Запускаем</w:t>
      </w:r>
      <w:r w:rsidRPr="00FC4423">
        <w:t xml:space="preserve"> </w:t>
      </w:r>
      <w:r w:rsidRPr="00FC4423">
        <w:rPr>
          <w:u w:val="single"/>
        </w:rPr>
        <w:t>приём</w:t>
      </w:r>
      <w:r w:rsidRPr="00FC4423">
        <w:t xml:space="preserve"> в IT (</w:t>
      </w:r>
      <w:r w:rsidRPr="00FC4423">
        <w:rPr>
          <w:u w:val="single"/>
        </w:rPr>
        <w:t>если</w:t>
      </w:r>
      <w:r w:rsidRPr="00FC4423">
        <w:t xml:space="preserve"> </w:t>
      </w:r>
      <w:r w:rsidRPr="00FC4423">
        <w:rPr>
          <w:u w:val="single"/>
        </w:rPr>
        <w:t>хотите</w:t>
      </w:r>
      <w:r w:rsidRPr="00FC4423">
        <w:t xml:space="preserve"> </w:t>
      </w:r>
      <w:r w:rsidRPr="00FC4423">
        <w:rPr>
          <w:u w:val="single"/>
        </w:rPr>
        <w:t>запускать</w:t>
      </w:r>
      <w:r w:rsidRPr="00FC4423">
        <w:t xml:space="preserve"> в polling — </w:t>
      </w:r>
      <w:r w:rsidRPr="00FC4423">
        <w:rPr>
          <w:u w:val="single"/>
        </w:rPr>
        <w:t>уберите</w:t>
      </w:r>
      <w:r w:rsidRPr="00FC4423">
        <w:t xml:space="preserve"> </w:t>
      </w:r>
      <w:r w:rsidRPr="00FC4423">
        <w:rPr>
          <w:u w:val="single"/>
        </w:rPr>
        <w:t>эту</w:t>
      </w:r>
      <w:r w:rsidRPr="00FC4423">
        <w:t xml:space="preserve"> </w:t>
      </w:r>
      <w:r w:rsidRPr="00FC4423">
        <w:rPr>
          <w:u w:val="single"/>
        </w:rPr>
        <w:t>строку</w:t>
      </w:r>
      <w:r w:rsidRPr="00FC4423">
        <w:t>) */</w:t>
      </w:r>
    </w:p>
    <w:p w14:paraId="37D12DAE" w14:textId="77777777" w:rsidR="00FC4423" w:rsidRPr="00FC4423" w:rsidRDefault="00FC4423" w:rsidP="00FC4423">
      <w:pPr>
        <w:pStyle w:val="Listing"/>
        <w:rPr>
          <w:lang w:val="en-US"/>
        </w:rPr>
      </w:pPr>
      <w:r w:rsidRPr="00FC4423">
        <w:t xml:space="preserve">  </w:t>
      </w:r>
      <w:r w:rsidRPr="00FC4423">
        <w:rPr>
          <w:lang w:val="en-US"/>
        </w:rPr>
        <w:t>HAL_UART_Receive_IT(&amp;huart6, &amp;read_buffer, 1);</w:t>
      </w:r>
    </w:p>
    <w:p w14:paraId="6ED24F57" w14:textId="77777777" w:rsidR="00FC4423" w:rsidRPr="00FC4423" w:rsidRDefault="00FC4423" w:rsidP="00FC4423">
      <w:pPr>
        <w:pStyle w:val="Listing"/>
        <w:rPr>
          <w:lang w:val="en-US"/>
        </w:rPr>
      </w:pPr>
      <w:r w:rsidRPr="00FC4423">
        <w:rPr>
          <w:lang w:val="en-US"/>
        </w:rPr>
        <w:t xml:space="preserve">  </w:t>
      </w:r>
      <w:r w:rsidRPr="00FC4423">
        <w:rPr>
          <w:b/>
          <w:bCs/>
          <w:lang w:val="en-US"/>
        </w:rPr>
        <w:t>while</w:t>
      </w:r>
      <w:r w:rsidRPr="00FC4423">
        <w:rPr>
          <w:lang w:val="en-US"/>
        </w:rPr>
        <w:t xml:space="preserve"> (1)</w:t>
      </w:r>
    </w:p>
    <w:p w14:paraId="153AA25C" w14:textId="77777777" w:rsidR="00FC4423" w:rsidRPr="00FC4423" w:rsidRDefault="00FC4423" w:rsidP="00FC4423">
      <w:pPr>
        <w:pStyle w:val="Listing"/>
        <w:rPr>
          <w:lang w:val="en-US"/>
        </w:rPr>
      </w:pPr>
      <w:r w:rsidRPr="00FC4423">
        <w:rPr>
          <w:lang w:val="en-US"/>
        </w:rPr>
        <w:t xml:space="preserve">  {</w:t>
      </w:r>
    </w:p>
    <w:p w14:paraId="057370AD" w14:textId="77777777" w:rsidR="00FC4423" w:rsidRPr="00FC4423" w:rsidRDefault="00FC4423" w:rsidP="00FC4423">
      <w:pPr>
        <w:pStyle w:val="Listing"/>
        <w:rPr>
          <w:lang w:val="en-US"/>
        </w:rPr>
      </w:pPr>
      <w:r w:rsidRPr="00FC4423">
        <w:rPr>
          <w:lang w:val="en-US"/>
        </w:rPr>
        <w:tab/>
        <w:t xml:space="preserve">  </w:t>
      </w:r>
      <w:r w:rsidRPr="00FC4423">
        <w:rPr>
          <w:b/>
          <w:bCs/>
          <w:lang w:val="en-US"/>
        </w:rPr>
        <w:t>if</w:t>
      </w:r>
      <w:r w:rsidRPr="00FC4423">
        <w:rPr>
          <w:lang w:val="en-US"/>
        </w:rPr>
        <w:t xml:space="preserve"> (current_mode == </w:t>
      </w:r>
      <w:r w:rsidRPr="00FC4423">
        <w:rPr>
          <w:i/>
          <w:iCs/>
          <w:lang w:val="en-US"/>
        </w:rPr>
        <w:t>DISABLED</w:t>
      </w:r>
      <w:r w:rsidRPr="00FC4423">
        <w:rPr>
          <w:lang w:val="en-US"/>
        </w:rPr>
        <w:t>) {</w:t>
      </w:r>
    </w:p>
    <w:p w14:paraId="38B65ABD" w14:textId="77777777" w:rsidR="00FC4423" w:rsidRPr="00FC4423" w:rsidRDefault="00FC4423" w:rsidP="00FC4423">
      <w:pPr>
        <w:pStyle w:val="Listing"/>
        <w:rPr>
          <w:lang w:val="en-US"/>
        </w:rPr>
      </w:pPr>
      <w:r w:rsidRPr="00FC4423">
        <w:rPr>
          <w:lang w:val="en-US"/>
        </w:rPr>
        <w:tab/>
      </w:r>
      <w:r w:rsidRPr="00FC4423">
        <w:rPr>
          <w:lang w:val="en-US"/>
        </w:rPr>
        <w:tab/>
        <w:t xml:space="preserve">  </w:t>
      </w:r>
      <w:r w:rsidRPr="00FC4423">
        <w:rPr>
          <w:b/>
          <w:bCs/>
          <w:lang w:val="en-US"/>
        </w:rPr>
        <w:t>if</w:t>
      </w:r>
      <w:r w:rsidRPr="00FC4423">
        <w:rPr>
          <w:lang w:val="en-US"/>
        </w:rPr>
        <w:t xml:space="preserve"> (HAL_UART_Receive(&amp;huart6, &amp;read_buffer, 1, UART_TIMEOUT) == </w:t>
      </w:r>
      <w:r w:rsidRPr="00FC4423">
        <w:rPr>
          <w:i/>
          <w:iCs/>
          <w:lang w:val="en-US"/>
        </w:rPr>
        <w:t>HAL_OK</w:t>
      </w:r>
      <w:r w:rsidRPr="00FC4423">
        <w:rPr>
          <w:lang w:val="en-US"/>
        </w:rPr>
        <w:t>) {</w:t>
      </w:r>
    </w:p>
    <w:p w14:paraId="46C3DFD9" w14:textId="77777777" w:rsidR="00FC4423" w:rsidRPr="00FC4423" w:rsidRDefault="00FC4423" w:rsidP="00FC4423">
      <w:pPr>
        <w:pStyle w:val="Listing"/>
        <w:rPr>
          <w:lang w:val="en-US"/>
        </w:rPr>
      </w:pPr>
      <w:r w:rsidRPr="00FC4423">
        <w:rPr>
          <w:lang w:val="en-US"/>
        </w:rPr>
        <w:tab/>
      </w:r>
      <w:r w:rsidRPr="00FC4423">
        <w:rPr>
          <w:lang w:val="en-US"/>
        </w:rPr>
        <w:tab/>
      </w:r>
      <w:r w:rsidRPr="00FC4423">
        <w:rPr>
          <w:lang w:val="en-US"/>
        </w:rPr>
        <w:tab/>
        <w:t xml:space="preserve">  enqueue(&amp;read_queue, read_buffer);</w:t>
      </w:r>
    </w:p>
    <w:p w14:paraId="636F63D8" w14:textId="77777777" w:rsidR="00FC4423" w:rsidRPr="00FC4423" w:rsidRDefault="00FC4423" w:rsidP="00FC4423">
      <w:pPr>
        <w:pStyle w:val="Listing"/>
        <w:rPr>
          <w:lang w:val="en-US"/>
        </w:rPr>
      </w:pPr>
      <w:r w:rsidRPr="00FC4423">
        <w:rPr>
          <w:lang w:val="en-US"/>
        </w:rPr>
        <w:tab/>
      </w:r>
      <w:r w:rsidRPr="00FC4423">
        <w:rPr>
          <w:lang w:val="en-US"/>
        </w:rPr>
        <w:tab/>
        <w:t xml:space="preserve">  }</w:t>
      </w:r>
    </w:p>
    <w:p w14:paraId="43563168" w14:textId="77777777" w:rsidR="00FC4423" w:rsidRPr="00FC4423" w:rsidRDefault="00FC4423" w:rsidP="00FC4423">
      <w:pPr>
        <w:pStyle w:val="Listing"/>
        <w:rPr>
          <w:lang w:val="en-US"/>
        </w:rPr>
      </w:pPr>
      <w:r w:rsidRPr="00FC4423">
        <w:rPr>
          <w:lang w:val="en-US"/>
        </w:rPr>
        <w:tab/>
        <w:t xml:space="preserve">  }</w:t>
      </w:r>
    </w:p>
    <w:p w14:paraId="5CB237C0" w14:textId="77777777" w:rsidR="00FC4423" w:rsidRPr="00FC4423" w:rsidRDefault="00FC4423" w:rsidP="00FC4423">
      <w:pPr>
        <w:pStyle w:val="Listing"/>
        <w:rPr>
          <w:lang w:val="en-US"/>
        </w:rPr>
      </w:pPr>
    </w:p>
    <w:p w14:paraId="3C1199D7" w14:textId="77777777" w:rsidR="00FC4423" w:rsidRPr="00FC4423" w:rsidRDefault="00FC4423" w:rsidP="00FC4423">
      <w:pPr>
        <w:pStyle w:val="Listing"/>
        <w:rPr>
          <w:lang w:val="en-US"/>
        </w:rPr>
      </w:pPr>
      <w:r w:rsidRPr="00FC4423">
        <w:rPr>
          <w:lang w:val="en-US"/>
        </w:rPr>
        <w:tab/>
        <w:t xml:space="preserve">  </w:t>
      </w:r>
      <w:r w:rsidRPr="00FC4423">
        <w:rPr>
          <w:b/>
          <w:bCs/>
          <w:lang w:val="en-US"/>
        </w:rPr>
        <w:t>if</w:t>
      </w:r>
      <w:r w:rsidRPr="00FC4423">
        <w:rPr>
          <w:lang w:val="en-US"/>
        </w:rPr>
        <w:t xml:space="preserve"> (dequeue(&amp;read_queue, &amp;read_buffer)) {</w:t>
      </w:r>
    </w:p>
    <w:p w14:paraId="0A47A5D3" w14:textId="77777777" w:rsidR="00FC4423" w:rsidRPr="00FC4423" w:rsidRDefault="00FC4423" w:rsidP="00FC4423">
      <w:pPr>
        <w:pStyle w:val="Listing"/>
        <w:rPr>
          <w:lang w:val="en-US"/>
        </w:rPr>
      </w:pPr>
      <w:r w:rsidRPr="00FC4423">
        <w:rPr>
          <w:lang w:val="en-US"/>
        </w:rPr>
        <w:tab/>
      </w:r>
      <w:r w:rsidRPr="00FC4423">
        <w:rPr>
          <w:lang w:val="en-US"/>
        </w:rPr>
        <w:tab/>
        <w:t xml:space="preserve">  </w:t>
      </w:r>
      <w:r w:rsidRPr="00FC4423">
        <w:rPr>
          <w:b/>
          <w:bCs/>
          <w:lang w:val="en-US"/>
        </w:rPr>
        <w:t>if</w:t>
      </w:r>
      <w:r w:rsidRPr="00FC4423">
        <w:rPr>
          <w:lang w:val="en-US"/>
        </w:rPr>
        <w:t xml:space="preserve"> (read_buffer == '+') {</w:t>
      </w:r>
    </w:p>
    <w:p w14:paraId="79B14586" w14:textId="77777777" w:rsidR="00FC4423" w:rsidRPr="00FC4423" w:rsidRDefault="00FC4423" w:rsidP="00FC4423">
      <w:pPr>
        <w:pStyle w:val="Listing"/>
        <w:rPr>
          <w:lang w:val="en-US"/>
        </w:rPr>
      </w:pPr>
      <w:r w:rsidRPr="00FC4423">
        <w:rPr>
          <w:lang w:val="en-US"/>
        </w:rPr>
        <w:tab/>
      </w:r>
      <w:r w:rsidRPr="00FC4423">
        <w:rPr>
          <w:lang w:val="en-US"/>
        </w:rPr>
        <w:tab/>
      </w:r>
      <w:r w:rsidRPr="00FC4423">
        <w:rPr>
          <w:lang w:val="en-US"/>
        </w:rPr>
        <w:tab/>
        <w:t xml:space="preserve">  </w:t>
      </w:r>
      <w:r w:rsidRPr="00FC4423">
        <w:rPr>
          <w:b/>
          <w:bCs/>
          <w:lang w:val="en-US"/>
        </w:rPr>
        <w:t>if</w:t>
      </w:r>
      <w:r w:rsidRPr="00FC4423">
        <w:rPr>
          <w:lang w:val="en-US"/>
        </w:rPr>
        <w:t xml:space="preserve"> (current_mode == </w:t>
      </w:r>
      <w:r w:rsidRPr="00FC4423">
        <w:rPr>
          <w:i/>
          <w:iCs/>
          <w:lang w:val="en-US"/>
        </w:rPr>
        <w:t>DISABLED</w:t>
      </w:r>
      <w:r w:rsidRPr="00FC4423">
        <w:rPr>
          <w:lang w:val="en-US"/>
        </w:rPr>
        <w:t>) {</w:t>
      </w:r>
    </w:p>
    <w:p w14:paraId="20C51686" w14:textId="77777777" w:rsidR="00FC4423" w:rsidRPr="00FC4423" w:rsidRDefault="00FC4423" w:rsidP="00FC4423">
      <w:pPr>
        <w:pStyle w:val="Listing"/>
        <w:rPr>
          <w:lang w:val="en-US"/>
        </w:rPr>
      </w:pPr>
      <w:r w:rsidRPr="00FC4423">
        <w:rPr>
          <w:lang w:val="en-US"/>
        </w:rPr>
        <w:tab/>
      </w:r>
      <w:r w:rsidRPr="00FC4423">
        <w:rPr>
          <w:lang w:val="en-US"/>
        </w:rPr>
        <w:tab/>
      </w:r>
      <w:r w:rsidRPr="00FC4423">
        <w:rPr>
          <w:lang w:val="en-US"/>
        </w:rPr>
        <w:tab/>
      </w:r>
      <w:r w:rsidRPr="00FC4423">
        <w:rPr>
          <w:lang w:val="en-US"/>
        </w:rPr>
        <w:tab/>
        <w:t xml:space="preserve">  HAL_NVIC_EnableIRQ(</w:t>
      </w:r>
      <w:r w:rsidRPr="00FC4423">
        <w:rPr>
          <w:i/>
          <w:iCs/>
          <w:lang w:val="en-US"/>
        </w:rPr>
        <w:t>USART6_IRQn</w:t>
      </w:r>
      <w:r w:rsidRPr="00FC4423">
        <w:rPr>
          <w:lang w:val="en-US"/>
        </w:rPr>
        <w:t>);</w:t>
      </w:r>
    </w:p>
    <w:p w14:paraId="43FDDB6F" w14:textId="77777777" w:rsidR="00FC4423" w:rsidRPr="00FC4423" w:rsidRDefault="00FC4423" w:rsidP="00FC4423">
      <w:pPr>
        <w:pStyle w:val="Listing"/>
        <w:rPr>
          <w:lang w:val="en-US"/>
        </w:rPr>
      </w:pPr>
      <w:r w:rsidRPr="00FC4423">
        <w:rPr>
          <w:lang w:val="en-US"/>
        </w:rPr>
        <w:tab/>
      </w:r>
      <w:r w:rsidRPr="00FC4423">
        <w:rPr>
          <w:lang w:val="en-US"/>
        </w:rPr>
        <w:tab/>
      </w:r>
      <w:r w:rsidRPr="00FC4423">
        <w:rPr>
          <w:lang w:val="en-US"/>
        </w:rPr>
        <w:tab/>
      </w:r>
      <w:r w:rsidRPr="00FC4423">
        <w:rPr>
          <w:lang w:val="en-US"/>
        </w:rPr>
        <w:tab/>
        <w:t xml:space="preserve">  HAL_UART_Receive_IT(&amp;huart6, &amp;read_buffer, 1);</w:t>
      </w:r>
    </w:p>
    <w:p w14:paraId="7CD81979" w14:textId="77777777" w:rsidR="00FC4423" w:rsidRPr="00FC4423" w:rsidRDefault="00FC4423" w:rsidP="00FC4423">
      <w:pPr>
        <w:pStyle w:val="Listing"/>
        <w:rPr>
          <w:lang w:val="en-US"/>
        </w:rPr>
      </w:pPr>
      <w:r w:rsidRPr="00FC4423">
        <w:rPr>
          <w:lang w:val="en-US"/>
        </w:rPr>
        <w:tab/>
      </w:r>
      <w:r w:rsidRPr="00FC4423">
        <w:rPr>
          <w:lang w:val="en-US"/>
        </w:rPr>
        <w:tab/>
      </w:r>
      <w:r w:rsidRPr="00FC4423">
        <w:rPr>
          <w:lang w:val="en-US"/>
        </w:rPr>
        <w:tab/>
      </w:r>
      <w:r w:rsidRPr="00FC4423">
        <w:rPr>
          <w:lang w:val="en-US"/>
        </w:rPr>
        <w:tab/>
        <w:t xml:space="preserve">  current_mode = </w:t>
      </w:r>
      <w:r w:rsidRPr="00FC4423">
        <w:rPr>
          <w:i/>
          <w:iCs/>
          <w:lang w:val="en-US"/>
        </w:rPr>
        <w:t>ENABLED</w:t>
      </w:r>
      <w:r w:rsidRPr="00FC4423">
        <w:rPr>
          <w:lang w:val="en-US"/>
        </w:rPr>
        <w:t>;</w:t>
      </w:r>
    </w:p>
    <w:p w14:paraId="0956233B" w14:textId="77777777" w:rsidR="00FC4423" w:rsidRPr="00FC4423" w:rsidRDefault="00FC4423" w:rsidP="00FC4423">
      <w:pPr>
        <w:pStyle w:val="Listing"/>
        <w:rPr>
          <w:lang w:val="en-US"/>
        </w:rPr>
      </w:pPr>
      <w:r w:rsidRPr="00FC4423">
        <w:rPr>
          <w:lang w:val="en-US"/>
        </w:rPr>
        <w:tab/>
      </w:r>
      <w:r w:rsidRPr="00FC4423">
        <w:rPr>
          <w:lang w:val="en-US"/>
        </w:rPr>
        <w:tab/>
      </w:r>
      <w:r w:rsidRPr="00FC4423">
        <w:rPr>
          <w:lang w:val="en-US"/>
        </w:rPr>
        <w:tab/>
        <w:t xml:space="preserve">  } </w:t>
      </w:r>
      <w:r w:rsidRPr="00FC4423">
        <w:rPr>
          <w:b/>
          <w:bCs/>
          <w:lang w:val="en-US"/>
        </w:rPr>
        <w:t>else</w:t>
      </w:r>
      <w:r w:rsidRPr="00FC4423">
        <w:rPr>
          <w:lang w:val="en-US"/>
        </w:rPr>
        <w:t xml:space="preserve"> {</w:t>
      </w:r>
    </w:p>
    <w:p w14:paraId="4892540B" w14:textId="77777777" w:rsidR="00FC4423" w:rsidRPr="00FC4423" w:rsidRDefault="00FC4423" w:rsidP="00FC4423">
      <w:pPr>
        <w:pStyle w:val="Listing"/>
        <w:rPr>
          <w:lang w:val="en-US"/>
        </w:rPr>
      </w:pPr>
      <w:r w:rsidRPr="00FC4423">
        <w:rPr>
          <w:lang w:val="en-US"/>
        </w:rPr>
        <w:tab/>
      </w:r>
      <w:r w:rsidRPr="00FC4423">
        <w:rPr>
          <w:lang w:val="en-US"/>
        </w:rPr>
        <w:tab/>
      </w:r>
      <w:r w:rsidRPr="00FC4423">
        <w:rPr>
          <w:lang w:val="en-US"/>
        </w:rPr>
        <w:tab/>
      </w:r>
      <w:r w:rsidRPr="00FC4423">
        <w:rPr>
          <w:lang w:val="en-US"/>
        </w:rPr>
        <w:tab/>
        <w:t xml:space="preserve">  HAL_UART_Abort(&amp;huart6);</w:t>
      </w:r>
    </w:p>
    <w:p w14:paraId="30AEFA05" w14:textId="77777777" w:rsidR="00FC4423" w:rsidRPr="00FC4423" w:rsidRDefault="00FC4423" w:rsidP="00FC4423">
      <w:pPr>
        <w:pStyle w:val="Listing"/>
        <w:rPr>
          <w:lang w:val="en-US"/>
        </w:rPr>
      </w:pPr>
      <w:r w:rsidRPr="00FC4423">
        <w:rPr>
          <w:lang w:val="en-US"/>
        </w:rPr>
        <w:tab/>
      </w:r>
      <w:r w:rsidRPr="00FC4423">
        <w:rPr>
          <w:lang w:val="en-US"/>
        </w:rPr>
        <w:tab/>
      </w:r>
      <w:r w:rsidRPr="00FC4423">
        <w:rPr>
          <w:lang w:val="en-US"/>
        </w:rPr>
        <w:tab/>
      </w:r>
      <w:r w:rsidRPr="00FC4423">
        <w:rPr>
          <w:lang w:val="en-US"/>
        </w:rPr>
        <w:tab/>
        <w:t xml:space="preserve">  HAL_NVIC_DisableIRQ(</w:t>
      </w:r>
      <w:r w:rsidRPr="00FC4423">
        <w:rPr>
          <w:i/>
          <w:iCs/>
          <w:lang w:val="en-US"/>
        </w:rPr>
        <w:t>USART6_IRQn</w:t>
      </w:r>
      <w:r w:rsidRPr="00FC4423">
        <w:rPr>
          <w:lang w:val="en-US"/>
        </w:rPr>
        <w:t>);</w:t>
      </w:r>
    </w:p>
    <w:p w14:paraId="43BA6B5B" w14:textId="77777777" w:rsidR="00FC4423" w:rsidRPr="00FC4423" w:rsidRDefault="00FC4423" w:rsidP="00FC4423">
      <w:pPr>
        <w:pStyle w:val="Listing"/>
        <w:rPr>
          <w:lang w:val="en-US"/>
        </w:rPr>
      </w:pPr>
      <w:r w:rsidRPr="00FC4423">
        <w:rPr>
          <w:lang w:val="en-US"/>
        </w:rPr>
        <w:tab/>
      </w:r>
      <w:r w:rsidRPr="00FC4423">
        <w:rPr>
          <w:lang w:val="en-US"/>
        </w:rPr>
        <w:tab/>
      </w:r>
      <w:r w:rsidRPr="00FC4423">
        <w:rPr>
          <w:lang w:val="en-US"/>
        </w:rPr>
        <w:tab/>
      </w:r>
      <w:r w:rsidRPr="00FC4423">
        <w:rPr>
          <w:lang w:val="en-US"/>
        </w:rPr>
        <w:tab/>
        <w:t xml:space="preserve">  current_mode = </w:t>
      </w:r>
      <w:r w:rsidRPr="00FC4423">
        <w:rPr>
          <w:i/>
          <w:iCs/>
          <w:lang w:val="en-US"/>
        </w:rPr>
        <w:t>DISABLED</w:t>
      </w:r>
      <w:r w:rsidRPr="00FC4423">
        <w:rPr>
          <w:lang w:val="en-US"/>
        </w:rPr>
        <w:t>;</w:t>
      </w:r>
    </w:p>
    <w:p w14:paraId="61B55E38" w14:textId="77777777" w:rsidR="00FC4423" w:rsidRPr="00FC4423" w:rsidRDefault="00FC4423" w:rsidP="00FC4423">
      <w:pPr>
        <w:pStyle w:val="Listing"/>
        <w:rPr>
          <w:lang w:val="en-US"/>
        </w:rPr>
      </w:pPr>
      <w:r w:rsidRPr="00FC4423">
        <w:rPr>
          <w:lang w:val="en-US"/>
        </w:rPr>
        <w:tab/>
      </w:r>
      <w:r w:rsidRPr="00FC4423">
        <w:rPr>
          <w:lang w:val="en-US"/>
        </w:rPr>
        <w:tab/>
      </w:r>
      <w:r w:rsidRPr="00FC4423">
        <w:rPr>
          <w:lang w:val="en-US"/>
        </w:rPr>
        <w:tab/>
        <w:t xml:space="preserve">  }</w:t>
      </w:r>
    </w:p>
    <w:p w14:paraId="05EC7439" w14:textId="77777777" w:rsidR="00FC4423" w:rsidRPr="00FC4423" w:rsidRDefault="00FC4423" w:rsidP="00FC4423">
      <w:pPr>
        <w:pStyle w:val="Listing"/>
        <w:rPr>
          <w:lang w:val="en-US"/>
        </w:rPr>
      </w:pPr>
      <w:r w:rsidRPr="00FC4423">
        <w:rPr>
          <w:lang w:val="en-US"/>
        </w:rPr>
        <w:tab/>
      </w:r>
      <w:r w:rsidRPr="00FC4423">
        <w:rPr>
          <w:lang w:val="en-US"/>
        </w:rPr>
        <w:tab/>
      </w:r>
      <w:r w:rsidRPr="00FC4423">
        <w:rPr>
          <w:lang w:val="en-US"/>
        </w:rPr>
        <w:tab/>
        <w:t xml:space="preserve">  send_mode_changed_message();</w:t>
      </w:r>
    </w:p>
    <w:p w14:paraId="5B335512" w14:textId="77777777" w:rsidR="00FC4423" w:rsidRPr="00FC4423" w:rsidRDefault="00FC4423" w:rsidP="00FC4423">
      <w:pPr>
        <w:pStyle w:val="Listing"/>
        <w:rPr>
          <w:lang w:val="en-US"/>
        </w:rPr>
      </w:pPr>
      <w:r w:rsidRPr="00FC4423">
        <w:rPr>
          <w:lang w:val="en-US"/>
        </w:rPr>
        <w:tab/>
      </w:r>
      <w:r w:rsidRPr="00FC4423">
        <w:rPr>
          <w:lang w:val="en-US"/>
        </w:rPr>
        <w:tab/>
        <w:t xml:space="preserve">  } </w:t>
      </w:r>
      <w:r w:rsidRPr="00FC4423">
        <w:rPr>
          <w:b/>
          <w:bCs/>
          <w:lang w:val="en-US"/>
        </w:rPr>
        <w:t>else</w:t>
      </w:r>
      <w:r w:rsidRPr="00FC4423">
        <w:rPr>
          <w:lang w:val="en-US"/>
        </w:rPr>
        <w:t xml:space="preserve"> {</w:t>
      </w:r>
    </w:p>
    <w:p w14:paraId="5B536D60" w14:textId="77777777" w:rsidR="00FC4423" w:rsidRPr="00FC4423" w:rsidRDefault="00FC4423" w:rsidP="00FC4423">
      <w:pPr>
        <w:pStyle w:val="Listing"/>
        <w:rPr>
          <w:lang w:val="en-US"/>
        </w:rPr>
      </w:pPr>
      <w:r w:rsidRPr="00FC4423">
        <w:rPr>
          <w:lang w:val="en-US"/>
        </w:rPr>
        <w:tab/>
      </w:r>
      <w:r w:rsidRPr="00FC4423">
        <w:rPr>
          <w:lang w:val="en-US"/>
        </w:rPr>
        <w:tab/>
      </w:r>
      <w:r w:rsidRPr="00FC4423">
        <w:rPr>
          <w:lang w:val="en-US"/>
        </w:rPr>
        <w:tab/>
        <w:t xml:space="preserve">  play_symbol(read_buffer);</w:t>
      </w:r>
    </w:p>
    <w:p w14:paraId="2A97F3E9" w14:textId="77777777" w:rsidR="00FC4423" w:rsidRPr="00FC4423" w:rsidRDefault="00FC4423" w:rsidP="00FC4423">
      <w:pPr>
        <w:pStyle w:val="Listing"/>
        <w:rPr>
          <w:lang w:val="en-US"/>
        </w:rPr>
      </w:pPr>
      <w:r w:rsidRPr="00FC4423">
        <w:rPr>
          <w:lang w:val="en-US"/>
        </w:rPr>
        <w:tab/>
      </w:r>
      <w:r w:rsidRPr="00FC4423">
        <w:rPr>
          <w:lang w:val="en-US"/>
        </w:rPr>
        <w:tab/>
        <w:t xml:space="preserve">  }</w:t>
      </w:r>
    </w:p>
    <w:p w14:paraId="22750B09" w14:textId="77777777" w:rsidR="00FC4423" w:rsidRPr="00FC4423" w:rsidRDefault="00FC4423" w:rsidP="00FC4423">
      <w:pPr>
        <w:pStyle w:val="Listing"/>
        <w:rPr>
          <w:lang w:val="en-US"/>
        </w:rPr>
      </w:pPr>
      <w:r w:rsidRPr="00FC4423">
        <w:rPr>
          <w:lang w:val="en-US"/>
        </w:rPr>
        <w:tab/>
        <w:t xml:space="preserve">  }</w:t>
      </w:r>
    </w:p>
    <w:p w14:paraId="7F35267E" w14:textId="77777777" w:rsidR="00FC4423" w:rsidRPr="00FC4423" w:rsidRDefault="00FC4423" w:rsidP="00FC4423">
      <w:pPr>
        <w:pStyle w:val="Listing"/>
        <w:rPr>
          <w:lang w:val="en-US"/>
        </w:rPr>
      </w:pPr>
    </w:p>
    <w:p w14:paraId="3512A1E4" w14:textId="77777777" w:rsidR="00FC4423" w:rsidRPr="00FC4423" w:rsidRDefault="00FC4423" w:rsidP="00FC4423">
      <w:pPr>
        <w:pStyle w:val="Listing"/>
        <w:rPr>
          <w:lang w:val="en-US"/>
        </w:rPr>
      </w:pPr>
      <w:r w:rsidRPr="00FC4423">
        <w:rPr>
          <w:lang w:val="en-US"/>
        </w:rPr>
        <w:tab/>
        <w:t xml:space="preserve">  </w:t>
      </w:r>
      <w:r w:rsidRPr="00FC4423">
        <w:rPr>
          <w:b/>
          <w:bCs/>
          <w:lang w:val="en-US"/>
        </w:rPr>
        <w:t>if</w:t>
      </w:r>
      <w:r w:rsidRPr="00FC4423">
        <w:rPr>
          <w:lang w:val="en-US"/>
        </w:rPr>
        <w:t xml:space="preserve"> (process_input() == </w:t>
      </w:r>
      <w:r w:rsidRPr="00FC4423">
        <w:rPr>
          <w:i/>
          <w:iCs/>
          <w:lang w:val="en-US"/>
        </w:rPr>
        <w:t>VERY_LONGLY_PRESSED</w:t>
      </w:r>
      <w:r w:rsidRPr="00FC4423">
        <w:rPr>
          <w:lang w:val="en-US"/>
        </w:rPr>
        <w:t xml:space="preserve"> || morze_length == 5) {</w:t>
      </w:r>
    </w:p>
    <w:p w14:paraId="26D973E2" w14:textId="77777777" w:rsidR="00FC4423" w:rsidRPr="00FC4423" w:rsidRDefault="00FC4423" w:rsidP="00FC4423">
      <w:pPr>
        <w:pStyle w:val="Listing"/>
        <w:rPr>
          <w:lang w:val="en-US"/>
        </w:rPr>
      </w:pPr>
      <w:r w:rsidRPr="00FC4423">
        <w:rPr>
          <w:lang w:val="en-US"/>
        </w:rPr>
        <w:tab/>
      </w:r>
      <w:r w:rsidRPr="00FC4423">
        <w:rPr>
          <w:lang w:val="en-US"/>
        </w:rPr>
        <w:tab/>
        <w:t xml:space="preserve">  send_morze();</w:t>
      </w:r>
    </w:p>
    <w:p w14:paraId="7F3F6696" w14:textId="77777777" w:rsidR="00FC4423" w:rsidRPr="00FC4423" w:rsidRDefault="00FC4423" w:rsidP="00FC4423">
      <w:pPr>
        <w:pStyle w:val="Listing"/>
        <w:rPr>
          <w:lang w:val="en-US"/>
        </w:rPr>
      </w:pPr>
      <w:r w:rsidRPr="00FC4423">
        <w:rPr>
          <w:lang w:val="en-US"/>
        </w:rPr>
        <w:tab/>
      </w:r>
      <w:r w:rsidRPr="00FC4423">
        <w:rPr>
          <w:lang w:val="en-US"/>
        </w:rPr>
        <w:tab/>
        <w:t xml:space="preserve">  morze_length = 0;</w:t>
      </w:r>
    </w:p>
    <w:p w14:paraId="3E4F7F41" w14:textId="77777777" w:rsidR="00FC4423" w:rsidRPr="00FC4423" w:rsidRDefault="00FC4423" w:rsidP="00FC4423">
      <w:pPr>
        <w:pStyle w:val="Listing"/>
        <w:rPr>
          <w:lang w:val="en-US"/>
        </w:rPr>
      </w:pPr>
      <w:r w:rsidRPr="00FC4423">
        <w:rPr>
          <w:lang w:val="en-US"/>
        </w:rPr>
        <w:tab/>
        <w:t xml:space="preserve">  }</w:t>
      </w:r>
    </w:p>
    <w:p w14:paraId="0AD1B6B6" w14:textId="77777777" w:rsidR="00FC4423" w:rsidRPr="00FC4423" w:rsidRDefault="00FC4423" w:rsidP="00FC4423">
      <w:pPr>
        <w:pStyle w:val="Listing"/>
        <w:rPr>
          <w:lang w:val="en-US"/>
        </w:rPr>
      </w:pPr>
    </w:p>
    <w:p w14:paraId="2A5B0C48" w14:textId="77777777" w:rsidR="00FC4423" w:rsidRPr="00FC4423" w:rsidRDefault="00FC4423" w:rsidP="00FC4423">
      <w:pPr>
        <w:pStyle w:val="Listing"/>
        <w:rPr>
          <w:lang w:val="en-US"/>
        </w:rPr>
      </w:pPr>
    </w:p>
    <w:p w14:paraId="01F2E76C" w14:textId="77777777" w:rsidR="00FC4423" w:rsidRPr="00FC4423" w:rsidRDefault="00FC4423" w:rsidP="00FC4423">
      <w:pPr>
        <w:pStyle w:val="Listing"/>
        <w:rPr>
          <w:lang w:val="en-US"/>
        </w:rPr>
      </w:pPr>
      <w:r w:rsidRPr="00FC4423">
        <w:rPr>
          <w:lang w:val="en-US"/>
        </w:rPr>
        <w:t xml:space="preserve">    /* USER CODE END WHILE */</w:t>
      </w:r>
    </w:p>
    <w:p w14:paraId="5EA4D5BA" w14:textId="77777777" w:rsidR="00FC4423" w:rsidRPr="00FC4423" w:rsidRDefault="00FC4423" w:rsidP="00FC4423">
      <w:pPr>
        <w:pStyle w:val="Listing"/>
        <w:rPr>
          <w:lang w:val="en-US"/>
        </w:rPr>
      </w:pPr>
    </w:p>
    <w:p w14:paraId="74A822F3" w14:textId="77777777" w:rsidR="00FC4423" w:rsidRPr="00FC4423" w:rsidRDefault="00FC4423" w:rsidP="00FC4423">
      <w:pPr>
        <w:pStyle w:val="Listing"/>
        <w:rPr>
          <w:lang w:val="en-US"/>
        </w:rPr>
      </w:pPr>
      <w:r w:rsidRPr="00FC4423">
        <w:rPr>
          <w:lang w:val="en-US"/>
        </w:rPr>
        <w:t xml:space="preserve">    /* USER CODE BEGIN 3 */</w:t>
      </w:r>
    </w:p>
    <w:p w14:paraId="7151C813" w14:textId="77777777" w:rsidR="00FC4423" w:rsidRPr="00FC4423" w:rsidRDefault="00FC4423" w:rsidP="00FC4423">
      <w:pPr>
        <w:pStyle w:val="Listing"/>
        <w:rPr>
          <w:lang w:val="en-US"/>
        </w:rPr>
      </w:pPr>
      <w:r w:rsidRPr="00FC4423">
        <w:rPr>
          <w:lang w:val="en-US"/>
        </w:rPr>
        <w:t xml:space="preserve">  }</w:t>
      </w:r>
    </w:p>
    <w:p w14:paraId="69756E38" w14:textId="77777777" w:rsidR="00FC4423" w:rsidRPr="00FC4423" w:rsidRDefault="00FC4423" w:rsidP="00FC4423">
      <w:pPr>
        <w:pStyle w:val="Listing"/>
        <w:rPr>
          <w:lang w:val="en-US"/>
        </w:rPr>
      </w:pPr>
      <w:r w:rsidRPr="00FC4423">
        <w:rPr>
          <w:lang w:val="en-US"/>
        </w:rPr>
        <w:lastRenderedPageBreak/>
        <w:t xml:space="preserve">  /* USER CODE END 3 */</w:t>
      </w:r>
    </w:p>
    <w:p w14:paraId="59125B25" w14:textId="77777777" w:rsidR="00FC4423" w:rsidRPr="00FC4423" w:rsidRDefault="00FC4423" w:rsidP="00FC4423">
      <w:pPr>
        <w:pStyle w:val="Listing"/>
        <w:rPr>
          <w:lang w:val="en-US"/>
        </w:rPr>
      </w:pPr>
      <w:r w:rsidRPr="00FC4423">
        <w:rPr>
          <w:lang w:val="en-US"/>
        </w:rPr>
        <w:t>}</w:t>
      </w:r>
    </w:p>
    <w:p w14:paraId="303F7D7F" w14:textId="77777777" w:rsidR="00FC4423" w:rsidRPr="00FC4423" w:rsidRDefault="00FC4423" w:rsidP="00FC4423">
      <w:pPr>
        <w:pStyle w:val="Listing"/>
        <w:rPr>
          <w:lang w:val="en-US"/>
        </w:rPr>
      </w:pPr>
    </w:p>
    <w:p w14:paraId="0EBE4FED" w14:textId="77777777" w:rsidR="00FC4423" w:rsidRPr="00FC4423" w:rsidRDefault="00FC4423" w:rsidP="00FC4423">
      <w:pPr>
        <w:pStyle w:val="Listing"/>
        <w:rPr>
          <w:lang w:val="en-US"/>
        </w:rPr>
      </w:pPr>
      <w:r w:rsidRPr="00FC4423">
        <w:rPr>
          <w:lang w:val="en-US"/>
        </w:rPr>
        <w:t>/**</w:t>
      </w:r>
    </w:p>
    <w:p w14:paraId="360CE1F5" w14:textId="77777777" w:rsidR="00FC4423" w:rsidRPr="00FC4423" w:rsidRDefault="00FC4423" w:rsidP="00FC4423">
      <w:pPr>
        <w:pStyle w:val="Listing"/>
        <w:rPr>
          <w:lang w:val="en-US"/>
        </w:rPr>
      </w:pPr>
      <w:r w:rsidRPr="00FC4423">
        <w:rPr>
          <w:lang w:val="en-US"/>
        </w:rPr>
        <w:t xml:space="preserve">  * @brief System Clock Configuration</w:t>
      </w:r>
    </w:p>
    <w:p w14:paraId="274549F3" w14:textId="77777777" w:rsidR="00FC4423" w:rsidRPr="00FC4423" w:rsidRDefault="00FC4423" w:rsidP="00FC4423">
      <w:pPr>
        <w:pStyle w:val="Listing"/>
        <w:rPr>
          <w:lang w:val="en-US"/>
        </w:rPr>
      </w:pPr>
      <w:r w:rsidRPr="00FC4423">
        <w:rPr>
          <w:lang w:val="en-US"/>
        </w:rPr>
        <w:t xml:space="preserve">  * @</w:t>
      </w:r>
      <w:r w:rsidRPr="00FC4423">
        <w:rPr>
          <w:u w:val="single"/>
          <w:lang w:val="en-US"/>
        </w:rPr>
        <w:t>retval</w:t>
      </w:r>
      <w:r w:rsidRPr="00FC4423">
        <w:rPr>
          <w:lang w:val="en-US"/>
        </w:rPr>
        <w:t xml:space="preserve"> None</w:t>
      </w:r>
    </w:p>
    <w:p w14:paraId="2832AFDE" w14:textId="77777777" w:rsidR="00FC4423" w:rsidRPr="00FC4423" w:rsidRDefault="00FC4423" w:rsidP="00FC4423">
      <w:pPr>
        <w:pStyle w:val="Listing"/>
        <w:rPr>
          <w:lang w:val="en-US"/>
        </w:rPr>
      </w:pPr>
      <w:r w:rsidRPr="00FC4423">
        <w:rPr>
          <w:lang w:val="en-US"/>
        </w:rPr>
        <w:t xml:space="preserve">  */</w:t>
      </w:r>
    </w:p>
    <w:p w14:paraId="3B91A127" w14:textId="77777777" w:rsidR="00FC4423" w:rsidRPr="00FC4423" w:rsidRDefault="00FC4423" w:rsidP="00FC4423">
      <w:pPr>
        <w:pStyle w:val="Listing"/>
        <w:rPr>
          <w:lang w:val="en-US"/>
        </w:rPr>
      </w:pPr>
      <w:r w:rsidRPr="00FC4423">
        <w:rPr>
          <w:b/>
          <w:bCs/>
          <w:lang w:val="en-US"/>
        </w:rPr>
        <w:t>void</w:t>
      </w:r>
      <w:r w:rsidRPr="00FC4423">
        <w:rPr>
          <w:lang w:val="en-US"/>
        </w:rPr>
        <w:t xml:space="preserve"> </w:t>
      </w:r>
      <w:r w:rsidRPr="00FC4423">
        <w:rPr>
          <w:b/>
          <w:bCs/>
          <w:lang w:val="en-US"/>
        </w:rPr>
        <w:t>SystemClock_Config</w:t>
      </w:r>
      <w:r w:rsidRPr="00FC4423">
        <w:rPr>
          <w:lang w:val="en-US"/>
        </w:rPr>
        <w:t>(</w:t>
      </w:r>
      <w:r w:rsidRPr="00FC4423">
        <w:rPr>
          <w:b/>
          <w:bCs/>
          <w:lang w:val="en-US"/>
        </w:rPr>
        <w:t>void</w:t>
      </w:r>
      <w:r w:rsidRPr="00FC4423">
        <w:rPr>
          <w:lang w:val="en-US"/>
        </w:rPr>
        <w:t>)</w:t>
      </w:r>
    </w:p>
    <w:p w14:paraId="5CE03646" w14:textId="77777777" w:rsidR="00FC4423" w:rsidRPr="00FC4423" w:rsidRDefault="00FC4423" w:rsidP="00FC4423">
      <w:pPr>
        <w:pStyle w:val="Listing"/>
        <w:rPr>
          <w:lang w:val="en-US"/>
        </w:rPr>
      </w:pPr>
      <w:r w:rsidRPr="00FC4423">
        <w:rPr>
          <w:lang w:val="en-US"/>
        </w:rPr>
        <w:t>{</w:t>
      </w:r>
    </w:p>
    <w:p w14:paraId="208F04DB" w14:textId="77777777" w:rsidR="00FC4423" w:rsidRPr="00FC4423" w:rsidRDefault="00FC4423" w:rsidP="00FC4423">
      <w:pPr>
        <w:pStyle w:val="Listing"/>
        <w:rPr>
          <w:lang w:val="en-US"/>
        </w:rPr>
      </w:pPr>
      <w:r w:rsidRPr="00FC4423">
        <w:rPr>
          <w:lang w:val="en-US"/>
        </w:rPr>
        <w:t xml:space="preserve">  RCC_OscInitTypeDef RCC_OscInitStruct = {0};</w:t>
      </w:r>
    </w:p>
    <w:p w14:paraId="29BA0ED7" w14:textId="77777777" w:rsidR="00FC4423" w:rsidRPr="00FC4423" w:rsidRDefault="00FC4423" w:rsidP="00FC4423">
      <w:pPr>
        <w:pStyle w:val="Listing"/>
        <w:rPr>
          <w:lang w:val="en-US"/>
        </w:rPr>
      </w:pPr>
      <w:r w:rsidRPr="00FC4423">
        <w:rPr>
          <w:lang w:val="en-US"/>
        </w:rPr>
        <w:t xml:space="preserve">  RCC_ClkInitTypeDef RCC_ClkInitStruct = {0};</w:t>
      </w:r>
    </w:p>
    <w:p w14:paraId="61D81A4E" w14:textId="77777777" w:rsidR="00FC4423" w:rsidRPr="00FC4423" w:rsidRDefault="00FC4423" w:rsidP="00FC4423">
      <w:pPr>
        <w:pStyle w:val="Listing"/>
        <w:rPr>
          <w:lang w:val="en-US"/>
        </w:rPr>
      </w:pPr>
    </w:p>
    <w:p w14:paraId="3A761820" w14:textId="77777777" w:rsidR="00FC4423" w:rsidRPr="00FC4423" w:rsidRDefault="00FC4423" w:rsidP="00FC4423">
      <w:pPr>
        <w:pStyle w:val="Listing"/>
        <w:rPr>
          <w:lang w:val="en-US"/>
        </w:rPr>
      </w:pPr>
      <w:r w:rsidRPr="00FC4423">
        <w:rPr>
          <w:lang w:val="en-US"/>
        </w:rPr>
        <w:t xml:space="preserve">  /** Configure the main internal regulator output voltage</w:t>
      </w:r>
    </w:p>
    <w:p w14:paraId="5F884BC8" w14:textId="77777777" w:rsidR="00FC4423" w:rsidRPr="00FC4423" w:rsidRDefault="00FC4423" w:rsidP="00FC4423">
      <w:pPr>
        <w:pStyle w:val="Listing"/>
        <w:rPr>
          <w:lang w:val="en-US"/>
        </w:rPr>
      </w:pPr>
      <w:r w:rsidRPr="00FC4423">
        <w:rPr>
          <w:lang w:val="en-US"/>
        </w:rPr>
        <w:t xml:space="preserve">  */</w:t>
      </w:r>
    </w:p>
    <w:p w14:paraId="0AD00E6D" w14:textId="77777777" w:rsidR="00FC4423" w:rsidRPr="00FC4423" w:rsidRDefault="00FC4423" w:rsidP="00FC4423">
      <w:pPr>
        <w:pStyle w:val="Listing"/>
        <w:rPr>
          <w:lang w:val="en-US"/>
        </w:rPr>
      </w:pPr>
      <w:r w:rsidRPr="00FC4423">
        <w:rPr>
          <w:lang w:val="en-US"/>
        </w:rPr>
        <w:t xml:space="preserve">  __HAL_RCC_PWR_CLK_ENABLE();</w:t>
      </w:r>
    </w:p>
    <w:p w14:paraId="6AC62C1C" w14:textId="77777777" w:rsidR="00FC4423" w:rsidRPr="00FC4423" w:rsidRDefault="00FC4423" w:rsidP="00FC4423">
      <w:pPr>
        <w:pStyle w:val="Listing"/>
        <w:rPr>
          <w:lang w:val="en-US"/>
        </w:rPr>
      </w:pPr>
      <w:r w:rsidRPr="00FC4423">
        <w:rPr>
          <w:lang w:val="en-US"/>
        </w:rPr>
        <w:t xml:space="preserve">  __HAL_PWR_VOLTAGESCALING_CONFIG(PWR_REGULATOR_VOLTAGE_SCALE3);</w:t>
      </w:r>
    </w:p>
    <w:p w14:paraId="4F971712" w14:textId="77777777" w:rsidR="00FC4423" w:rsidRPr="00FC4423" w:rsidRDefault="00FC4423" w:rsidP="00FC4423">
      <w:pPr>
        <w:pStyle w:val="Listing"/>
        <w:rPr>
          <w:lang w:val="en-US"/>
        </w:rPr>
      </w:pPr>
    </w:p>
    <w:p w14:paraId="725CF2C4" w14:textId="77777777" w:rsidR="00FC4423" w:rsidRPr="00FC4423" w:rsidRDefault="00FC4423" w:rsidP="00FC4423">
      <w:pPr>
        <w:pStyle w:val="Listing"/>
        <w:rPr>
          <w:lang w:val="en-US"/>
        </w:rPr>
      </w:pPr>
      <w:r w:rsidRPr="00FC4423">
        <w:rPr>
          <w:lang w:val="en-US"/>
        </w:rPr>
        <w:t xml:space="preserve">  /** Initializes the RCC Oscillators according to the specified parameters</w:t>
      </w:r>
    </w:p>
    <w:p w14:paraId="72DA3240" w14:textId="77777777" w:rsidR="00FC4423" w:rsidRPr="00FC4423" w:rsidRDefault="00FC4423" w:rsidP="00FC4423">
      <w:pPr>
        <w:pStyle w:val="Listing"/>
        <w:rPr>
          <w:lang w:val="en-US"/>
        </w:rPr>
      </w:pPr>
      <w:r w:rsidRPr="00FC4423">
        <w:rPr>
          <w:lang w:val="en-US"/>
        </w:rPr>
        <w:t xml:space="preserve">  * in the RCC_OscInitTypeDef structure.</w:t>
      </w:r>
    </w:p>
    <w:p w14:paraId="37C6B491" w14:textId="77777777" w:rsidR="00FC4423" w:rsidRPr="00FC4423" w:rsidRDefault="00FC4423" w:rsidP="00FC4423">
      <w:pPr>
        <w:pStyle w:val="Listing"/>
        <w:rPr>
          <w:lang w:val="en-US"/>
        </w:rPr>
      </w:pPr>
      <w:r w:rsidRPr="00FC4423">
        <w:rPr>
          <w:lang w:val="en-US"/>
        </w:rPr>
        <w:t xml:space="preserve">  */</w:t>
      </w:r>
    </w:p>
    <w:p w14:paraId="5D09E721" w14:textId="77777777" w:rsidR="00FC4423" w:rsidRPr="00FC4423" w:rsidRDefault="00FC4423" w:rsidP="00FC4423">
      <w:pPr>
        <w:pStyle w:val="Listing"/>
        <w:rPr>
          <w:lang w:val="en-US"/>
        </w:rPr>
      </w:pPr>
      <w:r w:rsidRPr="00FC4423">
        <w:rPr>
          <w:lang w:val="en-US"/>
        </w:rPr>
        <w:t xml:space="preserve">  RCC_OscInitStruct.OscillatorType = RCC_OSCILLATORTYPE_HSI;</w:t>
      </w:r>
    </w:p>
    <w:p w14:paraId="5FF4CFA0" w14:textId="77777777" w:rsidR="00FC4423" w:rsidRPr="00FC4423" w:rsidRDefault="00FC4423" w:rsidP="00FC4423">
      <w:pPr>
        <w:pStyle w:val="Listing"/>
        <w:rPr>
          <w:lang w:val="en-US"/>
        </w:rPr>
      </w:pPr>
      <w:r w:rsidRPr="00FC4423">
        <w:rPr>
          <w:lang w:val="en-US"/>
        </w:rPr>
        <w:t xml:space="preserve">  RCC_OscInitStruct.HSIState = RCC_HSI_ON;</w:t>
      </w:r>
    </w:p>
    <w:p w14:paraId="4DCE29E1" w14:textId="77777777" w:rsidR="00FC4423" w:rsidRPr="00FC4423" w:rsidRDefault="00FC4423" w:rsidP="00FC4423">
      <w:pPr>
        <w:pStyle w:val="Listing"/>
        <w:rPr>
          <w:lang w:val="en-US"/>
        </w:rPr>
      </w:pPr>
      <w:r w:rsidRPr="00FC4423">
        <w:rPr>
          <w:lang w:val="en-US"/>
        </w:rPr>
        <w:t xml:space="preserve">  RCC_OscInitStruct.HSICalibrationValue = RCC_HSICALIBRATION_DEFAULT;</w:t>
      </w:r>
    </w:p>
    <w:p w14:paraId="79298722" w14:textId="77777777" w:rsidR="00FC4423" w:rsidRPr="00FC4423" w:rsidRDefault="00FC4423" w:rsidP="00FC4423">
      <w:pPr>
        <w:pStyle w:val="Listing"/>
        <w:rPr>
          <w:lang w:val="en-US"/>
        </w:rPr>
      </w:pPr>
      <w:r w:rsidRPr="00FC4423">
        <w:rPr>
          <w:lang w:val="en-US"/>
        </w:rPr>
        <w:t xml:space="preserve">  RCC_OscInitStruct.PLL.PLLState = RCC_PLL_NONE;</w:t>
      </w:r>
    </w:p>
    <w:p w14:paraId="493220DB" w14:textId="77777777" w:rsidR="00FC4423" w:rsidRPr="00FC4423" w:rsidRDefault="00FC4423" w:rsidP="00FC4423">
      <w:pPr>
        <w:pStyle w:val="Listing"/>
        <w:rPr>
          <w:lang w:val="en-US"/>
        </w:rPr>
      </w:pPr>
      <w:r w:rsidRPr="00FC4423">
        <w:rPr>
          <w:lang w:val="en-US"/>
        </w:rPr>
        <w:t xml:space="preserve">  </w:t>
      </w:r>
      <w:r w:rsidRPr="00FC4423">
        <w:rPr>
          <w:b/>
          <w:bCs/>
          <w:lang w:val="en-US"/>
        </w:rPr>
        <w:t>if</w:t>
      </w:r>
      <w:r w:rsidRPr="00FC4423">
        <w:rPr>
          <w:lang w:val="en-US"/>
        </w:rPr>
        <w:t xml:space="preserve"> (HAL_RCC_OscConfig(&amp;RCC_OscInitStruct) != </w:t>
      </w:r>
      <w:r w:rsidRPr="00FC4423">
        <w:rPr>
          <w:i/>
          <w:iCs/>
          <w:lang w:val="en-US"/>
        </w:rPr>
        <w:t>HAL_OK</w:t>
      </w:r>
      <w:r w:rsidRPr="00FC4423">
        <w:rPr>
          <w:lang w:val="en-US"/>
        </w:rPr>
        <w:t>)</w:t>
      </w:r>
    </w:p>
    <w:p w14:paraId="232354FE" w14:textId="77777777" w:rsidR="00FC4423" w:rsidRPr="00FC4423" w:rsidRDefault="00FC4423" w:rsidP="00FC4423">
      <w:pPr>
        <w:pStyle w:val="Listing"/>
        <w:rPr>
          <w:lang w:val="en-US"/>
        </w:rPr>
      </w:pPr>
      <w:r w:rsidRPr="00FC4423">
        <w:rPr>
          <w:lang w:val="en-US"/>
        </w:rPr>
        <w:t xml:space="preserve">  {</w:t>
      </w:r>
    </w:p>
    <w:p w14:paraId="1D80492D" w14:textId="77777777" w:rsidR="00FC4423" w:rsidRPr="00FC4423" w:rsidRDefault="00FC4423" w:rsidP="00FC4423">
      <w:pPr>
        <w:pStyle w:val="Listing"/>
        <w:rPr>
          <w:lang w:val="en-US"/>
        </w:rPr>
      </w:pPr>
      <w:r w:rsidRPr="00FC4423">
        <w:rPr>
          <w:lang w:val="en-US"/>
        </w:rPr>
        <w:t xml:space="preserve">    Error_Handler();</w:t>
      </w:r>
    </w:p>
    <w:p w14:paraId="5D83FFF7" w14:textId="77777777" w:rsidR="00FC4423" w:rsidRPr="00FC4423" w:rsidRDefault="00FC4423" w:rsidP="00FC4423">
      <w:pPr>
        <w:pStyle w:val="Listing"/>
        <w:rPr>
          <w:lang w:val="en-US"/>
        </w:rPr>
      </w:pPr>
      <w:r w:rsidRPr="00FC4423">
        <w:rPr>
          <w:lang w:val="en-US"/>
        </w:rPr>
        <w:t xml:space="preserve">  }</w:t>
      </w:r>
    </w:p>
    <w:p w14:paraId="2BFF7E8C" w14:textId="77777777" w:rsidR="00FC4423" w:rsidRPr="00FC4423" w:rsidRDefault="00FC4423" w:rsidP="00FC4423">
      <w:pPr>
        <w:pStyle w:val="Listing"/>
        <w:rPr>
          <w:lang w:val="en-US"/>
        </w:rPr>
      </w:pPr>
    </w:p>
    <w:p w14:paraId="03A69635" w14:textId="77777777" w:rsidR="00FC4423" w:rsidRPr="00FC4423" w:rsidRDefault="00FC4423" w:rsidP="00FC4423">
      <w:pPr>
        <w:pStyle w:val="Listing"/>
        <w:rPr>
          <w:lang w:val="en-US"/>
        </w:rPr>
      </w:pPr>
      <w:r w:rsidRPr="00FC4423">
        <w:rPr>
          <w:lang w:val="en-US"/>
        </w:rPr>
        <w:t xml:space="preserve">  /** Initializes the CPU, AHB and APB buses clocks</w:t>
      </w:r>
    </w:p>
    <w:p w14:paraId="28DD1E76" w14:textId="77777777" w:rsidR="00FC4423" w:rsidRPr="00FC4423" w:rsidRDefault="00FC4423" w:rsidP="00FC4423">
      <w:pPr>
        <w:pStyle w:val="Listing"/>
        <w:rPr>
          <w:lang w:val="en-US"/>
        </w:rPr>
      </w:pPr>
      <w:r w:rsidRPr="00FC4423">
        <w:rPr>
          <w:lang w:val="en-US"/>
        </w:rPr>
        <w:t xml:space="preserve">  */</w:t>
      </w:r>
    </w:p>
    <w:p w14:paraId="45E658FA" w14:textId="77777777" w:rsidR="00FC4423" w:rsidRPr="00FC4423" w:rsidRDefault="00FC4423" w:rsidP="00FC4423">
      <w:pPr>
        <w:pStyle w:val="Listing"/>
        <w:rPr>
          <w:lang w:val="en-US"/>
        </w:rPr>
      </w:pPr>
      <w:r w:rsidRPr="00FC4423">
        <w:rPr>
          <w:lang w:val="en-US"/>
        </w:rPr>
        <w:t xml:space="preserve">  RCC_ClkInitStruct.ClockType = RCC_CLOCKTYPE_HCLK|RCC_CLOCKTYPE_SYSCLK</w:t>
      </w:r>
    </w:p>
    <w:p w14:paraId="30F04CEE" w14:textId="77777777" w:rsidR="00FC4423" w:rsidRPr="00FC4423" w:rsidRDefault="00FC4423" w:rsidP="00FC4423">
      <w:pPr>
        <w:pStyle w:val="Listing"/>
        <w:rPr>
          <w:lang w:val="en-US"/>
        </w:rPr>
      </w:pPr>
      <w:r w:rsidRPr="00FC4423">
        <w:rPr>
          <w:lang w:val="en-US"/>
        </w:rPr>
        <w:t xml:space="preserve">                              |RCC_CLOCKTYPE_PCLK1|RCC_CLOCKTYPE_PCLK2;</w:t>
      </w:r>
    </w:p>
    <w:p w14:paraId="0DC425B3" w14:textId="77777777" w:rsidR="00FC4423" w:rsidRPr="00FC4423" w:rsidRDefault="00FC4423" w:rsidP="00FC4423">
      <w:pPr>
        <w:pStyle w:val="Listing"/>
        <w:rPr>
          <w:lang w:val="en-US"/>
        </w:rPr>
      </w:pPr>
      <w:r w:rsidRPr="00FC4423">
        <w:rPr>
          <w:lang w:val="en-US"/>
        </w:rPr>
        <w:t xml:space="preserve">  RCC_ClkInitStruct.SYSCLKSource = RCC_SYSCLKSOURCE_HSI;</w:t>
      </w:r>
    </w:p>
    <w:p w14:paraId="38E6F255" w14:textId="77777777" w:rsidR="00FC4423" w:rsidRPr="00FC4423" w:rsidRDefault="00FC4423" w:rsidP="00FC4423">
      <w:pPr>
        <w:pStyle w:val="Listing"/>
        <w:rPr>
          <w:lang w:val="en-US"/>
        </w:rPr>
      </w:pPr>
      <w:r w:rsidRPr="00FC4423">
        <w:rPr>
          <w:lang w:val="en-US"/>
        </w:rPr>
        <w:t xml:space="preserve">  RCC_ClkInitStruct.AHBCLKDivider = RCC_SYSCLK_DIV1;</w:t>
      </w:r>
    </w:p>
    <w:p w14:paraId="0EEB8A76" w14:textId="77777777" w:rsidR="00FC4423" w:rsidRPr="00FC4423" w:rsidRDefault="00FC4423" w:rsidP="00FC4423">
      <w:pPr>
        <w:pStyle w:val="Listing"/>
        <w:rPr>
          <w:lang w:val="en-US"/>
        </w:rPr>
      </w:pPr>
      <w:r w:rsidRPr="00FC4423">
        <w:rPr>
          <w:lang w:val="en-US"/>
        </w:rPr>
        <w:t xml:space="preserve">  RCC_ClkInitStruct.APB1CLKDivider = RCC_HCLK_DIV1;</w:t>
      </w:r>
    </w:p>
    <w:p w14:paraId="7D2B93B3" w14:textId="77777777" w:rsidR="00FC4423" w:rsidRPr="00FC4423" w:rsidRDefault="00FC4423" w:rsidP="00FC4423">
      <w:pPr>
        <w:pStyle w:val="Listing"/>
        <w:rPr>
          <w:lang w:val="en-US"/>
        </w:rPr>
      </w:pPr>
      <w:r w:rsidRPr="00FC4423">
        <w:rPr>
          <w:lang w:val="en-US"/>
        </w:rPr>
        <w:t xml:space="preserve">  RCC_ClkInitStruct.APB2CLKDivider = RCC_HCLK_DIV2;</w:t>
      </w:r>
    </w:p>
    <w:p w14:paraId="0BCE3B22" w14:textId="77777777" w:rsidR="00FC4423" w:rsidRPr="00FC4423" w:rsidRDefault="00FC4423" w:rsidP="00FC4423">
      <w:pPr>
        <w:pStyle w:val="Listing"/>
        <w:rPr>
          <w:lang w:val="en-US"/>
        </w:rPr>
      </w:pPr>
    </w:p>
    <w:p w14:paraId="01BF39A2" w14:textId="77777777" w:rsidR="00FC4423" w:rsidRPr="00FC4423" w:rsidRDefault="00FC4423" w:rsidP="00FC4423">
      <w:pPr>
        <w:pStyle w:val="Listing"/>
        <w:rPr>
          <w:lang w:val="en-US"/>
        </w:rPr>
      </w:pPr>
      <w:r w:rsidRPr="00FC4423">
        <w:rPr>
          <w:lang w:val="en-US"/>
        </w:rPr>
        <w:t xml:space="preserve">  </w:t>
      </w:r>
      <w:r w:rsidRPr="00FC4423">
        <w:rPr>
          <w:b/>
          <w:bCs/>
          <w:lang w:val="en-US"/>
        </w:rPr>
        <w:t>if</w:t>
      </w:r>
      <w:r w:rsidRPr="00FC4423">
        <w:rPr>
          <w:lang w:val="en-US"/>
        </w:rPr>
        <w:t xml:space="preserve"> (HAL_RCC_ClockConfig(&amp;RCC_ClkInitStruct, FLASH_LATENCY_0) != </w:t>
      </w:r>
      <w:r w:rsidRPr="00FC4423">
        <w:rPr>
          <w:i/>
          <w:iCs/>
          <w:lang w:val="en-US"/>
        </w:rPr>
        <w:t>HAL_OK</w:t>
      </w:r>
      <w:r w:rsidRPr="00FC4423">
        <w:rPr>
          <w:lang w:val="en-US"/>
        </w:rPr>
        <w:t>)</w:t>
      </w:r>
    </w:p>
    <w:p w14:paraId="2012AAC2" w14:textId="77777777" w:rsidR="00FC4423" w:rsidRPr="00FC4423" w:rsidRDefault="00FC4423" w:rsidP="00FC4423">
      <w:pPr>
        <w:pStyle w:val="Listing"/>
        <w:rPr>
          <w:lang w:val="en-US"/>
        </w:rPr>
      </w:pPr>
      <w:r w:rsidRPr="00FC4423">
        <w:rPr>
          <w:lang w:val="en-US"/>
        </w:rPr>
        <w:t xml:space="preserve">  {</w:t>
      </w:r>
    </w:p>
    <w:p w14:paraId="072DA315" w14:textId="77777777" w:rsidR="00FC4423" w:rsidRPr="00FC4423" w:rsidRDefault="00FC4423" w:rsidP="00FC4423">
      <w:pPr>
        <w:pStyle w:val="Listing"/>
        <w:rPr>
          <w:lang w:val="en-US"/>
        </w:rPr>
      </w:pPr>
      <w:r w:rsidRPr="00FC4423">
        <w:rPr>
          <w:lang w:val="en-US"/>
        </w:rPr>
        <w:t xml:space="preserve">    Error_Handler();</w:t>
      </w:r>
    </w:p>
    <w:p w14:paraId="7CD6157F" w14:textId="77777777" w:rsidR="00FC4423" w:rsidRPr="00FC4423" w:rsidRDefault="00FC4423" w:rsidP="00FC4423">
      <w:pPr>
        <w:pStyle w:val="Listing"/>
        <w:rPr>
          <w:lang w:val="en-US"/>
        </w:rPr>
      </w:pPr>
      <w:r w:rsidRPr="00FC4423">
        <w:rPr>
          <w:lang w:val="en-US"/>
        </w:rPr>
        <w:t xml:space="preserve">  }</w:t>
      </w:r>
    </w:p>
    <w:p w14:paraId="3C03A42B" w14:textId="77777777" w:rsidR="00FC4423" w:rsidRPr="00FC4423" w:rsidRDefault="00FC4423" w:rsidP="00FC4423">
      <w:pPr>
        <w:pStyle w:val="Listing"/>
        <w:rPr>
          <w:lang w:val="en-US"/>
        </w:rPr>
      </w:pPr>
      <w:r w:rsidRPr="00FC4423">
        <w:rPr>
          <w:lang w:val="en-US"/>
        </w:rPr>
        <w:t>}</w:t>
      </w:r>
    </w:p>
    <w:p w14:paraId="72BDE959" w14:textId="77777777" w:rsidR="00FC4423" w:rsidRPr="00FC4423" w:rsidRDefault="00FC4423" w:rsidP="00FC4423">
      <w:pPr>
        <w:pStyle w:val="Listing"/>
        <w:rPr>
          <w:lang w:val="en-US"/>
        </w:rPr>
      </w:pPr>
    </w:p>
    <w:p w14:paraId="7AADF277" w14:textId="77777777" w:rsidR="00FC4423" w:rsidRPr="00FC4423" w:rsidRDefault="00FC4423" w:rsidP="00FC4423">
      <w:pPr>
        <w:pStyle w:val="Listing"/>
        <w:rPr>
          <w:lang w:val="en-US"/>
        </w:rPr>
      </w:pPr>
      <w:r w:rsidRPr="00FC4423">
        <w:rPr>
          <w:lang w:val="en-US"/>
        </w:rPr>
        <w:t>/* USER CODE BEGIN 4 */</w:t>
      </w:r>
    </w:p>
    <w:p w14:paraId="7E3BB83C" w14:textId="77777777" w:rsidR="00FC4423" w:rsidRPr="00FC4423" w:rsidRDefault="00FC4423" w:rsidP="00FC4423">
      <w:pPr>
        <w:pStyle w:val="Listing"/>
        <w:rPr>
          <w:lang w:val="en-US"/>
        </w:rPr>
      </w:pPr>
      <w:r w:rsidRPr="00FC4423">
        <w:rPr>
          <w:lang w:val="en-US"/>
        </w:rPr>
        <w:t xml:space="preserve">/* Callback </w:t>
      </w:r>
      <w:r w:rsidRPr="00FC4423">
        <w:rPr>
          <w:u w:val="single"/>
        </w:rPr>
        <w:t>приёма</w:t>
      </w:r>
      <w:r w:rsidRPr="00FC4423">
        <w:rPr>
          <w:lang w:val="en-US"/>
        </w:rPr>
        <w:t xml:space="preserve"> UART (IT) */</w:t>
      </w:r>
    </w:p>
    <w:p w14:paraId="5417E37C" w14:textId="77777777" w:rsidR="00FC4423" w:rsidRPr="00FC4423" w:rsidRDefault="00FC4423" w:rsidP="00FC4423">
      <w:pPr>
        <w:pStyle w:val="Listing"/>
        <w:rPr>
          <w:lang w:val="en-US"/>
        </w:rPr>
      </w:pPr>
      <w:r w:rsidRPr="00FC4423">
        <w:rPr>
          <w:b/>
          <w:bCs/>
          <w:lang w:val="en-US"/>
        </w:rPr>
        <w:t>void</w:t>
      </w:r>
      <w:r w:rsidRPr="00FC4423">
        <w:rPr>
          <w:lang w:val="en-US"/>
        </w:rPr>
        <w:t xml:space="preserve"> </w:t>
      </w:r>
      <w:r w:rsidRPr="00FC4423">
        <w:rPr>
          <w:b/>
          <w:bCs/>
          <w:lang w:val="en-US"/>
        </w:rPr>
        <w:t>HAL_UART_RxCpltCallback</w:t>
      </w:r>
      <w:r w:rsidRPr="00FC4423">
        <w:rPr>
          <w:lang w:val="en-US"/>
        </w:rPr>
        <w:t>(UART_HandleTypeDef *huart) {</w:t>
      </w:r>
    </w:p>
    <w:p w14:paraId="337EF878" w14:textId="77777777" w:rsidR="00FC4423" w:rsidRPr="00FC4423" w:rsidRDefault="00FC4423" w:rsidP="00FC4423">
      <w:pPr>
        <w:pStyle w:val="Listing"/>
        <w:rPr>
          <w:lang w:val="en-US"/>
        </w:rPr>
      </w:pPr>
      <w:r w:rsidRPr="00FC4423">
        <w:rPr>
          <w:lang w:val="en-US"/>
        </w:rPr>
        <w:tab/>
      </w:r>
      <w:r w:rsidRPr="00FC4423">
        <w:rPr>
          <w:b/>
          <w:bCs/>
          <w:lang w:val="en-US"/>
        </w:rPr>
        <w:t>if</w:t>
      </w:r>
      <w:r w:rsidRPr="00FC4423">
        <w:rPr>
          <w:lang w:val="en-US"/>
        </w:rPr>
        <w:t xml:space="preserve"> (huart == &amp;huart6) {</w:t>
      </w:r>
    </w:p>
    <w:p w14:paraId="290EE711" w14:textId="77777777" w:rsidR="00FC4423" w:rsidRPr="00FC4423" w:rsidRDefault="00FC4423" w:rsidP="00FC4423">
      <w:pPr>
        <w:pStyle w:val="Listing"/>
        <w:rPr>
          <w:lang w:val="en-US"/>
        </w:rPr>
      </w:pPr>
      <w:r w:rsidRPr="00FC4423">
        <w:rPr>
          <w:lang w:val="en-US"/>
        </w:rPr>
        <w:tab/>
      </w:r>
      <w:r w:rsidRPr="00FC4423">
        <w:rPr>
          <w:lang w:val="en-US"/>
        </w:rPr>
        <w:tab/>
        <w:t>enqueue(&amp;read_queue, read_buffer);</w:t>
      </w:r>
    </w:p>
    <w:p w14:paraId="3BC337FD" w14:textId="77777777" w:rsidR="00FC4423" w:rsidRPr="00FC4423" w:rsidRDefault="00FC4423" w:rsidP="00FC4423">
      <w:pPr>
        <w:pStyle w:val="Listing"/>
        <w:rPr>
          <w:lang w:val="en-US"/>
        </w:rPr>
      </w:pPr>
      <w:r w:rsidRPr="00FC4423">
        <w:rPr>
          <w:lang w:val="en-US"/>
        </w:rPr>
        <w:lastRenderedPageBreak/>
        <w:tab/>
      </w:r>
      <w:r w:rsidRPr="00FC4423">
        <w:rPr>
          <w:lang w:val="en-US"/>
        </w:rPr>
        <w:tab/>
        <w:t>HAL_UART_Receive_IT(&amp;huart6, &amp;read_buffer, 1);</w:t>
      </w:r>
    </w:p>
    <w:p w14:paraId="4B47C352" w14:textId="77777777" w:rsidR="00FC4423" w:rsidRPr="00FC4423" w:rsidRDefault="00FC4423" w:rsidP="00FC4423">
      <w:pPr>
        <w:pStyle w:val="Listing"/>
        <w:rPr>
          <w:lang w:val="en-US"/>
        </w:rPr>
      </w:pPr>
      <w:r w:rsidRPr="00FC4423">
        <w:rPr>
          <w:lang w:val="en-US"/>
        </w:rPr>
        <w:tab/>
        <w:t>}</w:t>
      </w:r>
    </w:p>
    <w:p w14:paraId="1B1CF589" w14:textId="77777777" w:rsidR="00FC4423" w:rsidRPr="00FC4423" w:rsidRDefault="00FC4423" w:rsidP="00FC4423">
      <w:pPr>
        <w:pStyle w:val="Listing"/>
        <w:rPr>
          <w:lang w:val="en-US"/>
        </w:rPr>
      </w:pPr>
      <w:r w:rsidRPr="00FC4423">
        <w:rPr>
          <w:lang w:val="en-US"/>
        </w:rPr>
        <w:t>}</w:t>
      </w:r>
    </w:p>
    <w:p w14:paraId="41044CF4" w14:textId="77777777" w:rsidR="00FC4423" w:rsidRPr="00FC4423" w:rsidRDefault="00FC4423" w:rsidP="00FC4423">
      <w:pPr>
        <w:pStyle w:val="Listing"/>
        <w:rPr>
          <w:lang w:val="en-US"/>
        </w:rPr>
      </w:pPr>
    </w:p>
    <w:p w14:paraId="5D0911B8" w14:textId="77777777" w:rsidR="00FC4423" w:rsidRPr="00FC4423" w:rsidRDefault="00FC4423" w:rsidP="00FC4423">
      <w:pPr>
        <w:pStyle w:val="Listing"/>
        <w:rPr>
          <w:lang w:val="en-US"/>
        </w:rPr>
      </w:pPr>
      <w:r w:rsidRPr="00FC4423">
        <w:rPr>
          <w:b/>
          <w:bCs/>
          <w:lang w:val="en-US"/>
        </w:rPr>
        <w:t>void</w:t>
      </w:r>
      <w:r w:rsidRPr="00FC4423">
        <w:rPr>
          <w:lang w:val="en-US"/>
        </w:rPr>
        <w:t xml:space="preserve"> </w:t>
      </w:r>
      <w:r w:rsidRPr="00FC4423">
        <w:rPr>
          <w:b/>
          <w:bCs/>
          <w:lang w:val="en-US"/>
        </w:rPr>
        <w:t>HAL_UART_TxCpltCallback</w:t>
      </w:r>
      <w:r w:rsidRPr="00FC4423">
        <w:rPr>
          <w:lang w:val="en-US"/>
        </w:rPr>
        <w:t>(UART_HandleTypeDef *huart) {</w:t>
      </w:r>
    </w:p>
    <w:p w14:paraId="3FF99AF5" w14:textId="77777777" w:rsidR="00FC4423" w:rsidRPr="00FC4423" w:rsidRDefault="00FC4423" w:rsidP="00FC4423">
      <w:pPr>
        <w:pStyle w:val="Listing"/>
        <w:rPr>
          <w:lang w:val="en-US"/>
        </w:rPr>
      </w:pPr>
      <w:r w:rsidRPr="00FC4423">
        <w:rPr>
          <w:lang w:val="en-US"/>
        </w:rPr>
        <w:t xml:space="preserve">    </w:t>
      </w:r>
      <w:r w:rsidRPr="00FC4423">
        <w:rPr>
          <w:b/>
          <w:bCs/>
          <w:lang w:val="en-US"/>
        </w:rPr>
        <w:t>if</w:t>
      </w:r>
      <w:r w:rsidRPr="00FC4423">
        <w:rPr>
          <w:lang w:val="en-US"/>
        </w:rPr>
        <w:t xml:space="preserve"> (huart == &amp;huart6) {</w:t>
      </w:r>
    </w:p>
    <w:p w14:paraId="65BA7E0C" w14:textId="77777777" w:rsidR="00FC4423" w:rsidRPr="00FC4423" w:rsidRDefault="00FC4423" w:rsidP="00FC4423">
      <w:pPr>
        <w:pStyle w:val="Listing"/>
        <w:rPr>
          <w:lang w:val="en-US"/>
        </w:rPr>
      </w:pPr>
      <w:r w:rsidRPr="00FC4423">
        <w:rPr>
          <w:lang w:val="en-US"/>
        </w:rPr>
        <w:t xml:space="preserve">        uint8_t b;</w:t>
      </w:r>
    </w:p>
    <w:p w14:paraId="3E82726B" w14:textId="77777777" w:rsidR="00FC4423" w:rsidRPr="00FC4423" w:rsidRDefault="00FC4423" w:rsidP="00FC4423">
      <w:pPr>
        <w:pStyle w:val="Listing"/>
        <w:rPr>
          <w:lang w:val="en-US"/>
        </w:rPr>
      </w:pPr>
      <w:r w:rsidRPr="00FC4423">
        <w:rPr>
          <w:lang w:val="en-US"/>
        </w:rPr>
        <w:t xml:space="preserve">        </w:t>
      </w:r>
      <w:r w:rsidRPr="00FC4423">
        <w:rPr>
          <w:b/>
          <w:bCs/>
          <w:lang w:val="en-US"/>
        </w:rPr>
        <w:t>if</w:t>
      </w:r>
      <w:r w:rsidRPr="00FC4423">
        <w:rPr>
          <w:lang w:val="en-US"/>
        </w:rPr>
        <w:t xml:space="preserve"> (tx_dequeue(&amp;tx_queue, &amp;b)) {</w:t>
      </w:r>
    </w:p>
    <w:p w14:paraId="2D6C4777" w14:textId="77777777" w:rsidR="00FC4423" w:rsidRPr="00FC4423" w:rsidRDefault="00FC4423" w:rsidP="00FC4423">
      <w:pPr>
        <w:pStyle w:val="Listing"/>
        <w:rPr>
          <w:lang w:val="en-US"/>
        </w:rPr>
      </w:pPr>
      <w:r w:rsidRPr="00FC4423">
        <w:rPr>
          <w:lang w:val="en-US"/>
        </w:rPr>
        <w:t xml:space="preserve">            </w:t>
      </w:r>
      <w:r w:rsidRPr="00FC4423">
        <w:rPr>
          <w:b/>
          <w:bCs/>
          <w:lang w:val="en-US"/>
        </w:rPr>
        <w:t>if</w:t>
      </w:r>
      <w:r w:rsidRPr="00FC4423">
        <w:rPr>
          <w:lang w:val="en-US"/>
        </w:rPr>
        <w:t xml:space="preserve"> (HAL_UART_Transmit_IT(&amp;huart6, &amp;b, 1) == </w:t>
      </w:r>
      <w:r w:rsidRPr="00FC4423">
        <w:rPr>
          <w:i/>
          <w:iCs/>
          <w:lang w:val="en-US"/>
        </w:rPr>
        <w:t>HAL_OK</w:t>
      </w:r>
      <w:r w:rsidRPr="00FC4423">
        <w:rPr>
          <w:lang w:val="en-US"/>
        </w:rPr>
        <w:t>) {</w:t>
      </w:r>
    </w:p>
    <w:p w14:paraId="2DFE7CD8" w14:textId="77777777" w:rsidR="00FC4423" w:rsidRPr="00FC4423" w:rsidRDefault="00FC4423" w:rsidP="00FC4423">
      <w:pPr>
        <w:pStyle w:val="Listing"/>
        <w:rPr>
          <w:lang w:val="en-US"/>
        </w:rPr>
      </w:pPr>
      <w:r w:rsidRPr="00FC4423">
        <w:rPr>
          <w:lang w:val="en-US"/>
        </w:rPr>
        <w:t xml:space="preserve">                tx_busy = 1;</w:t>
      </w:r>
    </w:p>
    <w:p w14:paraId="1708316E" w14:textId="77777777" w:rsidR="00FC4423" w:rsidRPr="00FC4423" w:rsidRDefault="00FC4423" w:rsidP="00FC4423">
      <w:pPr>
        <w:pStyle w:val="Listing"/>
        <w:rPr>
          <w:lang w:val="en-US"/>
        </w:rPr>
      </w:pPr>
      <w:r w:rsidRPr="00FC4423">
        <w:rPr>
          <w:lang w:val="en-US"/>
        </w:rPr>
        <w:t xml:space="preserve">            } </w:t>
      </w:r>
      <w:r w:rsidRPr="00FC4423">
        <w:rPr>
          <w:b/>
          <w:bCs/>
          <w:lang w:val="en-US"/>
        </w:rPr>
        <w:t>else</w:t>
      </w:r>
      <w:r w:rsidRPr="00FC4423">
        <w:rPr>
          <w:lang w:val="en-US"/>
        </w:rPr>
        <w:t xml:space="preserve"> {</w:t>
      </w:r>
    </w:p>
    <w:p w14:paraId="305CFCF6" w14:textId="77777777" w:rsidR="00FC4423" w:rsidRPr="00FC4423" w:rsidRDefault="00FC4423" w:rsidP="00FC4423">
      <w:pPr>
        <w:pStyle w:val="Listing"/>
        <w:rPr>
          <w:lang w:val="en-US"/>
        </w:rPr>
      </w:pPr>
      <w:r w:rsidRPr="00FC4423">
        <w:rPr>
          <w:lang w:val="en-US"/>
        </w:rPr>
        <w:t xml:space="preserve">                tx_busy = 0;</w:t>
      </w:r>
    </w:p>
    <w:p w14:paraId="7A614573" w14:textId="77777777" w:rsidR="00FC4423" w:rsidRPr="00FC4423" w:rsidRDefault="00FC4423" w:rsidP="00FC4423">
      <w:pPr>
        <w:pStyle w:val="Listing"/>
      </w:pPr>
      <w:r w:rsidRPr="00FC4423">
        <w:rPr>
          <w:lang w:val="en-US"/>
        </w:rPr>
        <w:t xml:space="preserve">            </w:t>
      </w:r>
      <w:r w:rsidRPr="00FC4423">
        <w:t>}</w:t>
      </w:r>
    </w:p>
    <w:p w14:paraId="00B2560D" w14:textId="77777777" w:rsidR="00FC4423" w:rsidRPr="00FC4423" w:rsidRDefault="00FC4423" w:rsidP="00FC4423">
      <w:pPr>
        <w:pStyle w:val="Listing"/>
      </w:pPr>
      <w:r w:rsidRPr="00FC4423">
        <w:t xml:space="preserve">        } </w:t>
      </w:r>
      <w:r w:rsidRPr="00FC4423">
        <w:rPr>
          <w:b/>
          <w:bCs/>
        </w:rPr>
        <w:t>else</w:t>
      </w:r>
      <w:r w:rsidRPr="00FC4423">
        <w:t xml:space="preserve"> {</w:t>
      </w:r>
    </w:p>
    <w:p w14:paraId="549BDB35" w14:textId="77777777" w:rsidR="00FC4423" w:rsidRPr="00FC4423" w:rsidRDefault="00FC4423" w:rsidP="00FC4423">
      <w:pPr>
        <w:pStyle w:val="Listing"/>
      </w:pPr>
      <w:r w:rsidRPr="00FC4423">
        <w:t xml:space="preserve">            tx_busy = 0;</w:t>
      </w:r>
    </w:p>
    <w:p w14:paraId="7A3559B7" w14:textId="77777777" w:rsidR="00FC4423" w:rsidRPr="00FC4423" w:rsidRDefault="00FC4423" w:rsidP="00FC4423">
      <w:pPr>
        <w:pStyle w:val="Listing"/>
      </w:pPr>
      <w:r w:rsidRPr="00FC4423">
        <w:t xml:space="preserve">        }</w:t>
      </w:r>
    </w:p>
    <w:p w14:paraId="6BBFC880" w14:textId="77777777" w:rsidR="00FC4423" w:rsidRPr="00FC4423" w:rsidRDefault="00FC4423" w:rsidP="00FC4423">
      <w:pPr>
        <w:pStyle w:val="Listing"/>
      </w:pPr>
      <w:r w:rsidRPr="00FC4423">
        <w:t xml:space="preserve">    }</w:t>
      </w:r>
    </w:p>
    <w:p w14:paraId="377BBCA1" w14:textId="77777777" w:rsidR="00FC4423" w:rsidRPr="00FC4423" w:rsidRDefault="00FC4423" w:rsidP="00FC4423">
      <w:pPr>
        <w:pStyle w:val="Listing"/>
      </w:pPr>
      <w:r w:rsidRPr="00FC4423">
        <w:t>}</w:t>
      </w:r>
    </w:p>
    <w:p w14:paraId="21003625" w14:textId="77777777" w:rsidR="00FC4423" w:rsidRPr="00FC4423" w:rsidRDefault="00FC4423" w:rsidP="00FC4423">
      <w:pPr>
        <w:pStyle w:val="Listing"/>
      </w:pPr>
    </w:p>
    <w:p w14:paraId="2029F220" w14:textId="77777777" w:rsidR="00FC4423" w:rsidRPr="00FC4423" w:rsidRDefault="00FC4423" w:rsidP="00FC4423">
      <w:pPr>
        <w:pStyle w:val="Listing"/>
      </w:pPr>
      <w:r w:rsidRPr="00FC4423">
        <w:t xml:space="preserve">/* </w:t>
      </w:r>
      <w:r w:rsidRPr="00FC4423">
        <w:rPr>
          <w:u w:val="single"/>
        </w:rPr>
        <w:t>Вспомогательная</w:t>
      </w:r>
      <w:r w:rsidRPr="00FC4423">
        <w:t xml:space="preserve"> </w:t>
      </w:r>
      <w:r w:rsidRPr="00FC4423">
        <w:rPr>
          <w:u w:val="single"/>
        </w:rPr>
        <w:t>функция</w:t>
      </w:r>
      <w:r w:rsidRPr="00FC4423">
        <w:t xml:space="preserve"> </w:t>
      </w:r>
      <w:r w:rsidRPr="00FC4423">
        <w:rPr>
          <w:u w:val="single"/>
        </w:rPr>
        <w:t>ожидания</w:t>
      </w:r>
      <w:r w:rsidRPr="00FC4423">
        <w:t xml:space="preserve"> с </w:t>
      </w:r>
      <w:r w:rsidRPr="00FC4423">
        <w:rPr>
          <w:u w:val="single"/>
        </w:rPr>
        <w:t>обслуживанием</w:t>
      </w:r>
      <w:r w:rsidRPr="00FC4423">
        <w:t xml:space="preserve"> polling-приёма */</w:t>
      </w:r>
    </w:p>
    <w:p w14:paraId="043A7073" w14:textId="77777777" w:rsidR="00FC4423" w:rsidRPr="00FC4423" w:rsidRDefault="00FC4423" w:rsidP="00FC4423">
      <w:pPr>
        <w:pStyle w:val="Listing"/>
        <w:rPr>
          <w:lang w:val="en-US"/>
        </w:rPr>
      </w:pPr>
      <w:r w:rsidRPr="00FC4423">
        <w:rPr>
          <w:b/>
          <w:bCs/>
          <w:lang w:val="en-US"/>
        </w:rPr>
        <w:t>void</w:t>
      </w:r>
      <w:r w:rsidRPr="00FC4423">
        <w:rPr>
          <w:lang w:val="en-US"/>
        </w:rPr>
        <w:t xml:space="preserve"> </w:t>
      </w:r>
      <w:r w:rsidRPr="00FC4423">
        <w:rPr>
          <w:b/>
          <w:bCs/>
          <w:lang w:val="en-US"/>
        </w:rPr>
        <w:t>wait</w:t>
      </w:r>
      <w:r w:rsidRPr="00FC4423">
        <w:rPr>
          <w:lang w:val="en-US"/>
        </w:rPr>
        <w:t>(uint32_t timeout) {</w:t>
      </w:r>
    </w:p>
    <w:p w14:paraId="50F88F71" w14:textId="77777777" w:rsidR="00FC4423" w:rsidRPr="00FC4423" w:rsidRDefault="00FC4423" w:rsidP="00FC4423">
      <w:pPr>
        <w:pStyle w:val="Listing"/>
        <w:rPr>
          <w:lang w:val="en-US"/>
        </w:rPr>
      </w:pPr>
      <w:r w:rsidRPr="00FC4423">
        <w:rPr>
          <w:lang w:val="en-US"/>
        </w:rPr>
        <w:tab/>
        <w:t>uint32_t start_time = HAL_GetTick();</w:t>
      </w:r>
    </w:p>
    <w:p w14:paraId="6AA3CD92" w14:textId="77777777" w:rsidR="00FC4423" w:rsidRPr="00FC4423" w:rsidRDefault="00FC4423" w:rsidP="00FC4423">
      <w:pPr>
        <w:pStyle w:val="Listing"/>
        <w:rPr>
          <w:lang w:val="en-US"/>
        </w:rPr>
      </w:pPr>
      <w:r w:rsidRPr="00FC4423">
        <w:rPr>
          <w:lang w:val="en-US"/>
        </w:rPr>
        <w:tab/>
      </w:r>
      <w:r w:rsidRPr="00FC4423">
        <w:rPr>
          <w:b/>
          <w:bCs/>
          <w:lang w:val="en-US"/>
        </w:rPr>
        <w:t>while</w:t>
      </w:r>
      <w:r w:rsidRPr="00FC4423">
        <w:rPr>
          <w:lang w:val="en-US"/>
        </w:rPr>
        <w:t xml:space="preserve"> (HAL_GetTick() - start_time &lt; timeout) {</w:t>
      </w:r>
    </w:p>
    <w:p w14:paraId="29124CFB" w14:textId="77777777" w:rsidR="00FC4423" w:rsidRPr="00FC4423" w:rsidRDefault="00FC4423" w:rsidP="00FC4423">
      <w:pPr>
        <w:pStyle w:val="Listing"/>
        <w:rPr>
          <w:lang w:val="en-US"/>
        </w:rPr>
      </w:pPr>
      <w:r w:rsidRPr="00FC4423">
        <w:rPr>
          <w:lang w:val="en-US"/>
        </w:rPr>
        <w:tab/>
      </w:r>
      <w:r w:rsidRPr="00FC4423">
        <w:rPr>
          <w:lang w:val="en-US"/>
        </w:rPr>
        <w:tab/>
      </w:r>
      <w:r w:rsidRPr="00FC4423">
        <w:rPr>
          <w:b/>
          <w:bCs/>
          <w:lang w:val="en-US"/>
        </w:rPr>
        <w:t>if</w:t>
      </w:r>
      <w:r w:rsidRPr="00FC4423">
        <w:rPr>
          <w:lang w:val="en-US"/>
        </w:rPr>
        <w:t xml:space="preserve"> ((current_mode == </w:t>
      </w:r>
      <w:r w:rsidRPr="00FC4423">
        <w:rPr>
          <w:i/>
          <w:iCs/>
          <w:lang w:val="en-US"/>
        </w:rPr>
        <w:t>DISABLED</w:t>
      </w:r>
      <w:r w:rsidRPr="00FC4423">
        <w:rPr>
          <w:lang w:val="en-US"/>
        </w:rPr>
        <w:t xml:space="preserve">) &amp;&amp; (HAL_UART_Receive(&amp;huart6, &amp;read_buffer, 1, timeout / 10) == </w:t>
      </w:r>
      <w:r w:rsidRPr="00FC4423">
        <w:rPr>
          <w:i/>
          <w:iCs/>
          <w:lang w:val="en-US"/>
        </w:rPr>
        <w:t>HAL_OK</w:t>
      </w:r>
      <w:r w:rsidRPr="00FC4423">
        <w:rPr>
          <w:lang w:val="en-US"/>
        </w:rPr>
        <w:t>)) {</w:t>
      </w:r>
    </w:p>
    <w:p w14:paraId="3E200516" w14:textId="77777777" w:rsidR="00FC4423" w:rsidRPr="00FC4423" w:rsidRDefault="00FC4423" w:rsidP="00FC4423">
      <w:pPr>
        <w:pStyle w:val="Listing"/>
        <w:rPr>
          <w:lang w:val="en-US"/>
        </w:rPr>
      </w:pPr>
      <w:r w:rsidRPr="00FC4423">
        <w:rPr>
          <w:lang w:val="en-US"/>
        </w:rPr>
        <w:tab/>
      </w:r>
      <w:r w:rsidRPr="00FC4423">
        <w:rPr>
          <w:lang w:val="en-US"/>
        </w:rPr>
        <w:tab/>
      </w:r>
      <w:r w:rsidRPr="00FC4423">
        <w:rPr>
          <w:lang w:val="en-US"/>
        </w:rPr>
        <w:tab/>
        <w:t>enqueue(&amp;read_queue, read_buffer);</w:t>
      </w:r>
    </w:p>
    <w:p w14:paraId="6D6FF6E7" w14:textId="77777777" w:rsidR="00FC4423" w:rsidRPr="00FC4423" w:rsidRDefault="00FC4423" w:rsidP="00FC4423">
      <w:pPr>
        <w:pStyle w:val="Listing"/>
        <w:rPr>
          <w:lang w:val="en-US"/>
        </w:rPr>
      </w:pPr>
      <w:r w:rsidRPr="00FC4423">
        <w:rPr>
          <w:lang w:val="en-US"/>
        </w:rPr>
        <w:tab/>
      </w:r>
      <w:r w:rsidRPr="00FC4423">
        <w:rPr>
          <w:lang w:val="en-US"/>
        </w:rPr>
        <w:tab/>
        <w:t>}</w:t>
      </w:r>
    </w:p>
    <w:p w14:paraId="7B5FFAEB" w14:textId="77777777" w:rsidR="00FC4423" w:rsidRPr="00FC4423" w:rsidRDefault="00FC4423" w:rsidP="00FC4423">
      <w:pPr>
        <w:pStyle w:val="Listing"/>
        <w:rPr>
          <w:lang w:val="en-US"/>
        </w:rPr>
      </w:pPr>
      <w:r w:rsidRPr="00FC4423">
        <w:rPr>
          <w:lang w:val="en-US"/>
        </w:rPr>
        <w:tab/>
        <w:t>}</w:t>
      </w:r>
    </w:p>
    <w:p w14:paraId="2C2A0514" w14:textId="77777777" w:rsidR="00FC4423" w:rsidRPr="00FC4423" w:rsidRDefault="00FC4423" w:rsidP="00FC4423">
      <w:pPr>
        <w:pStyle w:val="Listing"/>
        <w:rPr>
          <w:lang w:val="en-US"/>
        </w:rPr>
      </w:pPr>
      <w:r w:rsidRPr="00FC4423">
        <w:rPr>
          <w:lang w:val="en-US"/>
        </w:rPr>
        <w:t>}</w:t>
      </w:r>
    </w:p>
    <w:p w14:paraId="6311A5E8" w14:textId="77777777" w:rsidR="00FC4423" w:rsidRPr="00FC4423" w:rsidRDefault="00FC4423" w:rsidP="00FC4423">
      <w:pPr>
        <w:pStyle w:val="Listing"/>
        <w:rPr>
          <w:lang w:val="en-US"/>
        </w:rPr>
      </w:pPr>
    </w:p>
    <w:p w14:paraId="3716A6B9" w14:textId="77777777" w:rsidR="00FC4423" w:rsidRPr="00FC4423" w:rsidRDefault="00FC4423" w:rsidP="00FC4423">
      <w:pPr>
        <w:pStyle w:val="Listing"/>
        <w:rPr>
          <w:lang w:val="en-US"/>
        </w:rPr>
      </w:pPr>
      <w:r w:rsidRPr="00FC4423">
        <w:rPr>
          <w:b/>
          <w:bCs/>
          <w:lang w:val="en-US"/>
        </w:rPr>
        <w:t>void</w:t>
      </w:r>
      <w:r w:rsidRPr="00FC4423">
        <w:rPr>
          <w:lang w:val="en-US"/>
        </w:rPr>
        <w:t xml:space="preserve"> </w:t>
      </w:r>
      <w:r w:rsidRPr="00FC4423">
        <w:rPr>
          <w:b/>
          <w:bCs/>
          <w:lang w:val="en-US"/>
        </w:rPr>
        <w:t>init_tx_queue</w:t>
      </w:r>
      <w:r w:rsidRPr="00FC4423">
        <w:rPr>
          <w:lang w:val="en-US"/>
        </w:rPr>
        <w:t>(tx_queue_t *q) {</w:t>
      </w:r>
    </w:p>
    <w:p w14:paraId="7B06E131" w14:textId="77777777" w:rsidR="00FC4423" w:rsidRPr="00FC4423" w:rsidRDefault="00FC4423" w:rsidP="00FC4423">
      <w:pPr>
        <w:pStyle w:val="Listing"/>
        <w:rPr>
          <w:lang w:val="en-US"/>
        </w:rPr>
      </w:pPr>
      <w:r w:rsidRPr="00FC4423">
        <w:rPr>
          <w:lang w:val="en-US"/>
        </w:rPr>
        <w:t xml:space="preserve">    q-&gt;front = -1;</w:t>
      </w:r>
    </w:p>
    <w:p w14:paraId="51FA1AC6" w14:textId="77777777" w:rsidR="00FC4423" w:rsidRPr="00FC4423" w:rsidRDefault="00FC4423" w:rsidP="00FC4423">
      <w:pPr>
        <w:pStyle w:val="Listing"/>
        <w:rPr>
          <w:lang w:val="en-US"/>
        </w:rPr>
      </w:pPr>
      <w:r w:rsidRPr="00FC4423">
        <w:rPr>
          <w:lang w:val="en-US"/>
        </w:rPr>
        <w:t xml:space="preserve">    q-&gt;rear = -1;</w:t>
      </w:r>
    </w:p>
    <w:p w14:paraId="02E1EF15" w14:textId="77777777" w:rsidR="00FC4423" w:rsidRPr="00FC4423" w:rsidRDefault="00FC4423" w:rsidP="00FC4423">
      <w:pPr>
        <w:pStyle w:val="Listing"/>
        <w:rPr>
          <w:lang w:val="en-US"/>
        </w:rPr>
      </w:pPr>
      <w:r w:rsidRPr="00FC4423">
        <w:rPr>
          <w:lang w:val="en-US"/>
        </w:rPr>
        <w:t>}</w:t>
      </w:r>
    </w:p>
    <w:p w14:paraId="309DA13E" w14:textId="77777777" w:rsidR="00FC4423" w:rsidRPr="00FC4423" w:rsidRDefault="00FC4423" w:rsidP="00FC4423">
      <w:pPr>
        <w:pStyle w:val="Listing"/>
        <w:rPr>
          <w:lang w:val="en-US"/>
        </w:rPr>
      </w:pPr>
    </w:p>
    <w:p w14:paraId="2A3F8C3D" w14:textId="77777777" w:rsidR="00FC4423" w:rsidRPr="00FC4423" w:rsidRDefault="00FC4423" w:rsidP="00FC4423">
      <w:pPr>
        <w:pStyle w:val="Listing"/>
        <w:rPr>
          <w:lang w:val="en-US"/>
        </w:rPr>
      </w:pPr>
      <w:r w:rsidRPr="00FC4423">
        <w:rPr>
          <w:b/>
          <w:bCs/>
          <w:lang w:val="en-US"/>
        </w:rPr>
        <w:t>_Bool</w:t>
      </w:r>
      <w:r w:rsidRPr="00FC4423">
        <w:rPr>
          <w:lang w:val="en-US"/>
        </w:rPr>
        <w:t xml:space="preserve"> </w:t>
      </w:r>
      <w:r w:rsidRPr="00FC4423">
        <w:rPr>
          <w:b/>
          <w:bCs/>
          <w:lang w:val="en-US"/>
        </w:rPr>
        <w:t>tx_enqueue</w:t>
      </w:r>
      <w:r w:rsidRPr="00FC4423">
        <w:rPr>
          <w:lang w:val="en-US"/>
        </w:rPr>
        <w:t>(tx_queue_t *q, uint8_t value) {</w:t>
      </w:r>
    </w:p>
    <w:p w14:paraId="62F3B9EE" w14:textId="77777777" w:rsidR="00FC4423" w:rsidRPr="00FC4423" w:rsidRDefault="00FC4423" w:rsidP="00FC4423">
      <w:pPr>
        <w:pStyle w:val="Listing"/>
        <w:rPr>
          <w:lang w:val="en-US"/>
        </w:rPr>
      </w:pPr>
      <w:r w:rsidRPr="00FC4423">
        <w:rPr>
          <w:lang w:val="en-US"/>
        </w:rPr>
        <w:t xml:space="preserve">    </w:t>
      </w:r>
      <w:r w:rsidRPr="00FC4423">
        <w:rPr>
          <w:b/>
          <w:bCs/>
          <w:lang w:val="en-US"/>
        </w:rPr>
        <w:t>if</w:t>
      </w:r>
      <w:r w:rsidRPr="00FC4423">
        <w:rPr>
          <w:lang w:val="en-US"/>
        </w:rPr>
        <w:t xml:space="preserve"> (q-&gt;front == -1) {</w:t>
      </w:r>
    </w:p>
    <w:p w14:paraId="3B30BB06" w14:textId="77777777" w:rsidR="00FC4423" w:rsidRPr="00FC4423" w:rsidRDefault="00FC4423" w:rsidP="00FC4423">
      <w:pPr>
        <w:pStyle w:val="Listing"/>
        <w:rPr>
          <w:lang w:val="en-US"/>
        </w:rPr>
      </w:pPr>
      <w:r w:rsidRPr="00FC4423">
        <w:rPr>
          <w:lang w:val="en-US"/>
        </w:rPr>
        <w:t xml:space="preserve">        q-&gt;front = 0;</w:t>
      </w:r>
    </w:p>
    <w:p w14:paraId="5783ADAB" w14:textId="77777777" w:rsidR="00FC4423" w:rsidRPr="00FC4423" w:rsidRDefault="00FC4423" w:rsidP="00FC4423">
      <w:pPr>
        <w:pStyle w:val="Listing"/>
        <w:rPr>
          <w:lang w:val="en-US"/>
        </w:rPr>
      </w:pPr>
      <w:r w:rsidRPr="00FC4423">
        <w:rPr>
          <w:lang w:val="en-US"/>
        </w:rPr>
        <w:t xml:space="preserve">        q-&gt;rear = 0;</w:t>
      </w:r>
    </w:p>
    <w:p w14:paraId="71AA66D0" w14:textId="77777777" w:rsidR="00FC4423" w:rsidRPr="00FC4423" w:rsidRDefault="00FC4423" w:rsidP="00FC4423">
      <w:pPr>
        <w:pStyle w:val="Listing"/>
        <w:rPr>
          <w:lang w:val="en-US"/>
        </w:rPr>
      </w:pPr>
      <w:r w:rsidRPr="00FC4423">
        <w:rPr>
          <w:lang w:val="en-US"/>
        </w:rPr>
        <w:t xml:space="preserve">        q-&gt;items[q-&gt;rear] = value;</w:t>
      </w:r>
    </w:p>
    <w:p w14:paraId="313736C5" w14:textId="77777777" w:rsidR="00FC4423" w:rsidRPr="00FC4423" w:rsidRDefault="00FC4423" w:rsidP="00FC4423">
      <w:pPr>
        <w:pStyle w:val="Listing"/>
        <w:rPr>
          <w:lang w:val="en-US"/>
        </w:rPr>
      </w:pPr>
      <w:r w:rsidRPr="00FC4423">
        <w:rPr>
          <w:lang w:val="en-US"/>
        </w:rPr>
        <w:t xml:space="preserve">        </w:t>
      </w:r>
      <w:r w:rsidRPr="00FC4423">
        <w:rPr>
          <w:b/>
          <w:bCs/>
          <w:lang w:val="en-US"/>
        </w:rPr>
        <w:t>return</w:t>
      </w:r>
      <w:r w:rsidRPr="00FC4423">
        <w:rPr>
          <w:lang w:val="en-US"/>
        </w:rPr>
        <w:t xml:space="preserve"> 1;</w:t>
      </w:r>
    </w:p>
    <w:p w14:paraId="2E3CEB20" w14:textId="77777777" w:rsidR="00FC4423" w:rsidRPr="00FC4423" w:rsidRDefault="00FC4423" w:rsidP="00FC4423">
      <w:pPr>
        <w:pStyle w:val="Listing"/>
        <w:rPr>
          <w:lang w:val="en-US"/>
        </w:rPr>
      </w:pPr>
      <w:r w:rsidRPr="00FC4423">
        <w:rPr>
          <w:lang w:val="en-US"/>
        </w:rPr>
        <w:t xml:space="preserve">    }</w:t>
      </w:r>
    </w:p>
    <w:p w14:paraId="7214F002" w14:textId="77777777" w:rsidR="00FC4423" w:rsidRPr="00FC4423" w:rsidRDefault="00FC4423" w:rsidP="00FC4423">
      <w:pPr>
        <w:pStyle w:val="Listing"/>
        <w:rPr>
          <w:lang w:val="en-US"/>
        </w:rPr>
      </w:pPr>
      <w:r w:rsidRPr="00FC4423">
        <w:rPr>
          <w:lang w:val="en-US"/>
        </w:rPr>
        <w:t xml:space="preserve">    int32_t next = (q-&gt;rear + 1) % TX_QUEUE_SIZE;</w:t>
      </w:r>
    </w:p>
    <w:p w14:paraId="28485E36" w14:textId="77777777" w:rsidR="00FC4423" w:rsidRPr="00FC4423" w:rsidRDefault="00FC4423" w:rsidP="00FC4423">
      <w:pPr>
        <w:pStyle w:val="Listing"/>
        <w:rPr>
          <w:lang w:val="en-US"/>
        </w:rPr>
      </w:pPr>
      <w:r w:rsidRPr="00FC4423">
        <w:rPr>
          <w:lang w:val="en-US"/>
        </w:rPr>
        <w:t xml:space="preserve">    </w:t>
      </w:r>
      <w:r w:rsidRPr="00FC4423">
        <w:rPr>
          <w:b/>
          <w:bCs/>
          <w:lang w:val="en-US"/>
        </w:rPr>
        <w:t>if</w:t>
      </w:r>
      <w:r w:rsidRPr="00FC4423">
        <w:rPr>
          <w:lang w:val="en-US"/>
        </w:rPr>
        <w:t xml:space="preserve"> (next == q-&gt;front) {</w:t>
      </w:r>
    </w:p>
    <w:p w14:paraId="7B52FD3A" w14:textId="77777777" w:rsidR="00FC4423" w:rsidRPr="00FC4423" w:rsidRDefault="00FC4423" w:rsidP="00FC4423">
      <w:pPr>
        <w:pStyle w:val="Listing"/>
        <w:rPr>
          <w:lang w:val="en-US"/>
        </w:rPr>
      </w:pPr>
      <w:r w:rsidRPr="00FC4423">
        <w:rPr>
          <w:lang w:val="en-US"/>
        </w:rPr>
        <w:t xml:space="preserve">        </w:t>
      </w:r>
      <w:r w:rsidRPr="00FC4423">
        <w:rPr>
          <w:b/>
          <w:bCs/>
          <w:lang w:val="en-US"/>
        </w:rPr>
        <w:t>return</w:t>
      </w:r>
      <w:r w:rsidRPr="00FC4423">
        <w:rPr>
          <w:lang w:val="en-US"/>
        </w:rPr>
        <w:t xml:space="preserve"> 0;</w:t>
      </w:r>
    </w:p>
    <w:p w14:paraId="39C9A271" w14:textId="77777777" w:rsidR="00FC4423" w:rsidRPr="00FC4423" w:rsidRDefault="00FC4423" w:rsidP="00FC4423">
      <w:pPr>
        <w:pStyle w:val="Listing"/>
        <w:rPr>
          <w:lang w:val="en-US"/>
        </w:rPr>
      </w:pPr>
      <w:r w:rsidRPr="00FC4423">
        <w:rPr>
          <w:lang w:val="en-US"/>
        </w:rPr>
        <w:t xml:space="preserve">    }</w:t>
      </w:r>
    </w:p>
    <w:p w14:paraId="07699302" w14:textId="77777777" w:rsidR="00FC4423" w:rsidRPr="00FC4423" w:rsidRDefault="00FC4423" w:rsidP="00FC4423">
      <w:pPr>
        <w:pStyle w:val="Listing"/>
        <w:rPr>
          <w:lang w:val="en-US"/>
        </w:rPr>
      </w:pPr>
      <w:r w:rsidRPr="00FC4423">
        <w:rPr>
          <w:lang w:val="en-US"/>
        </w:rPr>
        <w:t xml:space="preserve">    q-&gt;rear = next;</w:t>
      </w:r>
    </w:p>
    <w:p w14:paraId="783971EA" w14:textId="77777777" w:rsidR="00FC4423" w:rsidRPr="00FC4423" w:rsidRDefault="00FC4423" w:rsidP="00FC4423">
      <w:pPr>
        <w:pStyle w:val="Listing"/>
        <w:rPr>
          <w:lang w:val="en-US"/>
        </w:rPr>
      </w:pPr>
      <w:r w:rsidRPr="00FC4423">
        <w:rPr>
          <w:lang w:val="en-US"/>
        </w:rPr>
        <w:t xml:space="preserve">    q-&gt;items[q-&gt;rear] = value;</w:t>
      </w:r>
    </w:p>
    <w:p w14:paraId="4ED41511" w14:textId="77777777" w:rsidR="00FC4423" w:rsidRPr="00FC4423" w:rsidRDefault="00FC4423" w:rsidP="00FC4423">
      <w:pPr>
        <w:pStyle w:val="Listing"/>
        <w:rPr>
          <w:lang w:val="en-US"/>
        </w:rPr>
      </w:pPr>
      <w:r w:rsidRPr="00FC4423">
        <w:rPr>
          <w:lang w:val="en-US"/>
        </w:rPr>
        <w:t xml:space="preserve">    </w:t>
      </w:r>
      <w:r w:rsidRPr="00FC4423">
        <w:rPr>
          <w:b/>
          <w:bCs/>
          <w:lang w:val="en-US"/>
        </w:rPr>
        <w:t>return</w:t>
      </w:r>
      <w:r w:rsidRPr="00FC4423">
        <w:rPr>
          <w:lang w:val="en-US"/>
        </w:rPr>
        <w:t xml:space="preserve"> 1;</w:t>
      </w:r>
    </w:p>
    <w:p w14:paraId="39391F24" w14:textId="77777777" w:rsidR="00FC4423" w:rsidRPr="00FC4423" w:rsidRDefault="00FC4423" w:rsidP="00FC4423">
      <w:pPr>
        <w:pStyle w:val="Listing"/>
        <w:rPr>
          <w:lang w:val="en-US"/>
        </w:rPr>
      </w:pPr>
      <w:r w:rsidRPr="00FC4423">
        <w:rPr>
          <w:lang w:val="en-US"/>
        </w:rPr>
        <w:t>}</w:t>
      </w:r>
    </w:p>
    <w:p w14:paraId="5F6C8C7B" w14:textId="77777777" w:rsidR="00FC4423" w:rsidRPr="00FC4423" w:rsidRDefault="00FC4423" w:rsidP="00FC4423">
      <w:pPr>
        <w:pStyle w:val="Listing"/>
        <w:rPr>
          <w:lang w:val="en-US"/>
        </w:rPr>
      </w:pPr>
    </w:p>
    <w:p w14:paraId="625633CE" w14:textId="77777777" w:rsidR="00FC4423" w:rsidRPr="00FC4423" w:rsidRDefault="00FC4423" w:rsidP="00FC4423">
      <w:pPr>
        <w:pStyle w:val="Listing"/>
        <w:rPr>
          <w:lang w:val="en-US"/>
        </w:rPr>
      </w:pPr>
      <w:r w:rsidRPr="00FC4423">
        <w:rPr>
          <w:b/>
          <w:bCs/>
          <w:lang w:val="en-US"/>
        </w:rPr>
        <w:t>_Bool</w:t>
      </w:r>
      <w:r w:rsidRPr="00FC4423">
        <w:rPr>
          <w:lang w:val="en-US"/>
        </w:rPr>
        <w:t xml:space="preserve"> </w:t>
      </w:r>
      <w:r w:rsidRPr="00FC4423">
        <w:rPr>
          <w:b/>
          <w:bCs/>
          <w:lang w:val="en-US"/>
        </w:rPr>
        <w:t>tx_dequeue</w:t>
      </w:r>
      <w:r w:rsidRPr="00FC4423">
        <w:rPr>
          <w:lang w:val="en-US"/>
        </w:rPr>
        <w:t>(tx_queue_t *q, uint8_t *value) {</w:t>
      </w:r>
    </w:p>
    <w:p w14:paraId="200E5FF9" w14:textId="77777777" w:rsidR="00FC4423" w:rsidRPr="00FC4423" w:rsidRDefault="00FC4423" w:rsidP="00FC4423">
      <w:pPr>
        <w:pStyle w:val="Listing"/>
        <w:rPr>
          <w:lang w:val="en-US"/>
        </w:rPr>
      </w:pPr>
      <w:r w:rsidRPr="00FC4423">
        <w:rPr>
          <w:lang w:val="en-US"/>
        </w:rPr>
        <w:lastRenderedPageBreak/>
        <w:t xml:space="preserve">    </w:t>
      </w:r>
      <w:r w:rsidRPr="00FC4423">
        <w:rPr>
          <w:b/>
          <w:bCs/>
          <w:lang w:val="en-US"/>
        </w:rPr>
        <w:t>if</w:t>
      </w:r>
      <w:r w:rsidRPr="00FC4423">
        <w:rPr>
          <w:lang w:val="en-US"/>
        </w:rPr>
        <w:t xml:space="preserve"> (q-&gt;front == -1) </w:t>
      </w:r>
      <w:r w:rsidRPr="00FC4423">
        <w:rPr>
          <w:b/>
          <w:bCs/>
          <w:lang w:val="en-US"/>
        </w:rPr>
        <w:t>return</w:t>
      </w:r>
      <w:r w:rsidRPr="00FC4423">
        <w:rPr>
          <w:lang w:val="en-US"/>
        </w:rPr>
        <w:t xml:space="preserve"> 0;</w:t>
      </w:r>
    </w:p>
    <w:p w14:paraId="628489C7" w14:textId="77777777" w:rsidR="00FC4423" w:rsidRPr="00FC4423" w:rsidRDefault="00FC4423" w:rsidP="00FC4423">
      <w:pPr>
        <w:pStyle w:val="Listing"/>
        <w:rPr>
          <w:lang w:val="en-US"/>
        </w:rPr>
      </w:pPr>
      <w:r w:rsidRPr="00FC4423">
        <w:rPr>
          <w:lang w:val="en-US"/>
        </w:rPr>
        <w:t xml:space="preserve">    *value = q-&gt;items[q-&gt;front];</w:t>
      </w:r>
    </w:p>
    <w:p w14:paraId="11A68B96" w14:textId="77777777" w:rsidR="00FC4423" w:rsidRPr="00FC4423" w:rsidRDefault="00FC4423" w:rsidP="00FC4423">
      <w:pPr>
        <w:pStyle w:val="Listing"/>
        <w:rPr>
          <w:lang w:val="en-US"/>
        </w:rPr>
      </w:pPr>
      <w:r w:rsidRPr="00FC4423">
        <w:rPr>
          <w:lang w:val="en-US"/>
        </w:rPr>
        <w:t xml:space="preserve">    </w:t>
      </w:r>
      <w:r w:rsidRPr="00FC4423">
        <w:rPr>
          <w:b/>
          <w:bCs/>
          <w:lang w:val="en-US"/>
        </w:rPr>
        <w:t>if</w:t>
      </w:r>
      <w:r w:rsidRPr="00FC4423">
        <w:rPr>
          <w:lang w:val="en-US"/>
        </w:rPr>
        <w:t xml:space="preserve"> (q-&gt;front == q-&gt;rear) {</w:t>
      </w:r>
    </w:p>
    <w:p w14:paraId="3D45A95F" w14:textId="77777777" w:rsidR="00FC4423" w:rsidRPr="00FC4423" w:rsidRDefault="00FC4423" w:rsidP="00FC4423">
      <w:pPr>
        <w:pStyle w:val="Listing"/>
        <w:rPr>
          <w:lang w:val="en-US"/>
        </w:rPr>
      </w:pPr>
      <w:r w:rsidRPr="00FC4423">
        <w:rPr>
          <w:lang w:val="en-US"/>
        </w:rPr>
        <w:t xml:space="preserve">        q-&gt;front = -1;</w:t>
      </w:r>
    </w:p>
    <w:p w14:paraId="347F7DF9" w14:textId="77777777" w:rsidR="00FC4423" w:rsidRPr="00FC4423" w:rsidRDefault="00FC4423" w:rsidP="00FC4423">
      <w:pPr>
        <w:pStyle w:val="Listing"/>
        <w:rPr>
          <w:lang w:val="en-US"/>
        </w:rPr>
      </w:pPr>
      <w:r w:rsidRPr="00FC4423">
        <w:rPr>
          <w:lang w:val="en-US"/>
        </w:rPr>
        <w:t xml:space="preserve">        q-&gt;rear = -1;</w:t>
      </w:r>
    </w:p>
    <w:p w14:paraId="1A1098D8" w14:textId="77777777" w:rsidR="00FC4423" w:rsidRPr="00FC4423" w:rsidRDefault="00FC4423" w:rsidP="00FC4423">
      <w:pPr>
        <w:pStyle w:val="Listing"/>
        <w:rPr>
          <w:lang w:val="en-US"/>
        </w:rPr>
      </w:pPr>
      <w:r w:rsidRPr="00FC4423">
        <w:rPr>
          <w:lang w:val="en-US"/>
        </w:rPr>
        <w:t xml:space="preserve">    } </w:t>
      </w:r>
      <w:r w:rsidRPr="00FC4423">
        <w:rPr>
          <w:b/>
          <w:bCs/>
          <w:lang w:val="en-US"/>
        </w:rPr>
        <w:t>else</w:t>
      </w:r>
      <w:r w:rsidRPr="00FC4423">
        <w:rPr>
          <w:lang w:val="en-US"/>
        </w:rPr>
        <w:t xml:space="preserve"> {</w:t>
      </w:r>
    </w:p>
    <w:p w14:paraId="09C452B7" w14:textId="77777777" w:rsidR="00FC4423" w:rsidRPr="00FC4423" w:rsidRDefault="00FC4423" w:rsidP="00FC4423">
      <w:pPr>
        <w:pStyle w:val="Listing"/>
        <w:rPr>
          <w:lang w:val="en-US"/>
        </w:rPr>
      </w:pPr>
      <w:r w:rsidRPr="00FC4423">
        <w:rPr>
          <w:lang w:val="en-US"/>
        </w:rPr>
        <w:t xml:space="preserve">        q-&gt;front = (q-&gt;front + 1) % TX_QUEUE_SIZE;</w:t>
      </w:r>
    </w:p>
    <w:p w14:paraId="4BA5EB74" w14:textId="77777777" w:rsidR="00FC4423" w:rsidRPr="00FC4423" w:rsidRDefault="00FC4423" w:rsidP="00FC4423">
      <w:pPr>
        <w:pStyle w:val="Listing"/>
        <w:rPr>
          <w:lang w:val="en-US"/>
        </w:rPr>
      </w:pPr>
      <w:r w:rsidRPr="00FC4423">
        <w:rPr>
          <w:lang w:val="en-US"/>
        </w:rPr>
        <w:t xml:space="preserve">    }</w:t>
      </w:r>
    </w:p>
    <w:p w14:paraId="3746AB17" w14:textId="77777777" w:rsidR="00FC4423" w:rsidRPr="00FC4423" w:rsidRDefault="00FC4423" w:rsidP="00FC4423">
      <w:pPr>
        <w:pStyle w:val="Listing"/>
        <w:rPr>
          <w:lang w:val="en-US"/>
        </w:rPr>
      </w:pPr>
      <w:r w:rsidRPr="00FC4423">
        <w:rPr>
          <w:lang w:val="en-US"/>
        </w:rPr>
        <w:t xml:space="preserve">    </w:t>
      </w:r>
      <w:r w:rsidRPr="00FC4423">
        <w:rPr>
          <w:b/>
          <w:bCs/>
          <w:lang w:val="en-US"/>
        </w:rPr>
        <w:t>return</w:t>
      </w:r>
      <w:r w:rsidRPr="00FC4423">
        <w:rPr>
          <w:lang w:val="en-US"/>
        </w:rPr>
        <w:t xml:space="preserve"> 1;</w:t>
      </w:r>
    </w:p>
    <w:p w14:paraId="2D1E650D" w14:textId="77777777" w:rsidR="00FC4423" w:rsidRPr="00FC4423" w:rsidRDefault="00FC4423" w:rsidP="00FC4423">
      <w:pPr>
        <w:pStyle w:val="Listing"/>
        <w:rPr>
          <w:lang w:val="en-US"/>
        </w:rPr>
      </w:pPr>
      <w:r w:rsidRPr="00FC4423">
        <w:rPr>
          <w:lang w:val="en-US"/>
        </w:rPr>
        <w:t>}</w:t>
      </w:r>
    </w:p>
    <w:p w14:paraId="02177972" w14:textId="77777777" w:rsidR="00FC4423" w:rsidRPr="00FC4423" w:rsidRDefault="00FC4423" w:rsidP="00FC4423">
      <w:pPr>
        <w:pStyle w:val="Listing"/>
        <w:rPr>
          <w:lang w:val="en-US"/>
        </w:rPr>
      </w:pPr>
    </w:p>
    <w:p w14:paraId="599AB619" w14:textId="77777777" w:rsidR="00FC4423" w:rsidRPr="00FC4423" w:rsidRDefault="00FC4423" w:rsidP="00FC4423">
      <w:pPr>
        <w:pStyle w:val="Listing"/>
        <w:rPr>
          <w:lang w:val="en-US"/>
        </w:rPr>
      </w:pPr>
      <w:r w:rsidRPr="00FC4423">
        <w:rPr>
          <w:b/>
          <w:bCs/>
          <w:lang w:val="en-US"/>
        </w:rPr>
        <w:t>void</w:t>
      </w:r>
      <w:r w:rsidRPr="00FC4423">
        <w:rPr>
          <w:lang w:val="en-US"/>
        </w:rPr>
        <w:t xml:space="preserve"> </w:t>
      </w:r>
      <w:r w:rsidRPr="00FC4423">
        <w:rPr>
          <w:b/>
          <w:bCs/>
          <w:lang w:val="en-US"/>
        </w:rPr>
        <w:t>send_mode_changed_message</w:t>
      </w:r>
      <w:r w:rsidRPr="00FC4423">
        <w:rPr>
          <w:lang w:val="en-US"/>
        </w:rPr>
        <w:t>() {</w:t>
      </w:r>
    </w:p>
    <w:p w14:paraId="1F48B2F4" w14:textId="77777777" w:rsidR="00FC4423" w:rsidRPr="00FC4423" w:rsidRDefault="00FC4423" w:rsidP="00FC4423">
      <w:pPr>
        <w:pStyle w:val="Listing"/>
        <w:rPr>
          <w:lang w:val="en-US"/>
        </w:rPr>
      </w:pPr>
      <w:r w:rsidRPr="00FC4423">
        <w:rPr>
          <w:lang w:val="en-US"/>
        </w:rPr>
        <w:tab/>
        <w:t>size_t len;</w:t>
      </w:r>
    </w:p>
    <w:p w14:paraId="43060B43" w14:textId="77777777" w:rsidR="00FC4423" w:rsidRPr="00FC4423" w:rsidRDefault="00FC4423" w:rsidP="00FC4423">
      <w:pPr>
        <w:pStyle w:val="Listing"/>
        <w:rPr>
          <w:lang w:val="en-US"/>
        </w:rPr>
      </w:pPr>
      <w:r w:rsidRPr="00FC4423">
        <w:rPr>
          <w:lang w:val="en-US"/>
        </w:rPr>
        <w:tab/>
      </w:r>
      <w:r w:rsidRPr="00FC4423">
        <w:rPr>
          <w:b/>
          <w:bCs/>
          <w:lang w:val="en-US"/>
        </w:rPr>
        <w:t>const</w:t>
      </w:r>
      <w:r w:rsidRPr="00FC4423">
        <w:rPr>
          <w:lang w:val="en-US"/>
        </w:rPr>
        <w:t xml:space="preserve"> </w:t>
      </w:r>
      <w:r w:rsidRPr="00FC4423">
        <w:rPr>
          <w:b/>
          <w:bCs/>
          <w:lang w:val="en-US"/>
        </w:rPr>
        <w:t>char</w:t>
      </w:r>
      <w:r w:rsidRPr="00FC4423">
        <w:rPr>
          <w:lang w:val="en-US"/>
        </w:rPr>
        <w:t xml:space="preserve"> *msg;</w:t>
      </w:r>
    </w:p>
    <w:p w14:paraId="59EAF443" w14:textId="77777777" w:rsidR="00FC4423" w:rsidRPr="00FC4423" w:rsidRDefault="00FC4423" w:rsidP="00FC4423">
      <w:pPr>
        <w:pStyle w:val="Listing"/>
        <w:rPr>
          <w:lang w:val="en-US"/>
        </w:rPr>
      </w:pPr>
      <w:r w:rsidRPr="00FC4423">
        <w:rPr>
          <w:lang w:val="en-US"/>
        </w:rPr>
        <w:tab/>
      </w:r>
      <w:r w:rsidRPr="00FC4423">
        <w:rPr>
          <w:b/>
          <w:bCs/>
          <w:lang w:val="en-US"/>
        </w:rPr>
        <w:t>if</w:t>
      </w:r>
      <w:r w:rsidRPr="00FC4423">
        <w:rPr>
          <w:lang w:val="en-US"/>
        </w:rPr>
        <w:t xml:space="preserve"> (current_mode == </w:t>
      </w:r>
      <w:r w:rsidRPr="00FC4423">
        <w:rPr>
          <w:i/>
          <w:iCs/>
          <w:lang w:val="en-US"/>
        </w:rPr>
        <w:t>DISABLED</w:t>
      </w:r>
      <w:r w:rsidRPr="00FC4423">
        <w:rPr>
          <w:lang w:val="en-US"/>
        </w:rPr>
        <w:t>) {</w:t>
      </w:r>
    </w:p>
    <w:p w14:paraId="25A98FE6" w14:textId="77777777" w:rsidR="00FC4423" w:rsidRPr="00FC4423" w:rsidRDefault="00FC4423" w:rsidP="00FC4423">
      <w:pPr>
        <w:pStyle w:val="Listing"/>
        <w:rPr>
          <w:lang w:val="en-US"/>
        </w:rPr>
      </w:pPr>
      <w:r w:rsidRPr="00FC4423">
        <w:rPr>
          <w:lang w:val="en-US"/>
        </w:rPr>
        <w:tab/>
      </w:r>
      <w:r w:rsidRPr="00FC4423">
        <w:rPr>
          <w:lang w:val="en-US"/>
        </w:rPr>
        <w:tab/>
        <w:t>msg = interruption_disabled_message;</w:t>
      </w:r>
    </w:p>
    <w:p w14:paraId="7502310F" w14:textId="77777777" w:rsidR="00FC4423" w:rsidRPr="00FC4423" w:rsidRDefault="00FC4423" w:rsidP="00FC4423">
      <w:pPr>
        <w:pStyle w:val="Listing"/>
        <w:rPr>
          <w:lang w:val="en-US"/>
        </w:rPr>
      </w:pPr>
      <w:r w:rsidRPr="00FC4423">
        <w:rPr>
          <w:lang w:val="en-US"/>
        </w:rPr>
        <w:tab/>
      </w:r>
      <w:r w:rsidRPr="00FC4423">
        <w:rPr>
          <w:lang w:val="en-US"/>
        </w:rPr>
        <w:tab/>
        <w:t>len = interruption_disabled_message_size;</w:t>
      </w:r>
    </w:p>
    <w:p w14:paraId="702109BA" w14:textId="77777777" w:rsidR="00FC4423" w:rsidRPr="00FC4423" w:rsidRDefault="00FC4423" w:rsidP="00FC4423">
      <w:pPr>
        <w:pStyle w:val="Listing"/>
        <w:rPr>
          <w:lang w:val="en-US"/>
        </w:rPr>
      </w:pPr>
      <w:r w:rsidRPr="00FC4423">
        <w:rPr>
          <w:lang w:val="en-US"/>
        </w:rPr>
        <w:tab/>
      </w:r>
      <w:r w:rsidRPr="00FC4423">
        <w:rPr>
          <w:lang w:val="en-US"/>
        </w:rPr>
        <w:tab/>
        <w:t>HAL_UART_Transmit(&amp;huart6, (uint8_t*)msg, len, 100);</w:t>
      </w:r>
    </w:p>
    <w:p w14:paraId="3E7F1962" w14:textId="77777777" w:rsidR="00FC4423" w:rsidRPr="00FC4423" w:rsidRDefault="00FC4423" w:rsidP="00FC4423">
      <w:pPr>
        <w:pStyle w:val="Listing"/>
        <w:rPr>
          <w:lang w:val="en-US"/>
        </w:rPr>
      </w:pPr>
      <w:r w:rsidRPr="00FC4423">
        <w:rPr>
          <w:lang w:val="en-US"/>
        </w:rPr>
        <w:tab/>
        <w:t xml:space="preserve">} </w:t>
      </w:r>
      <w:r w:rsidRPr="00FC4423">
        <w:rPr>
          <w:b/>
          <w:bCs/>
          <w:lang w:val="en-US"/>
        </w:rPr>
        <w:t>else</w:t>
      </w:r>
      <w:r w:rsidRPr="00FC4423">
        <w:rPr>
          <w:lang w:val="en-US"/>
        </w:rPr>
        <w:t xml:space="preserve"> {</w:t>
      </w:r>
    </w:p>
    <w:p w14:paraId="2CFDA556" w14:textId="77777777" w:rsidR="00FC4423" w:rsidRPr="00FC4423" w:rsidRDefault="00FC4423" w:rsidP="00FC4423">
      <w:pPr>
        <w:pStyle w:val="Listing"/>
        <w:rPr>
          <w:lang w:val="en-US"/>
        </w:rPr>
      </w:pPr>
      <w:r w:rsidRPr="00FC4423">
        <w:rPr>
          <w:lang w:val="en-US"/>
        </w:rPr>
        <w:tab/>
      </w:r>
      <w:r w:rsidRPr="00FC4423">
        <w:rPr>
          <w:lang w:val="en-US"/>
        </w:rPr>
        <w:tab/>
        <w:t>msg = interruption_enabled_message;</w:t>
      </w:r>
    </w:p>
    <w:p w14:paraId="19BC9AD4" w14:textId="77777777" w:rsidR="00FC4423" w:rsidRPr="00FC4423" w:rsidRDefault="00FC4423" w:rsidP="00FC4423">
      <w:pPr>
        <w:pStyle w:val="Listing"/>
        <w:rPr>
          <w:lang w:val="en-US"/>
        </w:rPr>
      </w:pPr>
      <w:r w:rsidRPr="00FC4423">
        <w:rPr>
          <w:lang w:val="en-US"/>
        </w:rPr>
        <w:tab/>
      </w:r>
      <w:r w:rsidRPr="00FC4423">
        <w:rPr>
          <w:lang w:val="en-US"/>
        </w:rPr>
        <w:tab/>
        <w:t>len = interruption_enabled_message_size;</w:t>
      </w:r>
    </w:p>
    <w:p w14:paraId="738C6E89" w14:textId="77777777" w:rsidR="00FC4423" w:rsidRPr="00FC4423" w:rsidRDefault="00FC4423" w:rsidP="00FC4423">
      <w:pPr>
        <w:pStyle w:val="Listing"/>
        <w:rPr>
          <w:lang w:val="en-US"/>
        </w:rPr>
      </w:pPr>
      <w:r w:rsidRPr="00FC4423">
        <w:rPr>
          <w:lang w:val="en-US"/>
        </w:rPr>
        <w:tab/>
      </w:r>
      <w:r w:rsidRPr="00FC4423">
        <w:rPr>
          <w:lang w:val="en-US"/>
        </w:rPr>
        <w:tab/>
      </w:r>
      <w:r w:rsidRPr="00FC4423">
        <w:rPr>
          <w:b/>
          <w:bCs/>
          <w:lang w:val="en-US"/>
        </w:rPr>
        <w:t>for</w:t>
      </w:r>
      <w:r w:rsidRPr="00FC4423">
        <w:rPr>
          <w:lang w:val="en-US"/>
        </w:rPr>
        <w:t xml:space="preserve"> (size_t i = 0; i &lt; len; ++i) {</w:t>
      </w:r>
    </w:p>
    <w:p w14:paraId="6D796E76" w14:textId="77777777" w:rsidR="00FC4423" w:rsidRPr="00FC4423" w:rsidRDefault="00FC4423" w:rsidP="00FC4423">
      <w:pPr>
        <w:pStyle w:val="Listing"/>
        <w:rPr>
          <w:lang w:val="en-US"/>
        </w:rPr>
      </w:pPr>
      <w:r w:rsidRPr="00FC4423">
        <w:rPr>
          <w:lang w:val="en-US"/>
        </w:rPr>
        <w:tab/>
      </w:r>
      <w:r w:rsidRPr="00FC4423">
        <w:rPr>
          <w:lang w:val="en-US"/>
        </w:rPr>
        <w:tab/>
      </w:r>
      <w:r w:rsidRPr="00FC4423">
        <w:rPr>
          <w:lang w:val="en-US"/>
        </w:rPr>
        <w:tab/>
      </w:r>
      <w:r w:rsidRPr="00FC4423">
        <w:rPr>
          <w:b/>
          <w:bCs/>
          <w:lang w:val="en-US"/>
        </w:rPr>
        <w:t>if</w:t>
      </w:r>
      <w:r w:rsidRPr="00FC4423">
        <w:rPr>
          <w:lang w:val="en-US"/>
        </w:rPr>
        <w:t xml:space="preserve"> (!tx_enqueue(&amp;tx_queue, (uint8_t)msg[i])) {</w:t>
      </w:r>
    </w:p>
    <w:p w14:paraId="668F85E6" w14:textId="77777777" w:rsidR="00FC4423" w:rsidRPr="00FC4423" w:rsidRDefault="00FC4423" w:rsidP="00FC4423">
      <w:pPr>
        <w:pStyle w:val="Listing"/>
        <w:rPr>
          <w:lang w:val="en-US"/>
        </w:rPr>
      </w:pPr>
      <w:r w:rsidRPr="00FC4423">
        <w:rPr>
          <w:lang w:val="en-US"/>
        </w:rPr>
        <w:tab/>
      </w:r>
      <w:r w:rsidRPr="00FC4423">
        <w:rPr>
          <w:lang w:val="en-US"/>
        </w:rPr>
        <w:tab/>
      </w:r>
      <w:r w:rsidRPr="00FC4423">
        <w:rPr>
          <w:lang w:val="en-US"/>
        </w:rPr>
        <w:tab/>
      </w:r>
      <w:r w:rsidRPr="00FC4423">
        <w:rPr>
          <w:lang w:val="en-US"/>
        </w:rPr>
        <w:tab/>
      </w:r>
      <w:r w:rsidRPr="00FC4423">
        <w:rPr>
          <w:b/>
          <w:bCs/>
          <w:lang w:val="en-US"/>
        </w:rPr>
        <w:t>break</w:t>
      </w:r>
      <w:r w:rsidRPr="00FC4423">
        <w:rPr>
          <w:lang w:val="en-US"/>
        </w:rPr>
        <w:t>;</w:t>
      </w:r>
    </w:p>
    <w:p w14:paraId="2B10AB16" w14:textId="77777777" w:rsidR="00FC4423" w:rsidRPr="00FC4423" w:rsidRDefault="00FC4423" w:rsidP="00FC4423">
      <w:pPr>
        <w:pStyle w:val="Listing"/>
        <w:rPr>
          <w:lang w:val="en-US"/>
        </w:rPr>
      </w:pPr>
      <w:r w:rsidRPr="00FC4423">
        <w:rPr>
          <w:lang w:val="en-US"/>
        </w:rPr>
        <w:tab/>
      </w:r>
      <w:r w:rsidRPr="00FC4423">
        <w:rPr>
          <w:lang w:val="en-US"/>
        </w:rPr>
        <w:tab/>
      </w:r>
      <w:r w:rsidRPr="00FC4423">
        <w:rPr>
          <w:lang w:val="en-US"/>
        </w:rPr>
        <w:tab/>
        <w:t>}</w:t>
      </w:r>
    </w:p>
    <w:p w14:paraId="39803F5D" w14:textId="77777777" w:rsidR="00FC4423" w:rsidRPr="00FC4423" w:rsidRDefault="00FC4423" w:rsidP="00FC4423">
      <w:pPr>
        <w:pStyle w:val="Listing"/>
        <w:rPr>
          <w:lang w:val="en-US"/>
        </w:rPr>
      </w:pPr>
      <w:r w:rsidRPr="00FC4423">
        <w:rPr>
          <w:lang w:val="en-US"/>
        </w:rPr>
        <w:tab/>
      </w:r>
      <w:r w:rsidRPr="00FC4423">
        <w:rPr>
          <w:lang w:val="en-US"/>
        </w:rPr>
        <w:tab/>
        <w:t>}</w:t>
      </w:r>
    </w:p>
    <w:p w14:paraId="080B9A7F" w14:textId="77777777" w:rsidR="00FC4423" w:rsidRPr="00FC4423" w:rsidRDefault="00FC4423" w:rsidP="00FC4423">
      <w:pPr>
        <w:pStyle w:val="Listing"/>
        <w:rPr>
          <w:lang w:val="en-US"/>
        </w:rPr>
      </w:pPr>
      <w:r w:rsidRPr="00FC4423">
        <w:rPr>
          <w:lang w:val="en-US"/>
        </w:rPr>
        <w:tab/>
      </w:r>
      <w:r w:rsidRPr="00FC4423">
        <w:rPr>
          <w:lang w:val="en-US"/>
        </w:rPr>
        <w:tab/>
      </w:r>
      <w:r w:rsidRPr="00FC4423">
        <w:rPr>
          <w:b/>
          <w:bCs/>
          <w:lang w:val="en-US"/>
        </w:rPr>
        <w:t>if</w:t>
      </w:r>
      <w:r w:rsidRPr="00FC4423">
        <w:rPr>
          <w:lang w:val="en-US"/>
        </w:rPr>
        <w:t xml:space="preserve"> (!tx_busy) {</w:t>
      </w:r>
    </w:p>
    <w:p w14:paraId="4032A718" w14:textId="77777777" w:rsidR="00FC4423" w:rsidRPr="00FC4423" w:rsidRDefault="00FC4423" w:rsidP="00FC4423">
      <w:pPr>
        <w:pStyle w:val="Listing"/>
        <w:rPr>
          <w:lang w:val="en-US"/>
        </w:rPr>
      </w:pPr>
      <w:r w:rsidRPr="00FC4423">
        <w:rPr>
          <w:lang w:val="en-US"/>
        </w:rPr>
        <w:tab/>
      </w:r>
      <w:r w:rsidRPr="00FC4423">
        <w:rPr>
          <w:lang w:val="en-US"/>
        </w:rPr>
        <w:tab/>
      </w:r>
      <w:r w:rsidRPr="00FC4423">
        <w:rPr>
          <w:lang w:val="en-US"/>
        </w:rPr>
        <w:tab/>
        <w:t>uint8_t b;</w:t>
      </w:r>
    </w:p>
    <w:p w14:paraId="72411CF5" w14:textId="77777777" w:rsidR="00FC4423" w:rsidRPr="00FC4423" w:rsidRDefault="00FC4423" w:rsidP="00FC4423">
      <w:pPr>
        <w:pStyle w:val="Listing"/>
        <w:rPr>
          <w:lang w:val="en-US"/>
        </w:rPr>
      </w:pPr>
      <w:r w:rsidRPr="00FC4423">
        <w:rPr>
          <w:lang w:val="en-US"/>
        </w:rPr>
        <w:tab/>
      </w:r>
      <w:r w:rsidRPr="00FC4423">
        <w:rPr>
          <w:lang w:val="en-US"/>
        </w:rPr>
        <w:tab/>
      </w:r>
      <w:r w:rsidRPr="00FC4423">
        <w:rPr>
          <w:lang w:val="en-US"/>
        </w:rPr>
        <w:tab/>
      </w:r>
      <w:r w:rsidRPr="00FC4423">
        <w:rPr>
          <w:b/>
          <w:bCs/>
          <w:lang w:val="en-US"/>
        </w:rPr>
        <w:t>if</w:t>
      </w:r>
      <w:r w:rsidRPr="00FC4423">
        <w:rPr>
          <w:lang w:val="en-US"/>
        </w:rPr>
        <w:t xml:space="preserve"> (tx_dequeue(&amp;tx_queue, &amp;b)) {</w:t>
      </w:r>
    </w:p>
    <w:p w14:paraId="4700C9A8" w14:textId="77777777" w:rsidR="00FC4423" w:rsidRPr="00FC4423" w:rsidRDefault="00FC4423" w:rsidP="00FC4423">
      <w:pPr>
        <w:pStyle w:val="Listing"/>
        <w:rPr>
          <w:lang w:val="en-US"/>
        </w:rPr>
      </w:pPr>
      <w:r w:rsidRPr="00FC4423">
        <w:rPr>
          <w:lang w:val="en-US"/>
        </w:rPr>
        <w:tab/>
      </w:r>
      <w:r w:rsidRPr="00FC4423">
        <w:rPr>
          <w:lang w:val="en-US"/>
        </w:rPr>
        <w:tab/>
      </w:r>
      <w:r w:rsidRPr="00FC4423">
        <w:rPr>
          <w:lang w:val="en-US"/>
        </w:rPr>
        <w:tab/>
      </w:r>
      <w:r w:rsidRPr="00FC4423">
        <w:rPr>
          <w:lang w:val="en-US"/>
        </w:rPr>
        <w:tab/>
      </w:r>
      <w:r w:rsidRPr="00FC4423">
        <w:rPr>
          <w:b/>
          <w:bCs/>
          <w:lang w:val="en-US"/>
        </w:rPr>
        <w:t>if</w:t>
      </w:r>
      <w:r w:rsidRPr="00FC4423">
        <w:rPr>
          <w:lang w:val="en-US"/>
        </w:rPr>
        <w:t xml:space="preserve"> (HAL_UART_Transmit_IT(&amp;huart6, &amp;b, 1) == </w:t>
      </w:r>
      <w:r w:rsidRPr="00FC4423">
        <w:rPr>
          <w:i/>
          <w:iCs/>
          <w:lang w:val="en-US"/>
        </w:rPr>
        <w:t>HAL_OK</w:t>
      </w:r>
      <w:r w:rsidRPr="00FC4423">
        <w:rPr>
          <w:lang w:val="en-US"/>
        </w:rPr>
        <w:t>) {</w:t>
      </w:r>
    </w:p>
    <w:p w14:paraId="0445062E" w14:textId="77777777" w:rsidR="00FC4423" w:rsidRPr="00FC4423" w:rsidRDefault="00FC4423" w:rsidP="00FC4423">
      <w:pPr>
        <w:pStyle w:val="Listing"/>
        <w:rPr>
          <w:lang w:val="en-US"/>
        </w:rPr>
      </w:pPr>
      <w:r w:rsidRPr="00FC4423">
        <w:rPr>
          <w:lang w:val="en-US"/>
        </w:rPr>
        <w:tab/>
      </w:r>
      <w:r w:rsidRPr="00FC4423">
        <w:rPr>
          <w:lang w:val="en-US"/>
        </w:rPr>
        <w:tab/>
      </w:r>
      <w:r w:rsidRPr="00FC4423">
        <w:rPr>
          <w:lang w:val="en-US"/>
        </w:rPr>
        <w:tab/>
      </w:r>
      <w:r w:rsidRPr="00FC4423">
        <w:rPr>
          <w:lang w:val="en-US"/>
        </w:rPr>
        <w:tab/>
      </w:r>
      <w:r w:rsidRPr="00FC4423">
        <w:rPr>
          <w:lang w:val="en-US"/>
        </w:rPr>
        <w:tab/>
        <w:t>tx_busy = 1;</w:t>
      </w:r>
    </w:p>
    <w:p w14:paraId="670AC583" w14:textId="77777777" w:rsidR="00FC4423" w:rsidRPr="00FC4423" w:rsidRDefault="00FC4423" w:rsidP="00FC4423">
      <w:pPr>
        <w:pStyle w:val="Listing"/>
        <w:rPr>
          <w:lang w:val="en-US"/>
        </w:rPr>
      </w:pPr>
      <w:r w:rsidRPr="00FC4423">
        <w:rPr>
          <w:lang w:val="en-US"/>
        </w:rPr>
        <w:tab/>
      </w:r>
      <w:r w:rsidRPr="00FC4423">
        <w:rPr>
          <w:lang w:val="en-US"/>
        </w:rPr>
        <w:tab/>
      </w:r>
      <w:r w:rsidRPr="00FC4423">
        <w:rPr>
          <w:lang w:val="en-US"/>
        </w:rPr>
        <w:tab/>
      </w:r>
      <w:r w:rsidRPr="00FC4423">
        <w:rPr>
          <w:lang w:val="en-US"/>
        </w:rPr>
        <w:tab/>
        <w:t xml:space="preserve">} </w:t>
      </w:r>
      <w:r w:rsidRPr="00FC4423">
        <w:rPr>
          <w:b/>
          <w:bCs/>
          <w:lang w:val="en-US"/>
        </w:rPr>
        <w:t>else</w:t>
      </w:r>
      <w:r w:rsidRPr="00FC4423">
        <w:rPr>
          <w:lang w:val="en-US"/>
        </w:rPr>
        <w:t xml:space="preserve"> {</w:t>
      </w:r>
    </w:p>
    <w:p w14:paraId="23481246" w14:textId="77777777" w:rsidR="00FC4423" w:rsidRPr="00FC4423" w:rsidRDefault="00FC4423" w:rsidP="00FC4423">
      <w:pPr>
        <w:pStyle w:val="Listing"/>
        <w:rPr>
          <w:lang w:val="en-US"/>
        </w:rPr>
      </w:pPr>
      <w:r w:rsidRPr="00FC4423">
        <w:rPr>
          <w:lang w:val="en-US"/>
        </w:rPr>
        <w:tab/>
      </w:r>
      <w:r w:rsidRPr="00FC4423">
        <w:rPr>
          <w:lang w:val="en-US"/>
        </w:rPr>
        <w:tab/>
      </w:r>
      <w:r w:rsidRPr="00FC4423">
        <w:rPr>
          <w:lang w:val="en-US"/>
        </w:rPr>
        <w:tab/>
      </w:r>
      <w:r w:rsidRPr="00FC4423">
        <w:rPr>
          <w:lang w:val="en-US"/>
        </w:rPr>
        <w:tab/>
      </w:r>
      <w:r w:rsidRPr="00FC4423">
        <w:rPr>
          <w:lang w:val="en-US"/>
        </w:rPr>
        <w:tab/>
        <w:t>tx_busy = 0;</w:t>
      </w:r>
    </w:p>
    <w:p w14:paraId="1EF1DF8C" w14:textId="77777777" w:rsidR="00FC4423" w:rsidRPr="00FC4423" w:rsidRDefault="00FC4423" w:rsidP="00FC4423">
      <w:pPr>
        <w:pStyle w:val="Listing"/>
        <w:rPr>
          <w:lang w:val="en-US"/>
        </w:rPr>
      </w:pPr>
      <w:r w:rsidRPr="00FC4423">
        <w:rPr>
          <w:lang w:val="en-US"/>
        </w:rPr>
        <w:tab/>
      </w:r>
      <w:r w:rsidRPr="00FC4423">
        <w:rPr>
          <w:lang w:val="en-US"/>
        </w:rPr>
        <w:tab/>
      </w:r>
      <w:r w:rsidRPr="00FC4423">
        <w:rPr>
          <w:lang w:val="en-US"/>
        </w:rPr>
        <w:tab/>
      </w:r>
      <w:r w:rsidRPr="00FC4423">
        <w:rPr>
          <w:lang w:val="en-US"/>
        </w:rPr>
        <w:tab/>
      </w:r>
      <w:r w:rsidRPr="00FC4423">
        <w:rPr>
          <w:lang w:val="en-US"/>
        </w:rPr>
        <w:tab/>
        <w:t>HAL_UART_Transmit(&amp;huart6, &amp;b, 1, 100);</w:t>
      </w:r>
    </w:p>
    <w:p w14:paraId="4019C8B7" w14:textId="77777777" w:rsidR="00FC4423" w:rsidRPr="00FC4423" w:rsidRDefault="00FC4423" w:rsidP="00FC4423">
      <w:pPr>
        <w:pStyle w:val="Listing"/>
        <w:rPr>
          <w:lang w:val="en-US"/>
        </w:rPr>
      </w:pPr>
      <w:r w:rsidRPr="00FC4423">
        <w:rPr>
          <w:lang w:val="en-US"/>
        </w:rPr>
        <w:tab/>
      </w:r>
      <w:r w:rsidRPr="00FC4423">
        <w:rPr>
          <w:lang w:val="en-US"/>
        </w:rPr>
        <w:tab/>
      </w:r>
      <w:r w:rsidRPr="00FC4423">
        <w:rPr>
          <w:lang w:val="en-US"/>
        </w:rPr>
        <w:tab/>
      </w:r>
      <w:r w:rsidRPr="00FC4423">
        <w:rPr>
          <w:lang w:val="en-US"/>
        </w:rPr>
        <w:tab/>
        <w:t>}</w:t>
      </w:r>
    </w:p>
    <w:p w14:paraId="3835D991" w14:textId="77777777" w:rsidR="00FC4423" w:rsidRPr="00FC4423" w:rsidRDefault="00FC4423" w:rsidP="00FC4423">
      <w:pPr>
        <w:pStyle w:val="Listing"/>
        <w:rPr>
          <w:lang w:val="en-US"/>
        </w:rPr>
      </w:pPr>
      <w:r w:rsidRPr="00FC4423">
        <w:rPr>
          <w:lang w:val="en-US"/>
        </w:rPr>
        <w:tab/>
      </w:r>
      <w:r w:rsidRPr="00FC4423">
        <w:rPr>
          <w:lang w:val="en-US"/>
        </w:rPr>
        <w:tab/>
      </w:r>
      <w:r w:rsidRPr="00FC4423">
        <w:rPr>
          <w:lang w:val="en-US"/>
        </w:rPr>
        <w:tab/>
        <w:t>}</w:t>
      </w:r>
    </w:p>
    <w:p w14:paraId="04E8554A" w14:textId="77777777" w:rsidR="00FC4423" w:rsidRPr="00FC4423" w:rsidRDefault="00FC4423" w:rsidP="00FC4423">
      <w:pPr>
        <w:pStyle w:val="Listing"/>
        <w:rPr>
          <w:lang w:val="en-US"/>
        </w:rPr>
      </w:pPr>
      <w:r w:rsidRPr="00FC4423">
        <w:rPr>
          <w:lang w:val="en-US"/>
        </w:rPr>
        <w:tab/>
      </w:r>
      <w:r w:rsidRPr="00FC4423">
        <w:rPr>
          <w:lang w:val="en-US"/>
        </w:rPr>
        <w:tab/>
        <w:t>}</w:t>
      </w:r>
    </w:p>
    <w:p w14:paraId="601CA18B" w14:textId="77777777" w:rsidR="00FC4423" w:rsidRPr="00FC4423" w:rsidRDefault="00FC4423" w:rsidP="00FC4423">
      <w:pPr>
        <w:pStyle w:val="Listing"/>
        <w:rPr>
          <w:lang w:val="en-US"/>
        </w:rPr>
      </w:pPr>
      <w:r w:rsidRPr="00FC4423">
        <w:rPr>
          <w:lang w:val="en-US"/>
        </w:rPr>
        <w:tab/>
        <w:t>}</w:t>
      </w:r>
    </w:p>
    <w:p w14:paraId="456E2B09" w14:textId="77777777" w:rsidR="00FC4423" w:rsidRPr="00FC4423" w:rsidRDefault="00FC4423" w:rsidP="00FC4423">
      <w:pPr>
        <w:pStyle w:val="Listing"/>
        <w:rPr>
          <w:lang w:val="en-US"/>
        </w:rPr>
      </w:pPr>
      <w:r w:rsidRPr="00FC4423">
        <w:rPr>
          <w:lang w:val="en-US"/>
        </w:rPr>
        <w:t>}</w:t>
      </w:r>
    </w:p>
    <w:p w14:paraId="2E75D46F" w14:textId="77777777" w:rsidR="00FC4423" w:rsidRPr="00FC4423" w:rsidRDefault="00FC4423" w:rsidP="00FC4423">
      <w:pPr>
        <w:pStyle w:val="Listing"/>
        <w:rPr>
          <w:lang w:val="en-US"/>
        </w:rPr>
      </w:pPr>
    </w:p>
    <w:p w14:paraId="796369D5" w14:textId="77777777" w:rsidR="00FC4423" w:rsidRPr="00FC4423" w:rsidRDefault="00FC4423" w:rsidP="00FC4423">
      <w:pPr>
        <w:pStyle w:val="Listing"/>
        <w:rPr>
          <w:lang w:val="en-US"/>
        </w:rPr>
      </w:pPr>
      <w:r w:rsidRPr="00FC4423">
        <w:rPr>
          <w:lang w:val="en-US"/>
        </w:rPr>
        <w:t xml:space="preserve">button_state </w:t>
      </w:r>
      <w:r w:rsidRPr="00FC4423">
        <w:rPr>
          <w:b/>
          <w:bCs/>
          <w:lang w:val="en-US"/>
        </w:rPr>
        <w:t>check_button</w:t>
      </w:r>
      <w:r w:rsidRPr="00FC4423">
        <w:rPr>
          <w:lang w:val="en-US"/>
        </w:rPr>
        <w:t>() {</w:t>
      </w:r>
    </w:p>
    <w:p w14:paraId="75E00377" w14:textId="77777777" w:rsidR="00FC4423" w:rsidRPr="00FC4423" w:rsidRDefault="00FC4423" w:rsidP="00FC4423">
      <w:pPr>
        <w:pStyle w:val="Listing"/>
        <w:rPr>
          <w:lang w:val="en-US"/>
        </w:rPr>
      </w:pPr>
      <w:r w:rsidRPr="00FC4423">
        <w:rPr>
          <w:lang w:val="en-US"/>
        </w:rPr>
        <w:tab/>
      </w:r>
      <w:r w:rsidRPr="00FC4423">
        <w:rPr>
          <w:b/>
          <w:bCs/>
          <w:lang w:val="en-US"/>
        </w:rPr>
        <w:t>static</w:t>
      </w:r>
      <w:r w:rsidRPr="00FC4423">
        <w:rPr>
          <w:lang w:val="en-US"/>
        </w:rPr>
        <w:t xml:space="preserve"> </w:t>
      </w:r>
      <w:r w:rsidRPr="00FC4423">
        <w:rPr>
          <w:b/>
          <w:bCs/>
          <w:lang w:val="en-US"/>
        </w:rPr>
        <w:t>_Bool</w:t>
      </w:r>
      <w:r w:rsidRPr="00FC4423">
        <w:rPr>
          <w:lang w:val="en-US"/>
        </w:rPr>
        <w:t xml:space="preserve"> was_pressed = 0;</w:t>
      </w:r>
    </w:p>
    <w:p w14:paraId="2DF1EC6F" w14:textId="77777777" w:rsidR="00FC4423" w:rsidRPr="00FC4423" w:rsidRDefault="00FC4423" w:rsidP="00FC4423">
      <w:pPr>
        <w:pStyle w:val="Listing"/>
        <w:rPr>
          <w:lang w:val="en-US"/>
        </w:rPr>
      </w:pPr>
      <w:r w:rsidRPr="00FC4423">
        <w:rPr>
          <w:lang w:val="en-US"/>
        </w:rPr>
        <w:tab/>
      </w:r>
      <w:r w:rsidRPr="00FC4423">
        <w:rPr>
          <w:b/>
          <w:bCs/>
          <w:lang w:val="en-US"/>
        </w:rPr>
        <w:t>static</w:t>
      </w:r>
      <w:r w:rsidRPr="00FC4423">
        <w:rPr>
          <w:lang w:val="en-US"/>
        </w:rPr>
        <w:t xml:space="preserve"> uint32_t start_time = 0;</w:t>
      </w:r>
    </w:p>
    <w:p w14:paraId="35083012" w14:textId="77777777" w:rsidR="00FC4423" w:rsidRPr="00FC4423" w:rsidRDefault="00FC4423" w:rsidP="00FC4423">
      <w:pPr>
        <w:pStyle w:val="Listing"/>
        <w:rPr>
          <w:lang w:val="en-US"/>
        </w:rPr>
      </w:pPr>
    </w:p>
    <w:p w14:paraId="162902E6" w14:textId="77777777" w:rsidR="00FC4423" w:rsidRPr="00FC4423" w:rsidRDefault="00FC4423" w:rsidP="00FC4423">
      <w:pPr>
        <w:pStyle w:val="Listing"/>
        <w:rPr>
          <w:lang w:val="en-US"/>
        </w:rPr>
      </w:pPr>
      <w:r w:rsidRPr="00FC4423">
        <w:rPr>
          <w:lang w:val="en-US"/>
        </w:rPr>
        <w:tab/>
      </w:r>
      <w:r w:rsidRPr="00FC4423">
        <w:rPr>
          <w:b/>
          <w:bCs/>
          <w:lang w:val="en-US"/>
        </w:rPr>
        <w:t>if</w:t>
      </w:r>
      <w:r w:rsidRPr="00FC4423">
        <w:rPr>
          <w:lang w:val="en-US"/>
        </w:rPr>
        <w:t xml:space="preserve"> (HAL_GPIO_ReadPin(GPIOC, GPIO_PIN_15) == </w:t>
      </w:r>
      <w:r w:rsidRPr="00FC4423">
        <w:rPr>
          <w:i/>
          <w:iCs/>
          <w:lang w:val="en-US"/>
        </w:rPr>
        <w:t>GPIO_PIN_RESET</w:t>
      </w:r>
      <w:r w:rsidRPr="00FC4423">
        <w:rPr>
          <w:lang w:val="en-US"/>
        </w:rPr>
        <w:t>) {</w:t>
      </w:r>
    </w:p>
    <w:p w14:paraId="3E60FBA9" w14:textId="77777777" w:rsidR="00FC4423" w:rsidRPr="00FC4423" w:rsidRDefault="00FC4423" w:rsidP="00FC4423">
      <w:pPr>
        <w:pStyle w:val="Listing"/>
        <w:rPr>
          <w:lang w:val="en-US"/>
        </w:rPr>
      </w:pPr>
      <w:r w:rsidRPr="00FC4423">
        <w:rPr>
          <w:lang w:val="en-US"/>
        </w:rPr>
        <w:tab/>
      </w:r>
      <w:r w:rsidRPr="00FC4423">
        <w:rPr>
          <w:lang w:val="en-US"/>
        </w:rPr>
        <w:tab/>
      </w:r>
      <w:r w:rsidRPr="00FC4423">
        <w:rPr>
          <w:b/>
          <w:bCs/>
          <w:lang w:val="en-US"/>
        </w:rPr>
        <w:t>if</w:t>
      </w:r>
      <w:r w:rsidRPr="00FC4423">
        <w:rPr>
          <w:lang w:val="en-US"/>
        </w:rPr>
        <w:t xml:space="preserve"> (!was_pressed) {</w:t>
      </w:r>
    </w:p>
    <w:p w14:paraId="29A34E86" w14:textId="77777777" w:rsidR="00FC4423" w:rsidRPr="00FC4423" w:rsidRDefault="00FC4423" w:rsidP="00FC4423">
      <w:pPr>
        <w:pStyle w:val="Listing"/>
        <w:rPr>
          <w:lang w:val="en-US"/>
        </w:rPr>
      </w:pPr>
      <w:r w:rsidRPr="00FC4423">
        <w:rPr>
          <w:lang w:val="en-US"/>
        </w:rPr>
        <w:tab/>
      </w:r>
      <w:r w:rsidRPr="00FC4423">
        <w:rPr>
          <w:lang w:val="en-US"/>
        </w:rPr>
        <w:tab/>
      </w:r>
      <w:r w:rsidRPr="00FC4423">
        <w:rPr>
          <w:lang w:val="en-US"/>
        </w:rPr>
        <w:tab/>
        <w:t>was_pressed = 1;</w:t>
      </w:r>
    </w:p>
    <w:p w14:paraId="79083322" w14:textId="77777777" w:rsidR="00FC4423" w:rsidRPr="00FC4423" w:rsidRDefault="00FC4423" w:rsidP="00FC4423">
      <w:pPr>
        <w:pStyle w:val="Listing"/>
        <w:rPr>
          <w:lang w:val="en-US"/>
        </w:rPr>
      </w:pPr>
      <w:r w:rsidRPr="00FC4423">
        <w:rPr>
          <w:lang w:val="en-US"/>
        </w:rPr>
        <w:tab/>
      </w:r>
      <w:r w:rsidRPr="00FC4423">
        <w:rPr>
          <w:lang w:val="en-US"/>
        </w:rPr>
        <w:tab/>
      </w:r>
      <w:r w:rsidRPr="00FC4423">
        <w:rPr>
          <w:lang w:val="en-US"/>
        </w:rPr>
        <w:tab/>
        <w:t>start_time = HAL_GetTick();</w:t>
      </w:r>
    </w:p>
    <w:p w14:paraId="4A9E91FE" w14:textId="77777777" w:rsidR="00FC4423" w:rsidRPr="00FC4423" w:rsidRDefault="00FC4423" w:rsidP="00FC4423">
      <w:pPr>
        <w:pStyle w:val="Listing"/>
        <w:rPr>
          <w:lang w:val="en-US"/>
        </w:rPr>
      </w:pPr>
      <w:r w:rsidRPr="00FC4423">
        <w:rPr>
          <w:lang w:val="en-US"/>
        </w:rPr>
        <w:tab/>
      </w:r>
      <w:r w:rsidRPr="00FC4423">
        <w:rPr>
          <w:lang w:val="en-US"/>
        </w:rPr>
        <w:tab/>
        <w:t>}</w:t>
      </w:r>
    </w:p>
    <w:p w14:paraId="405393D1" w14:textId="77777777" w:rsidR="00FC4423" w:rsidRPr="00FC4423" w:rsidRDefault="00FC4423" w:rsidP="00FC4423">
      <w:pPr>
        <w:pStyle w:val="Listing"/>
        <w:rPr>
          <w:lang w:val="en-US"/>
        </w:rPr>
      </w:pPr>
    </w:p>
    <w:p w14:paraId="615A8AE5" w14:textId="77777777" w:rsidR="00FC4423" w:rsidRPr="00FC4423" w:rsidRDefault="00FC4423" w:rsidP="00FC4423">
      <w:pPr>
        <w:pStyle w:val="Listing"/>
        <w:rPr>
          <w:lang w:val="en-US"/>
        </w:rPr>
      </w:pPr>
      <w:r w:rsidRPr="00FC4423">
        <w:rPr>
          <w:lang w:val="en-US"/>
        </w:rPr>
        <w:tab/>
      </w:r>
      <w:r w:rsidRPr="00FC4423">
        <w:rPr>
          <w:lang w:val="en-US"/>
        </w:rPr>
        <w:tab/>
      </w:r>
      <w:r w:rsidRPr="00FC4423">
        <w:rPr>
          <w:b/>
          <w:bCs/>
          <w:lang w:val="en-US"/>
        </w:rPr>
        <w:t>return</w:t>
      </w:r>
      <w:r w:rsidRPr="00FC4423">
        <w:rPr>
          <w:lang w:val="en-US"/>
        </w:rPr>
        <w:t xml:space="preserve"> </w:t>
      </w:r>
      <w:r w:rsidRPr="00FC4423">
        <w:rPr>
          <w:i/>
          <w:iCs/>
          <w:lang w:val="en-US"/>
        </w:rPr>
        <w:t>IN_PROGRESS</w:t>
      </w:r>
      <w:r w:rsidRPr="00FC4423">
        <w:rPr>
          <w:lang w:val="en-US"/>
        </w:rPr>
        <w:t>;</w:t>
      </w:r>
    </w:p>
    <w:p w14:paraId="698F6874" w14:textId="77777777" w:rsidR="00FC4423" w:rsidRPr="00FC4423" w:rsidRDefault="00FC4423" w:rsidP="00FC4423">
      <w:pPr>
        <w:pStyle w:val="Listing"/>
        <w:rPr>
          <w:lang w:val="en-US"/>
        </w:rPr>
      </w:pPr>
      <w:r w:rsidRPr="00FC4423">
        <w:rPr>
          <w:lang w:val="en-US"/>
        </w:rPr>
        <w:tab/>
        <w:t xml:space="preserve">} </w:t>
      </w:r>
      <w:r w:rsidRPr="00FC4423">
        <w:rPr>
          <w:b/>
          <w:bCs/>
          <w:lang w:val="en-US"/>
        </w:rPr>
        <w:t>else</w:t>
      </w:r>
      <w:r w:rsidRPr="00FC4423">
        <w:rPr>
          <w:lang w:val="en-US"/>
        </w:rPr>
        <w:t xml:space="preserve"> {</w:t>
      </w:r>
    </w:p>
    <w:p w14:paraId="3DA70E3F" w14:textId="77777777" w:rsidR="00FC4423" w:rsidRPr="00FC4423" w:rsidRDefault="00FC4423" w:rsidP="00FC4423">
      <w:pPr>
        <w:pStyle w:val="Listing"/>
        <w:rPr>
          <w:lang w:val="en-US"/>
        </w:rPr>
      </w:pPr>
      <w:r w:rsidRPr="00FC4423">
        <w:rPr>
          <w:lang w:val="en-US"/>
        </w:rPr>
        <w:tab/>
      </w:r>
      <w:r w:rsidRPr="00FC4423">
        <w:rPr>
          <w:lang w:val="en-US"/>
        </w:rPr>
        <w:tab/>
      </w:r>
      <w:r w:rsidRPr="00FC4423">
        <w:rPr>
          <w:b/>
          <w:bCs/>
          <w:lang w:val="en-US"/>
        </w:rPr>
        <w:t>if</w:t>
      </w:r>
      <w:r w:rsidRPr="00FC4423">
        <w:rPr>
          <w:lang w:val="en-US"/>
        </w:rPr>
        <w:t xml:space="preserve"> (!was_pressed) {</w:t>
      </w:r>
    </w:p>
    <w:p w14:paraId="4CDA5423" w14:textId="77777777" w:rsidR="00FC4423" w:rsidRPr="00FC4423" w:rsidRDefault="00FC4423" w:rsidP="00FC4423">
      <w:pPr>
        <w:pStyle w:val="Listing"/>
        <w:rPr>
          <w:lang w:val="en-US"/>
        </w:rPr>
      </w:pPr>
      <w:r w:rsidRPr="00FC4423">
        <w:rPr>
          <w:lang w:val="en-US"/>
        </w:rPr>
        <w:lastRenderedPageBreak/>
        <w:tab/>
      </w:r>
      <w:r w:rsidRPr="00FC4423">
        <w:rPr>
          <w:lang w:val="en-US"/>
        </w:rPr>
        <w:tab/>
      </w:r>
      <w:r w:rsidRPr="00FC4423">
        <w:rPr>
          <w:lang w:val="en-US"/>
        </w:rPr>
        <w:tab/>
      </w:r>
      <w:r w:rsidRPr="00FC4423">
        <w:rPr>
          <w:b/>
          <w:bCs/>
          <w:lang w:val="en-US"/>
        </w:rPr>
        <w:t>return</w:t>
      </w:r>
      <w:r w:rsidRPr="00FC4423">
        <w:rPr>
          <w:lang w:val="en-US"/>
        </w:rPr>
        <w:t xml:space="preserve"> </w:t>
      </w:r>
      <w:r w:rsidRPr="00FC4423">
        <w:rPr>
          <w:i/>
          <w:iCs/>
          <w:lang w:val="en-US"/>
        </w:rPr>
        <w:t>NOT_PRESSED</w:t>
      </w:r>
      <w:r w:rsidRPr="00FC4423">
        <w:rPr>
          <w:lang w:val="en-US"/>
        </w:rPr>
        <w:t>;</w:t>
      </w:r>
    </w:p>
    <w:p w14:paraId="6EDAA6F7" w14:textId="77777777" w:rsidR="00FC4423" w:rsidRPr="00FC4423" w:rsidRDefault="00FC4423" w:rsidP="00FC4423">
      <w:pPr>
        <w:pStyle w:val="Listing"/>
        <w:rPr>
          <w:lang w:val="en-US"/>
        </w:rPr>
      </w:pPr>
      <w:r w:rsidRPr="00FC4423">
        <w:rPr>
          <w:lang w:val="en-US"/>
        </w:rPr>
        <w:tab/>
      </w:r>
      <w:r w:rsidRPr="00FC4423">
        <w:rPr>
          <w:lang w:val="en-US"/>
        </w:rPr>
        <w:tab/>
        <w:t>}</w:t>
      </w:r>
    </w:p>
    <w:p w14:paraId="55445348" w14:textId="77777777" w:rsidR="00FC4423" w:rsidRPr="00FC4423" w:rsidRDefault="00FC4423" w:rsidP="00FC4423">
      <w:pPr>
        <w:pStyle w:val="Listing"/>
        <w:rPr>
          <w:lang w:val="en-US"/>
        </w:rPr>
      </w:pPr>
      <w:r w:rsidRPr="00FC4423">
        <w:rPr>
          <w:lang w:val="en-US"/>
        </w:rPr>
        <w:tab/>
      </w:r>
      <w:r w:rsidRPr="00FC4423">
        <w:rPr>
          <w:lang w:val="en-US"/>
        </w:rPr>
        <w:tab/>
        <w:t>was_pressed = 0;</w:t>
      </w:r>
    </w:p>
    <w:p w14:paraId="393BCD3E" w14:textId="77777777" w:rsidR="00FC4423" w:rsidRPr="00FC4423" w:rsidRDefault="00FC4423" w:rsidP="00FC4423">
      <w:pPr>
        <w:pStyle w:val="Listing"/>
        <w:rPr>
          <w:lang w:val="en-US"/>
        </w:rPr>
      </w:pPr>
    </w:p>
    <w:p w14:paraId="463DA66E" w14:textId="77777777" w:rsidR="00FC4423" w:rsidRPr="00FC4423" w:rsidRDefault="00FC4423" w:rsidP="00FC4423">
      <w:pPr>
        <w:pStyle w:val="Listing"/>
        <w:rPr>
          <w:lang w:val="en-US"/>
        </w:rPr>
      </w:pPr>
      <w:r w:rsidRPr="00FC4423">
        <w:rPr>
          <w:lang w:val="en-US"/>
        </w:rPr>
        <w:tab/>
      </w:r>
      <w:r w:rsidRPr="00FC4423">
        <w:rPr>
          <w:lang w:val="en-US"/>
        </w:rPr>
        <w:tab/>
        <w:t>uint32_t current_delay = HAL_GetTick() - start_time;</w:t>
      </w:r>
    </w:p>
    <w:p w14:paraId="46269ACF" w14:textId="77777777" w:rsidR="00FC4423" w:rsidRPr="00FC4423" w:rsidRDefault="00FC4423" w:rsidP="00FC4423">
      <w:pPr>
        <w:pStyle w:val="Listing"/>
        <w:rPr>
          <w:lang w:val="en-US"/>
        </w:rPr>
      </w:pPr>
      <w:r w:rsidRPr="00FC4423">
        <w:rPr>
          <w:lang w:val="en-US"/>
        </w:rPr>
        <w:tab/>
      </w:r>
      <w:r w:rsidRPr="00FC4423">
        <w:rPr>
          <w:lang w:val="en-US"/>
        </w:rPr>
        <w:tab/>
      </w:r>
      <w:r w:rsidRPr="00FC4423">
        <w:rPr>
          <w:b/>
          <w:bCs/>
          <w:lang w:val="en-US"/>
        </w:rPr>
        <w:t>if</w:t>
      </w:r>
      <w:r w:rsidRPr="00FC4423">
        <w:rPr>
          <w:lang w:val="en-US"/>
        </w:rPr>
        <w:t xml:space="preserve"> (current_delay &lt; LONG_PRESS_DELAY) {</w:t>
      </w:r>
    </w:p>
    <w:p w14:paraId="520DD0AA" w14:textId="77777777" w:rsidR="00FC4423" w:rsidRPr="00FC4423" w:rsidRDefault="00FC4423" w:rsidP="00FC4423">
      <w:pPr>
        <w:pStyle w:val="Listing"/>
        <w:rPr>
          <w:lang w:val="en-US"/>
        </w:rPr>
      </w:pPr>
      <w:r w:rsidRPr="00FC4423">
        <w:rPr>
          <w:lang w:val="en-US"/>
        </w:rPr>
        <w:tab/>
      </w:r>
      <w:r w:rsidRPr="00FC4423">
        <w:rPr>
          <w:lang w:val="en-US"/>
        </w:rPr>
        <w:tab/>
      </w:r>
      <w:r w:rsidRPr="00FC4423">
        <w:rPr>
          <w:lang w:val="en-US"/>
        </w:rPr>
        <w:tab/>
      </w:r>
      <w:r w:rsidRPr="00FC4423">
        <w:rPr>
          <w:b/>
          <w:bCs/>
          <w:lang w:val="en-US"/>
        </w:rPr>
        <w:t>return</w:t>
      </w:r>
      <w:r w:rsidRPr="00FC4423">
        <w:rPr>
          <w:lang w:val="en-US"/>
        </w:rPr>
        <w:t xml:space="preserve"> </w:t>
      </w:r>
      <w:r w:rsidRPr="00FC4423">
        <w:rPr>
          <w:i/>
          <w:iCs/>
          <w:lang w:val="en-US"/>
        </w:rPr>
        <w:t>SHORTLY_PRESSED</w:t>
      </w:r>
      <w:r w:rsidRPr="00FC4423">
        <w:rPr>
          <w:lang w:val="en-US"/>
        </w:rPr>
        <w:t>;</w:t>
      </w:r>
    </w:p>
    <w:p w14:paraId="770ADEF3" w14:textId="77777777" w:rsidR="00FC4423" w:rsidRPr="00FC4423" w:rsidRDefault="00FC4423" w:rsidP="00FC4423">
      <w:pPr>
        <w:pStyle w:val="Listing"/>
        <w:rPr>
          <w:lang w:val="en-US"/>
        </w:rPr>
      </w:pPr>
      <w:r w:rsidRPr="00FC4423">
        <w:rPr>
          <w:lang w:val="en-US"/>
        </w:rPr>
        <w:tab/>
      </w:r>
      <w:r w:rsidRPr="00FC4423">
        <w:rPr>
          <w:lang w:val="en-US"/>
        </w:rPr>
        <w:tab/>
        <w:t xml:space="preserve">} </w:t>
      </w:r>
      <w:r w:rsidRPr="00FC4423">
        <w:rPr>
          <w:b/>
          <w:bCs/>
          <w:lang w:val="en-US"/>
        </w:rPr>
        <w:t>else</w:t>
      </w:r>
      <w:r w:rsidRPr="00FC4423">
        <w:rPr>
          <w:lang w:val="en-US"/>
        </w:rPr>
        <w:t xml:space="preserve"> </w:t>
      </w:r>
      <w:r w:rsidRPr="00FC4423">
        <w:rPr>
          <w:b/>
          <w:bCs/>
          <w:lang w:val="en-US"/>
        </w:rPr>
        <w:t>if</w:t>
      </w:r>
      <w:r w:rsidRPr="00FC4423">
        <w:rPr>
          <w:lang w:val="en-US"/>
        </w:rPr>
        <w:t xml:space="preserve"> (current_delay &gt;= LONG_PRESS_DELAY &amp;&amp; current_delay &lt; VERY_LONG_PRESS_DELAY) {</w:t>
      </w:r>
    </w:p>
    <w:p w14:paraId="7717FE45" w14:textId="77777777" w:rsidR="00FC4423" w:rsidRPr="00FC4423" w:rsidRDefault="00FC4423" w:rsidP="00FC4423">
      <w:pPr>
        <w:pStyle w:val="Listing"/>
        <w:rPr>
          <w:lang w:val="en-US"/>
        </w:rPr>
      </w:pPr>
      <w:r w:rsidRPr="00FC4423">
        <w:rPr>
          <w:lang w:val="en-US"/>
        </w:rPr>
        <w:tab/>
      </w:r>
      <w:r w:rsidRPr="00FC4423">
        <w:rPr>
          <w:lang w:val="en-US"/>
        </w:rPr>
        <w:tab/>
      </w:r>
      <w:r w:rsidRPr="00FC4423">
        <w:rPr>
          <w:lang w:val="en-US"/>
        </w:rPr>
        <w:tab/>
      </w:r>
      <w:r w:rsidRPr="00FC4423">
        <w:rPr>
          <w:b/>
          <w:bCs/>
          <w:lang w:val="en-US"/>
        </w:rPr>
        <w:t>return</w:t>
      </w:r>
      <w:r w:rsidRPr="00FC4423">
        <w:rPr>
          <w:lang w:val="en-US"/>
        </w:rPr>
        <w:t xml:space="preserve"> </w:t>
      </w:r>
      <w:r w:rsidRPr="00FC4423">
        <w:rPr>
          <w:i/>
          <w:iCs/>
          <w:lang w:val="en-US"/>
        </w:rPr>
        <w:t>LONGLY_PRESSED</w:t>
      </w:r>
      <w:r w:rsidRPr="00FC4423">
        <w:rPr>
          <w:lang w:val="en-US"/>
        </w:rPr>
        <w:t>;</w:t>
      </w:r>
    </w:p>
    <w:p w14:paraId="6E828FC7" w14:textId="77777777" w:rsidR="00FC4423" w:rsidRPr="00FC4423" w:rsidRDefault="00FC4423" w:rsidP="00FC4423">
      <w:pPr>
        <w:pStyle w:val="Listing"/>
        <w:rPr>
          <w:lang w:val="en-US"/>
        </w:rPr>
      </w:pPr>
      <w:r w:rsidRPr="00FC4423">
        <w:rPr>
          <w:lang w:val="en-US"/>
        </w:rPr>
        <w:tab/>
      </w:r>
      <w:r w:rsidRPr="00FC4423">
        <w:rPr>
          <w:lang w:val="en-US"/>
        </w:rPr>
        <w:tab/>
        <w:t xml:space="preserve">} </w:t>
      </w:r>
      <w:r w:rsidRPr="00FC4423">
        <w:rPr>
          <w:b/>
          <w:bCs/>
          <w:lang w:val="en-US"/>
        </w:rPr>
        <w:t>else</w:t>
      </w:r>
      <w:r w:rsidRPr="00FC4423">
        <w:rPr>
          <w:lang w:val="en-US"/>
        </w:rPr>
        <w:t xml:space="preserve"> {</w:t>
      </w:r>
    </w:p>
    <w:p w14:paraId="21D2C918" w14:textId="77777777" w:rsidR="00FC4423" w:rsidRPr="00FC4423" w:rsidRDefault="00FC4423" w:rsidP="00FC4423">
      <w:pPr>
        <w:pStyle w:val="Listing"/>
        <w:rPr>
          <w:lang w:val="en-US"/>
        </w:rPr>
      </w:pPr>
      <w:r w:rsidRPr="00FC4423">
        <w:rPr>
          <w:lang w:val="en-US"/>
        </w:rPr>
        <w:tab/>
      </w:r>
      <w:r w:rsidRPr="00FC4423">
        <w:rPr>
          <w:lang w:val="en-US"/>
        </w:rPr>
        <w:tab/>
      </w:r>
      <w:r w:rsidRPr="00FC4423">
        <w:rPr>
          <w:lang w:val="en-US"/>
        </w:rPr>
        <w:tab/>
      </w:r>
      <w:r w:rsidRPr="00FC4423">
        <w:rPr>
          <w:b/>
          <w:bCs/>
          <w:lang w:val="en-US"/>
        </w:rPr>
        <w:t>return</w:t>
      </w:r>
      <w:r w:rsidRPr="00FC4423">
        <w:rPr>
          <w:lang w:val="en-US"/>
        </w:rPr>
        <w:t xml:space="preserve"> </w:t>
      </w:r>
      <w:r w:rsidRPr="00FC4423">
        <w:rPr>
          <w:i/>
          <w:iCs/>
          <w:lang w:val="en-US"/>
        </w:rPr>
        <w:t>VERY_LONGLY_PRESSED</w:t>
      </w:r>
      <w:r w:rsidRPr="00FC4423">
        <w:rPr>
          <w:lang w:val="en-US"/>
        </w:rPr>
        <w:t>;</w:t>
      </w:r>
    </w:p>
    <w:p w14:paraId="2E7964AD" w14:textId="77777777" w:rsidR="00FC4423" w:rsidRPr="00FC4423" w:rsidRDefault="00FC4423" w:rsidP="00FC4423">
      <w:pPr>
        <w:pStyle w:val="Listing"/>
        <w:rPr>
          <w:lang w:val="en-US"/>
        </w:rPr>
      </w:pPr>
      <w:r w:rsidRPr="00FC4423">
        <w:rPr>
          <w:lang w:val="en-US"/>
        </w:rPr>
        <w:tab/>
      </w:r>
      <w:r w:rsidRPr="00FC4423">
        <w:rPr>
          <w:lang w:val="en-US"/>
        </w:rPr>
        <w:tab/>
        <w:t>}</w:t>
      </w:r>
    </w:p>
    <w:p w14:paraId="02181B37" w14:textId="77777777" w:rsidR="00FC4423" w:rsidRPr="00FC4423" w:rsidRDefault="00FC4423" w:rsidP="00FC4423">
      <w:pPr>
        <w:pStyle w:val="Listing"/>
        <w:rPr>
          <w:lang w:val="en-US"/>
        </w:rPr>
      </w:pPr>
      <w:r w:rsidRPr="00FC4423">
        <w:rPr>
          <w:lang w:val="en-US"/>
        </w:rPr>
        <w:tab/>
        <w:t>}</w:t>
      </w:r>
    </w:p>
    <w:p w14:paraId="71D8C2B4" w14:textId="77777777" w:rsidR="00FC4423" w:rsidRPr="00FC4423" w:rsidRDefault="00FC4423" w:rsidP="00FC4423">
      <w:pPr>
        <w:pStyle w:val="Listing"/>
        <w:rPr>
          <w:lang w:val="en-US"/>
        </w:rPr>
      </w:pPr>
      <w:r w:rsidRPr="00FC4423">
        <w:rPr>
          <w:lang w:val="en-US"/>
        </w:rPr>
        <w:t>}</w:t>
      </w:r>
    </w:p>
    <w:p w14:paraId="23B2564D" w14:textId="77777777" w:rsidR="00FC4423" w:rsidRPr="00FC4423" w:rsidRDefault="00FC4423" w:rsidP="00FC4423">
      <w:pPr>
        <w:pStyle w:val="Listing"/>
        <w:rPr>
          <w:lang w:val="en-US"/>
        </w:rPr>
      </w:pPr>
    </w:p>
    <w:p w14:paraId="0BA5898A" w14:textId="77777777" w:rsidR="00FC4423" w:rsidRPr="00FC4423" w:rsidRDefault="00FC4423" w:rsidP="00FC4423">
      <w:pPr>
        <w:pStyle w:val="Listing"/>
        <w:rPr>
          <w:lang w:val="en-US"/>
        </w:rPr>
      </w:pPr>
      <w:r w:rsidRPr="00FC4423">
        <w:rPr>
          <w:lang w:val="en-US"/>
        </w:rPr>
        <w:t xml:space="preserve">button_state </w:t>
      </w:r>
      <w:r w:rsidRPr="00FC4423">
        <w:rPr>
          <w:b/>
          <w:bCs/>
          <w:lang w:val="en-US"/>
        </w:rPr>
        <w:t>process_input</w:t>
      </w:r>
      <w:r w:rsidRPr="00FC4423">
        <w:rPr>
          <w:lang w:val="en-US"/>
        </w:rPr>
        <w:t>() {</w:t>
      </w:r>
    </w:p>
    <w:p w14:paraId="689A2422" w14:textId="77777777" w:rsidR="00FC4423" w:rsidRPr="00FC4423" w:rsidRDefault="00FC4423" w:rsidP="00FC4423">
      <w:pPr>
        <w:pStyle w:val="Listing"/>
        <w:rPr>
          <w:lang w:val="en-US"/>
        </w:rPr>
      </w:pPr>
      <w:r w:rsidRPr="00FC4423">
        <w:rPr>
          <w:lang w:val="en-US"/>
        </w:rPr>
        <w:tab/>
        <w:t>button_state state = check_button();</w:t>
      </w:r>
    </w:p>
    <w:p w14:paraId="7C69249C" w14:textId="77777777" w:rsidR="00FC4423" w:rsidRPr="00FC4423" w:rsidRDefault="00FC4423" w:rsidP="00FC4423">
      <w:pPr>
        <w:pStyle w:val="Listing"/>
        <w:rPr>
          <w:lang w:val="en-US"/>
        </w:rPr>
      </w:pPr>
    </w:p>
    <w:p w14:paraId="68AE62F7" w14:textId="77777777" w:rsidR="00FC4423" w:rsidRPr="00FC4423" w:rsidRDefault="00FC4423" w:rsidP="00FC4423">
      <w:pPr>
        <w:pStyle w:val="Listing"/>
        <w:rPr>
          <w:lang w:val="en-US"/>
        </w:rPr>
      </w:pPr>
      <w:r w:rsidRPr="00FC4423">
        <w:rPr>
          <w:lang w:val="en-US"/>
        </w:rPr>
        <w:tab/>
      </w:r>
      <w:r w:rsidRPr="00FC4423">
        <w:rPr>
          <w:b/>
          <w:bCs/>
          <w:lang w:val="en-US"/>
        </w:rPr>
        <w:t>if</w:t>
      </w:r>
      <w:r w:rsidRPr="00FC4423">
        <w:rPr>
          <w:lang w:val="en-US"/>
        </w:rPr>
        <w:t xml:space="preserve"> (state == </w:t>
      </w:r>
      <w:r w:rsidRPr="00FC4423">
        <w:rPr>
          <w:i/>
          <w:iCs/>
          <w:lang w:val="en-US"/>
        </w:rPr>
        <w:t>IN_PROGRESS</w:t>
      </w:r>
      <w:r w:rsidRPr="00FC4423">
        <w:rPr>
          <w:lang w:val="en-US"/>
        </w:rPr>
        <w:t xml:space="preserve"> || state == </w:t>
      </w:r>
      <w:r w:rsidRPr="00FC4423">
        <w:rPr>
          <w:i/>
          <w:iCs/>
          <w:lang w:val="en-US"/>
        </w:rPr>
        <w:t>NOT_PRESSED</w:t>
      </w:r>
      <w:r w:rsidRPr="00FC4423">
        <w:rPr>
          <w:lang w:val="en-US"/>
        </w:rPr>
        <w:t>) {</w:t>
      </w:r>
    </w:p>
    <w:p w14:paraId="051785F6" w14:textId="77777777" w:rsidR="00FC4423" w:rsidRPr="00FC4423" w:rsidRDefault="00FC4423" w:rsidP="00FC4423">
      <w:pPr>
        <w:pStyle w:val="Listing"/>
        <w:rPr>
          <w:lang w:val="en-US"/>
        </w:rPr>
      </w:pPr>
      <w:r w:rsidRPr="00FC4423">
        <w:rPr>
          <w:lang w:val="en-US"/>
        </w:rPr>
        <w:tab/>
      </w:r>
      <w:r w:rsidRPr="00FC4423">
        <w:rPr>
          <w:lang w:val="en-US"/>
        </w:rPr>
        <w:tab/>
      </w:r>
      <w:r w:rsidRPr="00FC4423">
        <w:rPr>
          <w:b/>
          <w:bCs/>
          <w:lang w:val="en-US"/>
        </w:rPr>
        <w:t>return</w:t>
      </w:r>
      <w:r w:rsidRPr="00FC4423">
        <w:rPr>
          <w:lang w:val="en-US"/>
        </w:rPr>
        <w:t xml:space="preserve"> state;</w:t>
      </w:r>
    </w:p>
    <w:p w14:paraId="727AD4E1" w14:textId="77777777" w:rsidR="00FC4423" w:rsidRPr="00FC4423" w:rsidRDefault="00FC4423" w:rsidP="00FC4423">
      <w:pPr>
        <w:pStyle w:val="Listing"/>
        <w:rPr>
          <w:lang w:val="en-US"/>
        </w:rPr>
      </w:pPr>
      <w:r w:rsidRPr="00FC4423">
        <w:rPr>
          <w:lang w:val="en-US"/>
        </w:rPr>
        <w:tab/>
        <w:t xml:space="preserve">} </w:t>
      </w:r>
      <w:r w:rsidRPr="00FC4423">
        <w:rPr>
          <w:b/>
          <w:bCs/>
          <w:lang w:val="en-US"/>
        </w:rPr>
        <w:t>else</w:t>
      </w:r>
      <w:r w:rsidRPr="00FC4423">
        <w:rPr>
          <w:lang w:val="en-US"/>
        </w:rPr>
        <w:t xml:space="preserve"> </w:t>
      </w:r>
      <w:r w:rsidRPr="00FC4423">
        <w:rPr>
          <w:b/>
          <w:bCs/>
          <w:lang w:val="en-US"/>
        </w:rPr>
        <w:t>if</w:t>
      </w:r>
      <w:r w:rsidRPr="00FC4423">
        <w:rPr>
          <w:lang w:val="en-US"/>
        </w:rPr>
        <w:t xml:space="preserve"> (state == </w:t>
      </w:r>
      <w:r w:rsidRPr="00FC4423">
        <w:rPr>
          <w:i/>
          <w:iCs/>
          <w:lang w:val="en-US"/>
        </w:rPr>
        <w:t>SHORTLY_PRESSED</w:t>
      </w:r>
      <w:r w:rsidRPr="00FC4423">
        <w:rPr>
          <w:lang w:val="en-US"/>
        </w:rPr>
        <w:t>) {</w:t>
      </w:r>
    </w:p>
    <w:p w14:paraId="6D45A383" w14:textId="77777777" w:rsidR="00FC4423" w:rsidRPr="00FC4423" w:rsidRDefault="00FC4423" w:rsidP="00FC4423">
      <w:pPr>
        <w:pStyle w:val="Listing"/>
        <w:rPr>
          <w:lang w:val="en-US"/>
        </w:rPr>
      </w:pPr>
      <w:r w:rsidRPr="00FC4423">
        <w:rPr>
          <w:lang w:val="en-US"/>
        </w:rPr>
        <w:tab/>
      </w:r>
      <w:r w:rsidRPr="00FC4423">
        <w:rPr>
          <w:lang w:val="en-US"/>
        </w:rPr>
        <w:tab/>
        <w:t>write_buffer[morze_length++] = '.';</w:t>
      </w:r>
    </w:p>
    <w:p w14:paraId="239EC876" w14:textId="77777777" w:rsidR="00FC4423" w:rsidRPr="00FC4423" w:rsidRDefault="00FC4423" w:rsidP="00FC4423">
      <w:pPr>
        <w:pStyle w:val="Listing"/>
        <w:rPr>
          <w:lang w:val="en-US"/>
        </w:rPr>
      </w:pPr>
      <w:r w:rsidRPr="00FC4423">
        <w:rPr>
          <w:lang w:val="en-US"/>
        </w:rPr>
        <w:tab/>
      </w:r>
      <w:r w:rsidRPr="00FC4423">
        <w:rPr>
          <w:lang w:val="en-US"/>
        </w:rPr>
        <w:tab/>
        <w:t>flash_indicator(GPIO_PIN_14, '.');</w:t>
      </w:r>
    </w:p>
    <w:p w14:paraId="1D7D11B0" w14:textId="77777777" w:rsidR="00FC4423" w:rsidRPr="00FC4423" w:rsidRDefault="00FC4423" w:rsidP="00FC4423">
      <w:pPr>
        <w:pStyle w:val="Listing"/>
        <w:rPr>
          <w:lang w:val="en-US"/>
        </w:rPr>
      </w:pPr>
      <w:r w:rsidRPr="00FC4423">
        <w:rPr>
          <w:lang w:val="en-US"/>
        </w:rPr>
        <w:tab/>
        <w:t xml:space="preserve">} </w:t>
      </w:r>
      <w:r w:rsidRPr="00FC4423">
        <w:rPr>
          <w:b/>
          <w:bCs/>
          <w:lang w:val="en-US"/>
        </w:rPr>
        <w:t>else</w:t>
      </w:r>
      <w:r w:rsidRPr="00FC4423">
        <w:rPr>
          <w:lang w:val="en-US"/>
        </w:rPr>
        <w:t xml:space="preserve"> </w:t>
      </w:r>
      <w:r w:rsidRPr="00FC4423">
        <w:rPr>
          <w:b/>
          <w:bCs/>
          <w:lang w:val="en-US"/>
        </w:rPr>
        <w:t>if</w:t>
      </w:r>
      <w:r w:rsidRPr="00FC4423">
        <w:rPr>
          <w:lang w:val="en-US"/>
        </w:rPr>
        <w:t xml:space="preserve"> (state == </w:t>
      </w:r>
      <w:r w:rsidRPr="00FC4423">
        <w:rPr>
          <w:i/>
          <w:iCs/>
          <w:lang w:val="en-US"/>
        </w:rPr>
        <w:t>LONGLY_PRESSED</w:t>
      </w:r>
      <w:r w:rsidRPr="00FC4423">
        <w:rPr>
          <w:lang w:val="en-US"/>
        </w:rPr>
        <w:t>) {</w:t>
      </w:r>
    </w:p>
    <w:p w14:paraId="621C56F7" w14:textId="77777777" w:rsidR="00FC4423" w:rsidRPr="00FC4423" w:rsidRDefault="00FC4423" w:rsidP="00FC4423">
      <w:pPr>
        <w:pStyle w:val="Listing"/>
        <w:rPr>
          <w:lang w:val="en-US"/>
        </w:rPr>
      </w:pPr>
      <w:r w:rsidRPr="00FC4423">
        <w:rPr>
          <w:lang w:val="en-US"/>
        </w:rPr>
        <w:tab/>
      </w:r>
      <w:r w:rsidRPr="00FC4423">
        <w:rPr>
          <w:lang w:val="en-US"/>
        </w:rPr>
        <w:tab/>
        <w:t>write_buffer[morze_length++] = '-';</w:t>
      </w:r>
    </w:p>
    <w:p w14:paraId="74412D40" w14:textId="77777777" w:rsidR="00FC4423" w:rsidRPr="00FC4423" w:rsidRDefault="00FC4423" w:rsidP="00FC4423">
      <w:pPr>
        <w:pStyle w:val="Listing"/>
        <w:rPr>
          <w:lang w:val="en-US"/>
        </w:rPr>
      </w:pPr>
      <w:r w:rsidRPr="00FC4423">
        <w:rPr>
          <w:lang w:val="en-US"/>
        </w:rPr>
        <w:tab/>
      </w:r>
      <w:r w:rsidRPr="00FC4423">
        <w:rPr>
          <w:lang w:val="en-US"/>
        </w:rPr>
        <w:tab/>
        <w:t>flash_indicator(GPIO_PIN_15, '.');</w:t>
      </w:r>
    </w:p>
    <w:p w14:paraId="0371E332" w14:textId="77777777" w:rsidR="00FC4423" w:rsidRPr="00FC4423" w:rsidRDefault="00FC4423" w:rsidP="00FC4423">
      <w:pPr>
        <w:pStyle w:val="Listing"/>
        <w:rPr>
          <w:lang w:val="en-US"/>
        </w:rPr>
      </w:pPr>
      <w:r w:rsidRPr="00FC4423">
        <w:rPr>
          <w:lang w:val="en-US"/>
        </w:rPr>
        <w:tab/>
        <w:t xml:space="preserve">} </w:t>
      </w:r>
      <w:r w:rsidRPr="00FC4423">
        <w:rPr>
          <w:b/>
          <w:bCs/>
          <w:lang w:val="en-US"/>
        </w:rPr>
        <w:t>else</w:t>
      </w:r>
      <w:r w:rsidRPr="00FC4423">
        <w:rPr>
          <w:lang w:val="en-US"/>
        </w:rPr>
        <w:t xml:space="preserve"> {</w:t>
      </w:r>
    </w:p>
    <w:p w14:paraId="43259ADA" w14:textId="77777777" w:rsidR="00FC4423" w:rsidRPr="00FC4423" w:rsidRDefault="00FC4423" w:rsidP="00FC4423">
      <w:pPr>
        <w:pStyle w:val="Listing"/>
        <w:rPr>
          <w:lang w:val="en-US"/>
        </w:rPr>
      </w:pPr>
      <w:r w:rsidRPr="00FC4423">
        <w:rPr>
          <w:lang w:val="en-US"/>
        </w:rPr>
        <w:tab/>
      </w:r>
      <w:r w:rsidRPr="00FC4423">
        <w:rPr>
          <w:lang w:val="en-US"/>
        </w:rPr>
        <w:tab/>
      </w:r>
      <w:r w:rsidRPr="00FC4423">
        <w:rPr>
          <w:b/>
          <w:bCs/>
          <w:lang w:val="en-US"/>
        </w:rPr>
        <w:t>return</w:t>
      </w:r>
      <w:r w:rsidRPr="00FC4423">
        <w:rPr>
          <w:lang w:val="en-US"/>
        </w:rPr>
        <w:t xml:space="preserve"> state;</w:t>
      </w:r>
    </w:p>
    <w:p w14:paraId="14B2850D" w14:textId="77777777" w:rsidR="00FC4423" w:rsidRPr="00FC4423" w:rsidRDefault="00FC4423" w:rsidP="00FC4423">
      <w:pPr>
        <w:pStyle w:val="Listing"/>
        <w:rPr>
          <w:lang w:val="en-US"/>
        </w:rPr>
      </w:pPr>
      <w:r w:rsidRPr="00FC4423">
        <w:rPr>
          <w:lang w:val="en-US"/>
        </w:rPr>
        <w:tab/>
        <w:t>}</w:t>
      </w:r>
    </w:p>
    <w:p w14:paraId="1FA6EDC2" w14:textId="77777777" w:rsidR="00FC4423" w:rsidRPr="00FC4423" w:rsidRDefault="00FC4423" w:rsidP="00FC4423">
      <w:pPr>
        <w:pStyle w:val="Listing"/>
        <w:rPr>
          <w:lang w:val="en-US"/>
        </w:rPr>
      </w:pPr>
      <w:r w:rsidRPr="00FC4423">
        <w:rPr>
          <w:lang w:val="en-US"/>
        </w:rPr>
        <w:t>}</w:t>
      </w:r>
    </w:p>
    <w:p w14:paraId="61FC017E" w14:textId="77777777" w:rsidR="00FC4423" w:rsidRPr="00FC4423" w:rsidRDefault="00FC4423" w:rsidP="00FC4423">
      <w:pPr>
        <w:pStyle w:val="Listing"/>
        <w:rPr>
          <w:lang w:val="en-US"/>
        </w:rPr>
      </w:pPr>
    </w:p>
    <w:p w14:paraId="1BD22CB2" w14:textId="77777777" w:rsidR="00FC4423" w:rsidRPr="00FC4423" w:rsidRDefault="00FC4423" w:rsidP="00FC4423">
      <w:pPr>
        <w:pStyle w:val="Listing"/>
        <w:rPr>
          <w:lang w:val="en-US"/>
        </w:rPr>
      </w:pPr>
      <w:r w:rsidRPr="00FC4423">
        <w:rPr>
          <w:b/>
          <w:bCs/>
          <w:lang w:val="en-US"/>
        </w:rPr>
        <w:t>void</w:t>
      </w:r>
      <w:r w:rsidRPr="00FC4423">
        <w:rPr>
          <w:lang w:val="en-US"/>
        </w:rPr>
        <w:t xml:space="preserve"> </w:t>
      </w:r>
      <w:r w:rsidRPr="00FC4423">
        <w:rPr>
          <w:b/>
          <w:bCs/>
          <w:lang w:val="en-US"/>
        </w:rPr>
        <w:t>init_queue</w:t>
      </w:r>
      <w:r w:rsidRPr="00FC4423">
        <w:rPr>
          <w:lang w:val="en-US"/>
        </w:rPr>
        <w:t>(queue *q) {</w:t>
      </w:r>
    </w:p>
    <w:p w14:paraId="69096E0C" w14:textId="77777777" w:rsidR="00FC4423" w:rsidRPr="00FC4423" w:rsidRDefault="00FC4423" w:rsidP="00FC4423">
      <w:pPr>
        <w:pStyle w:val="Listing"/>
        <w:rPr>
          <w:lang w:val="en-US"/>
        </w:rPr>
      </w:pPr>
      <w:r w:rsidRPr="00FC4423">
        <w:rPr>
          <w:lang w:val="en-US"/>
        </w:rPr>
        <w:t xml:space="preserve">    q-&gt;front = -1;</w:t>
      </w:r>
    </w:p>
    <w:p w14:paraId="29CFA3D8" w14:textId="77777777" w:rsidR="00FC4423" w:rsidRPr="00FC4423" w:rsidRDefault="00FC4423" w:rsidP="00FC4423">
      <w:pPr>
        <w:pStyle w:val="Listing"/>
        <w:rPr>
          <w:lang w:val="en-US"/>
        </w:rPr>
      </w:pPr>
      <w:r w:rsidRPr="00FC4423">
        <w:rPr>
          <w:lang w:val="en-US"/>
        </w:rPr>
        <w:t xml:space="preserve">    q-&gt;rear = -1;</w:t>
      </w:r>
    </w:p>
    <w:p w14:paraId="1DCD5503" w14:textId="77777777" w:rsidR="00FC4423" w:rsidRPr="00FC4423" w:rsidRDefault="00FC4423" w:rsidP="00FC4423">
      <w:pPr>
        <w:pStyle w:val="Listing"/>
        <w:rPr>
          <w:lang w:val="en-US"/>
        </w:rPr>
      </w:pPr>
      <w:r w:rsidRPr="00FC4423">
        <w:rPr>
          <w:lang w:val="en-US"/>
        </w:rPr>
        <w:t>}</w:t>
      </w:r>
    </w:p>
    <w:p w14:paraId="694308C3" w14:textId="77777777" w:rsidR="00FC4423" w:rsidRPr="00FC4423" w:rsidRDefault="00FC4423" w:rsidP="00FC4423">
      <w:pPr>
        <w:pStyle w:val="Listing"/>
        <w:rPr>
          <w:lang w:val="en-US"/>
        </w:rPr>
      </w:pPr>
    </w:p>
    <w:p w14:paraId="4BB41547" w14:textId="77777777" w:rsidR="00FC4423" w:rsidRPr="00FC4423" w:rsidRDefault="00FC4423" w:rsidP="00FC4423">
      <w:pPr>
        <w:pStyle w:val="Listing"/>
        <w:rPr>
          <w:lang w:val="en-US"/>
        </w:rPr>
      </w:pPr>
      <w:r w:rsidRPr="00FC4423">
        <w:rPr>
          <w:b/>
          <w:bCs/>
          <w:lang w:val="en-US"/>
        </w:rPr>
        <w:t>_Bool</w:t>
      </w:r>
      <w:r w:rsidRPr="00FC4423">
        <w:rPr>
          <w:lang w:val="en-US"/>
        </w:rPr>
        <w:t xml:space="preserve"> </w:t>
      </w:r>
      <w:r w:rsidRPr="00FC4423">
        <w:rPr>
          <w:b/>
          <w:bCs/>
          <w:lang w:val="en-US"/>
        </w:rPr>
        <w:t>is_empty</w:t>
      </w:r>
      <w:r w:rsidRPr="00FC4423">
        <w:rPr>
          <w:lang w:val="en-US"/>
        </w:rPr>
        <w:t>(queue *q) {</w:t>
      </w:r>
    </w:p>
    <w:p w14:paraId="56A128F9" w14:textId="77777777" w:rsidR="00FC4423" w:rsidRPr="00FC4423" w:rsidRDefault="00FC4423" w:rsidP="00FC4423">
      <w:pPr>
        <w:pStyle w:val="Listing"/>
        <w:rPr>
          <w:lang w:val="en-US"/>
        </w:rPr>
      </w:pPr>
      <w:r w:rsidRPr="00FC4423">
        <w:rPr>
          <w:lang w:val="en-US"/>
        </w:rPr>
        <w:t xml:space="preserve">    </w:t>
      </w:r>
      <w:r w:rsidRPr="00FC4423">
        <w:rPr>
          <w:b/>
          <w:bCs/>
          <w:lang w:val="en-US"/>
        </w:rPr>
        <w:t>return</w:t>
      </w:r>
      <w:r w:rsidRPr="00FC4423">
        <w:rPr>
          <w:lang w:val="en-US"/>
        </w:rPr>
        <w:t xml:space="preserve"> q-&gt;front == -1;</w:t>
      </w:r>
    </w:p>
    <w:p w14:paraId="7FADACAC" w14:textId="77777777" w:rsidR="00FC4423" w:rsidRPr="00FC4423" w:rsidRDefault="00FC4423" w:rsidP="00FC4423">
      <w:pPr>
        <w:pStyle w:val="Listing"/>
        <w:rPr>
          <w:lang w:val="en-US"/>
        </w:rPr>
      </w:pPr>
      <w:r w:rsidRPr="00FC4423">
        <w:rPr>
          <w:lang w:val="en-US"/>
        </w:rPr>
        <w:t>}</w:t>
      </w:r>
    </w:p>
    <w:p w14:paraId="44C648FB" w14:textId="77777777" w:rsidR="00FC4423" w:rsidRPr="00FC4423" w:rsidRDefault="00FC4423" w:rsidP="00FC4423">
      <w:pPr>
        <w:pStyle w:val="Listing"/>
        <w:rPr>
          <w:lang w:val="en-US"/>
        </w:rPr>
      </w:pPr>
    </w:p>
    <w:p w14:paraId="05EAA0D3" w14:textId="77777777" w:rsidR="00FC4423" w:rsidRPr="00FC4423" w:rsidRDefault="00FC4423" w:rsidP="00FC4423">
      <w:pPr>
        <w:pStyle w:val="Listing"/>
        <w:rPr>
          <w:lang w:val="en-US"/>
        </w:rPr>
      </w:pPr>
      <w:r w:rsidRPr="00FC4423">
        <w:rPr>
          <w:b/>
          <w:bCs/>
          <w:lang w:val="en-US"/>
        </w:rPr>
        <w:t>_Bool</w:t>
      </w:r>
      <w:r w:rsidRPr="00FC4423">
        <w:rPr>
          <w:lang w:val="en-US"/>
        </w:rPr>
        <w:t xml:space="preserve"> </w:t>
      </w:r>
      <w:r w:rsidRPr="00FC4423">
        <w:rPr>
          <w:b/>
          <w:bCs/>
          <w:lang w:val="en-US"/>
        </w:rPr>
        <w:t>is_full</w:t>
      </w:r>
      <w:r w:rsidRPr="00FC4423">
        <w:rPr>
          <w:lang w:val="en-US"/>
        </w:rPr>
        <w:t>(queue *q) {</w:t>
      </w:r>
    </w:p>
    <w:p w14:paraId="152877C0" w14:textId="77777777" w:rsidR="00FC4423" w:rsidRPr="00FC4423" w:rsidRDefault="00FC4423" w:rsidP="00FC4423">
      <w:pPr>
        <w:pStyle w:val="Listing"/>
        <w:rPr>
          <w:lang w:val="en-US"/>
        </w:rPr>
      </w:pPr>
      <w:r w:rsidRPr="00FC4423">
        <w:rPr>
          <w:lang w:val="en-US"/>
        </w:rPr>
        <w:t xml:space="preserve">    </w:t>
      </w:r>
      <w:r w:rsidRPr="00FC4423">
        <w:rPr>
          <w:b/>
          <w:bCs/>
          <w:lang w:val="en-US"/>
        </w:rPr>
        <w:t>return</w:t>
      </w:r>
      <w:r w:rsidRPr="00FC4423">
        <w:rPr>
          <w:lang w:val="en-US"/>
        </w:rPr>
        <w:t xml:space="preserve"> (q-&gt;rear + 1) % QUEUE_SIZE == q-&gt;front;</w:t>
      </w:r>
    </w:p>
    <w:p w14:paraId="4C86C3F6" w14:textId="77777777" w:rsidR="00FC4423" w:rsidRPr="00FC4423" w:rsidRDefault="00FC4423" w:rsidP="00FC4423">
      <w:pPr>
        <w:pStyle w:val="Listing"/>
        <w:rPr>
          <w:lang w:val="en-US"/>
        </w:rPr>
      </w:pPr>
      <w:r w:rsidRPr="00FC4423">
        <w:rPr>
          <w:lang w:val="en-US"/>
        </w:rPr>
        <w:t>}</w:t>
      </w:r>
    </w:p>
    <w:p w14:paraId="69188B95" w14:textId="77777777" w:rsidR="00FC4423" w:rsidRPr="00FC4423" w:rsidRDefault="00FC4423" w:rsidP="00FC4423">
      <w:pPr>
        <w:pStyle w:val="Listing"/>
        <w:rPr>
          <w:lang w:val="en-US"/>
        </w:rPr>
      </w:pPr>
    </w:p>
    <w:p w14:paraId="6DAFBD73" w14:textId="77777777" w:rsidR="00FC4423" w:rsidRPr="00FC4423" w:rsidRDefault="00FC4423" w:rsidP="00FC4423">
      <w:pPr>
        <w:pStyle w:val="Listing"/>
        <w:rPr>
          <w:lang w:val="en-US"/>
        </w:rPr>
      </w:pPr>
      <w:r w:rsidRPr="00FC4423">
        <w:rPr>
          <w:b/>
          <w:bCs/>
          <w:lang w:val="en-US"/>
        </w:rPr>
        <w:t>_Bool</w:t>
      </w:r>
      <w:r w:rsidRPr="00FC4423">
        <w:rPr>
          <w:lang w:val="en-US"/>
        </w:rPr>
        <w:t xml:space="preserve"> </w:t>
      </w:r>
      <w:r w:rsidRPr="00FC4423">
        <w:rPr>
          <w:b/>
          <w:bCs/>
          <w:lang w:val="en-US"/>
        </w:rPr>
        <w:t>enqueue</w:t>
      </w:r>
      <w:r w:rsidRPr="00FC4423">
        <w:rPr>
          <w:lang w:val="en-US"/>
        </w:rPr>
        <w:t>(queue *q, uint8_t value) {</w:t>
      </w:r>
    </w:p>
    <w:p w14:paraId="0A03DB51" w14:textId="77777777" w:rsidR="00FC4423" w:rsidRPr="00FC4423" w:rsidRDefault="00FC4423" w:rsidP="00FC4423">
      <w:pPr>
        <w:pStyle w:val="Listing"/>
        <w:rPr>
          <w:lang w:val="en-US"/>
        </w:rPr>
      </w:pPr>
      <w:r w:rsidRPr="00FC4423">
        <w:rPr>
          <w:lang w:val="en-US"/>
        </w:rPr>
        <w:t xml:space="preserve">    </w:t>
      </w:r>
      <w:r w:rsidRPr="00FC4423">
        <w:rPr>
          <w:b/>
          <w:bCs/>
          <w:lang w:val="en-US"/>
        </w:rPr>
        <w:t>if</w:t>
      </w:r>
      <w:r w:rsidRPr="00FC4423">
        <w:rPr>
          <w:lang w:val="en-US"/>
        </w:rPr>
        <w:t xml:space="preserve"> (q-&gt;front == -1) {</w:t>
      </w:r>
    </w:p>
    <w:p w14:paraId="510173B0" w14:textId="77777777" w:rsidR="00FC4423" w:rsidRPr="00FC4423" w:rsidRDefault="00FC4423" w:rsidP="00FC4423">
      <w:pPr>
        <w:pStyle w:val="Listing"/>
        <w:rPr>
          <w:lang w:val="en-US"/>
        </w:rPr>
      </w:pPr>
      <w:r w:rsidRPr="00FC4423">
        <w:rPr>
          <w:lang w:val="en-US"/>
        </w:rPr>
        <w:t xml:space="preserve">        q-&gt;front = 0;</w:t>
      </w:r>
    </w:p>
    <w:p w14:paraId="3FC008CB" w14:textId="77777777" w:rsidR="00FC4423" w:rsidRPr="00FC4423" w:rsidRDefault="00FC4423" w:rsidP="00FC4423">
      <w:pPr>
        <w:pStyle w:val="Listing"/>
        <w:rPr>
          <w:lang w:val="en-US"/>
        </w:rPr>
      </w:pPr>
      <w:r w:rsidRPr="00FC4423">
        <w:rPr>
          <w:lang w:val="en-US"/>
        </w:rPr>
        <w:t xml:space="preserve">        q-&gt;rear = 0;</w:t>
      </w:r>
    </w:p>
    <w:p w14:paraId="451E3621" w14:textId="77777777" w:rsidR="00FC4423" w:rsidRPr="00FC4423" w:rsidRDefault="00FC4423" w:rsidP="00FC4423">
      <w:pPr>
        <w:pStyle w:val="Listing"/>
        <w:rPr>
          <w:lang w:val="en-US"/>
        </w:rPr>
      </w:pPr>
      <w:r w:rsidRPr="00FC4423">
        <w:rPr>
          <w:lang w:val="en-US"/>
        </w:rPr>
        <w:t xml:space="preserve">        q-&gt;items[q-&gt;rear] = value;</w:t>
      </w:r>
    </w:p>
    <w:p w14:paraId="330F566C" w14:textId="77777777" w:rsidR="00FC4423" w:rsidRPr="00FC4423" w:rsidRDefault="00FC4423" w:rsidP="00FC4423">
      <w:pPr>
        <w:pStyle w:val="Listing"/>
        <w:rPr>
          <w:lang w:val="en-US"/>
        </w:rPr>
      </w:pPr>
      <w:r w:rsidRPr="00FC4423">
        <w:rPr>
          <w:lang w:val="en-US"/>
        </w:rPr>
        <w:t xml:space="preserve">        </w:t>
      </w:r>
      <w:r w:rsidRPr="00FC4423">
        <w:rPr>
          <w:b/>
          <w:bCs/>
          <w:lang w:val="en-US"/>
        </w:rPr>
        <w:t>return</w:t>
      </w:r>
      <w:r w:rsidRPr="00FC4423">
        <w:rPr>
          <w:lang w:val="en-US"/>
        </w:rPr>
        <w:t xml:space="preserve"> 1;</w:t>
      </w:r>
    </w:p>
    <w:p w14:paraId="6E733D2E" w14:textId="77777777" w:rsidR="00FC4423" w:rsidRPr="00FC4423" w:rsidRDefault="00FC4423" w:rsidP="00FC4423">
      <w:pPr>
        <w:pStyle w:val="Listing"/>
        <w:rPr>
          <w:lang w:val="en-US"/>
        </w:rPr>
      </w:pPr>
      <w:r w:rsidRPr="00FC4423">
        <w:rPr>
          <w:lang w:val="en-US"/>
        </w:rPr>
        <w:t xml:space="preserve">    }</w:t>
      </w:r>
    </w:p>
    <w:p w14:paraId="55FF06A5" w14:textId="77777777" w:rsidR="00FC4423" w:rsidRPr="00FC4423" w:rsidRDefault="00FC4423" w:rsidP="00FC4423">
      <w:pPr>
        <w:pStyle w:val="Listing"/>
        <w:rPr>
          <w:lang w:val="en-US"/>
        </w:rPr>
      </w:pPr>
      <w:r w:rsidRPr="00FC4423">
        <w:rPr>
          <w:lang w:val="en-US"/>
        </w:rPr>
        <w:t xml:space="preserve">    int32_t next = (q-&gt;rear + 1) % QUEUE_SIZE;</w:t>
      </w:r>
    </w:p>
    <w:p w14:paraId="33AEC860" w14:textId="77777777" w:rsidR="00FC4423" w:rsidRPr="00FC4423" w:rsidRDefault="00FC4423" w:rsidP="00FC4423">
      <w:pPr>
        <w:pStyle w:val="Listing"/>
        <w:rPr>
          <w:lang w:val="en-US"/>
        </w:rPr>
      </w:pPr>
      <w:r w:rsidRPr="00FC4423">
        <w:rPr>
          <w:lang w:val="en-US"/>
        </w:rPr>
        <w:t xml:space="preserve">    </w:t>
      </w:r>
      <w:r w:rsidRPr="00FC4423">
        <w:rPr>
          <w:b/>
          <w:bCs/>
          <w:lang w:val="en-US"/>
        </w:rPr>
        <w:t>if</w:t>
      </w:r>
      <w:r w:rsidRPr="00FC4423">
        <w:rPr>
          <w:lang w:val="en-US"/>
        </w:rPr>
        <w:t xml:space="preserve"> (next == q-&gt;front) {</w:t>
      </w:r>
    </w:p>
    <w:p w14:paraId="5349DBF2" w14:textId="77777777" w:rsidR="00FC4423" w:rsidRPr="00FC4423" w:rsidRDefault="00FC4423" w:rsidP="00FC4423">
      <w:pPr>
        <w:pStyle w:val="Listing"/>
        <w:rPr>
          <w:lang w:val="en-US"/>
        </w:rPr>
      </w:pPr>
      <w:r w:rsidRPr="00FC4423">
        <w:rPr>
          <w:lang w:val="en-US"/>
        </w:rPr>
        <w:lastRenderedPageBreak/>
        <w:t xml:space="preserve">        </w:t>
      </w:r>
      <w:r w:rsidRPr="00FC4423">
        <w:rPr>
          <w:b/>
          <w:bCs/>
          <w:lang w:val="en-US"/>
        </w:rPr>
        <w:t>return</w:t>
      </w:r>
      <w:r w:rsidRPr="00FC4423">
        <w:rPr>
          <w:lang w:val="en-US"/>
        </w:rPr>
        <w:t xml:space="preserve"> 0; /* full */</w:t>
      </w:r>
    </w:p>
    <w:p w14:paraId="5387C148" w14:textId="77777777" w:rsidR="00FC4423" w:rsidRPr="00FC4423" w:rsidRDefault="00FC4423" w:rsidP="00FC4423">
      <w:pPr>
        <w:pStyle w:val="Listing"/>
        <w:rPr>
          <w:lang w:val="en-US"/>
        </w:rPr>
      </w:pPr>
      <w:r w:rsidRPr="00FC4423">
        <w:rPr>
          <w:lang w:val="en-US"/>
        </w:rPr>
        <w:t xml:space="preserve">    }</w:t>
      </w:r>
    </w:p>
    <w:p w14:paraId="1A0ED65A" w14:textId="77777777" w:rsidR="00FC4423" w:rsidRPr="00FC4423" w:rsidRDefault="00FC4423" w:rsidP="00FC4423">
      <w:pPr>
        <w:pStyle w:val="Listing"/>
        <w:rPr>
          <w:lang w:val="en-US"/>
        </w:rPr>
      </w:pPr>
      <w:r w:rsidRPr="00FC4423">
        <w:rPr>
          <w:lang w:val="en-US"/>
        </w:rPr>
        <w:t xml:space="preserve">    q-&gt;rear = next;</w:t>
      </w:r>
    </w:p>
    <w:p w14:paraId="46420373" w14:textId="77777777" w:rsidR="00FC4423" w:rsidRPr="00FC4423" w:rsidRDefault="00FC4423" w:rsidP="00FC4423">
      <w:pPr>
        <w:pStyle w:val="Listing"/>
        <w:rPr>
          <w:lang w:val="en-US"/>
        </w:rPr>
      </w:pPr>
      <w:r w:rsidRPr="00FC4423">
        <w:rPr>
          <w:lang w:val="en-US"/>
        </w:rPr>
        <w:t xml:space="preserve">    q-&gt;items[q-&gt;rear] = value;</w:t>
      </w:r>
    </w:p>
    <w:p w14:paraId="6D8B3AED" w14:textId="77777777" w:rsidR="00FC4423" w:rsidRPr="00FC4423" w:rsidRDefault="00FC4423" w:rsidP="00FC4423">
      <w:pPr>
        <w:pStyle w:val="Listing"/>
        <w:rPr>
          <w:lang w:val="en-US"/>
        </w:rPr>
      </w:pPr>
      <w:r w:rsidRPr="00FC4423">
        <w:rPr>
          <w:lang w:val="en-US"/>
        </w:rPr>
        <w:t xml:space="preserve">    </w:t>
      </w:r>
      <w:r w:rsidRPr="00FC4423">
        <w:rPr>
          <w:b/>
          <w:bCs/>
          <w:lang w:val="en-US"/>
        </w:rPr>
        <w:t>return</w:t>
      </w:r>
      <w:r w:rsidRPr="00FC4423">
        <w:rPr>
          <w:lang w:val="en-US"/>
        </w:rPr>
        <w:t xml:space="preserve"> 1;</w:t>
      </w:r>
    </w:p>
    <w:p w14:paraId="1160825F" w14:textId="77777777" w:rsidR="00FC4423" w:rsidRPr="00FC4423" w:rsidRDefault="00FC4423" w:rsidP="00FC4423">
      <w:pPr>
        <w:pStyle w:val="Listing"/>
        <w:rPr>
          <w:lang w:val="en-US"/>
        </w:rPr>
      </w:pPr>
      <w:r w:rsidRPr="00FC4423">
        <w:rPr>
          <w:lang w:val="en-US"/>
        </w:rPr>
        <w:t>}</w:t>
      </w:r>
    </w:p>
    <w:p w14:paraId="3E763C1F" w14:textId="77777777" w:rsidR="00FC4423" w:rsidRPr="00FC4423" w:rsidRDefault="00FC4423" w:rsidP="00FC4423">
      <w:pPr>
        <w:pStyle w:val="Listing"/>
        <w:rPr>
          <w:lang w:val="en-US"/>
        </w:rPr>
      </w:pPr>
    </w:p>
    <w:p w14:paraId="58ED4149" w14:textId="77777777" w:rsidR="00FC4423" w:rsidRPr="00FC4423" w:rsidRDefault="00FC4423" w:rsidP="00FC4423">
      <w:pPr>
        <w:pStyle w:val="Listing"/>
        <w:rPr>
          <w:lang w:val="en-US"/>
        </w:rPr>
      </w:pPr>
      <w:r w:rsidRPr="00FC4423">
        <w:rPr>
          <w:b/>
          <w:bCs/>
          <w:lang w:val="en-US"/>
        </w:rPr>
        <w:t>_Bool</w:t>
      </w:r>
      <w:r w:rsidRPr="00FC4423">
        <w:rPr>
          <w:lang w:val="en-US"/>
        </w:rPr>
        <w:t xml:space="preserve"> </w:t>
      </w:r>
      <w:r w:rsidRPr="00FC4423">
        <w:rPr>
          <w:b/>
          <w:bCs/>
          <w:lang w:val="en-US"/>
        </w:rPr>
        <w:t>dequeue</w:t>
      </w:r>
      <w:r w:rsidRPr="00FC4423">
        <w:rPr>
          <w:lang w:val="en-US"/>
        </w:rPr>
        <w:t>(queue *q, uint8_t *value) {</w:t>
      </w:r>
    </w:p>
    <w:p w14:paraId="20EE6710" w14:textId="77777777" w:rsidR="00FC4423" w:rsidRPr="00FC4423" w:rsidRDefault="00FC4423" w:rsidP="00FC4423">
      <w:pPr>
        <w:pStyle w:val="Listing"/>
        <w:rPr>
          <w:lang w:val="en-US"/>
        </w:rPr>
      </w:pPr>
      <w:r w:rsidRPr="00FC4423">
        <w:rPr>
          <w:lang w:val="en-US"/>
        </w:rPr>
        <w:t xml:space="preserve">    </w:t>
      </w:r>
      <w:r w:rsidRPr="00FC4423">
        <w:rPr>
          <w:b/>
          <w:bCs/>
          <w:lang w:val="en-US"/>
        </w:rPr>
        <w:t>if</w:t>
      </w:r>
      <w:r w:rsidRPr="00FC4423">
        <w:rPr>
          <w:lang w:val="en-US"/>
        </w:rPr>
        <w:t xml:space="preserve"> (q-&gt;front == -1) {</w:t>
      </w:r>
    </w:p>
    <w:p w14:paraId="74F4869C" w14:textId="77777777" w:rsidR="00FC4423" w:rsidRPr="00FC4423" w:rsidRDefault="00FC4423" w:rsidP="00FC4423">
      <w:pPr>
        <w:pStyle w:val="Listing"/>
        <w:rPr>
          <w:lang w:val="en-US"/>
        </w:rPr>
      </w:pPr>
      <w:r w:rsidRPr="00FC4423">
        <w:rPr>
          <w:lang w:val="en-US"/>
        </w:rPr>
        <w:t xml:space="preserve">        </w:t>
      </w:r>
      <w:r w:rsidRPr="00FC4423">
        <w:rPr>
          <w:b/>
          <w:bCs/>
          <w:lang w:val="en-US"/>
        </w:rPr>
        <w:t>return</w:t>
      </w:r>
      <w:r w:rsidRPr="00FC4423">
        <w:rPr>
          <w:lang w:val="en-US"/>
        </w:rPr>
        <w:t xml:space="preserve"> 0;</w:t>
      </w:r>
    </w:p>
    <w:p w14:paraId="63DCF88B" w14:textId="77777777" w:rsidR="00FC4423" w:rsidRPr="00FC4423" w:rsidRDefault="00FC4423" w:rsidP="00FC4423">
      <w:pPr>
        <w:pStyle w:val="Listing"/>
        <w:rPr>
          <w:lang w:val="en-US"/>
        </w:rPr>
      </w:pPr>
      <w:r w:rsidRPr="00FC4423">
        <w:rPr>
          <w:lang w:val="en-US"/>
        </w:rPr>
        <w:t xml:space="preserve">    }</w:t>
      </w:r>
    </w:p>
    <w:p w14:paraId="2F37DFAA" w14:textId="77777777" w:rsidR="00FC4423" w:rsidRPr="00FC4423" w:rsidRDefault="00FC4423" w:rsidP="00FC4423">
      <w:pPr>
        <w:pStyle w:val="Listing"/>
        <w:rPr>
          <w:lang w:val="en-US"/>
        </w:rPr>
      </w:pPr>
    </w:p>
    <w:p w14:paraId="0D8C3735" w14:textId="77777777" w:rsidR="00FC4423" w:rsidRPr="00FC4423" w:rsidRDefault="00FC4423" w:rsidP="00FC4423">
      <w:pPr>
        <w:pStyle w:val="Listing"/>
        <w:rPr>
          <w:lang w:val="en-US"/>
        </w:rPr>
      </w:pPr>
      <w:r w:rsidRPr="00FC4423">
        <w:rPr>
          <w:lang w:val="en-US"/>
        </w:rPr>
        <w:t xml:space="preserve">    *value = q-&gt;items[q-&gt;front];</w:t>
      </w:r>
    </w:p>
    <w:p w14:paraId="572E9371" w14:textId="77777777" w:rsidR="00FC4423" w:rsidRPr="00FC4423" w:rsidRDefault="00FC4423" w:rsidP="00FC4423">
      <w:pPr>
        <w:pStyle w:val="Listing"/>
        <w:rPr>
          <w:lang w:val="en-US"/>
        </w:rPr>
      </w:pPr>
    </w:p>
    <w:p w14:paraId="30DB2FD1" w14:textId="77777777" w:rsidR="00FC4423" w:rsidRPr="00FC4423" w:rsidRDefault="00FC4423" w:rsidP="00FC4423">
      <w:pPr>
        <w:pStyle w:val="Listing"/>
        <w:rPr>
          <w:lang w:val="en-US"/>
        </w:rPr>
      </w:pPr>
      <w:r w:rsidRPr="00FC4423">
        <w:rPr>
          <w:lang w:val="en-US"/>
        </w:rPr>
        <w:t xml:space="preserve">    </w:t>
      </w:r>
      <w:r w:rsidRPr="00FC4423">
        <w:rPr>
          <w:b/>
          <w:bCs/>
          <w:lang w:val="en-US"/>
        </w:rPr>
        <w:t>if</w:t>
      </w:r>
      <w:r w:rsidRPr="00FC4423">
        <w:rPr>
          <w:lang w:val="en-US"/>
        </w:rPr>
        <w:t xml:space="preserve"> (q-&gt;front == q-&gt;rear) {</w:t>
      </w:r>
    </w:p>
    <w:p w14:paraId="63C62FA1" w14:textId="77777777" w:rsidR="00FC4423" w:rsidRPr="00FC4423" w:rsidRDefault="00FC4423" w:rsidP="00FC4423">
      <w:pPr>
        <w:pStyle w:val="Listing"/>
        <w:rPr>
          <w:lang w:val="en-US"/>
        </w:rPr>
      </w:pPr>
      <w:r w:rsidRPr="00FC4423">
        <w:rPr>
          <w:lang w:val="en-US"/>
        </w:rPr>
        <w:t xml:space="preserve">        q-&gt;front = -1;</w:t>
      </w:r>
    </w:p>
    <w:p w14:paraId="451E1100" w14:textId="77777777" w:rsidR="00FC4423" w:rsidRPr="00FC4423" w:rsidRDefault="00FC4423" w:rsidP="00FC4423">
      <w:pPr>
        <w:pStyle w:val="Listing"/>
        <w:rPr>
          <w:lang w:val="en-US"/>
        </w:rPr>
      </w:pPr>
      <w:r w:rsidRPr="00FC4423">
        <w:rPr>
          <w:lang w:val="en-US"/>
        </w:rPr>
        <w:t xml:space="preserve">        q-&gt;rear = -1;</w:t>
      </w:r>
    </w:p>
    <w:p w14:paraId="2D7EFADA" w14:textId="77777777" w:rsidR="00FC4423" w:rsidRPr="00FC4423" w:rsidRDefault="00FC4423" w:rsidP="00FC4423">
      <w:pPr>
        <w:pStyle w:val="Listing"/>
        <w:rPr>
          <w:lang w:val="en-US"/>
        </w:rPr>
      </w:pPr>
      <w:r w:rsidRPr="00FC4423">
        <w:rPr>
          <w:lang w:val="en-US"/>
        </w:rPr>
        <w:t xml:space="preserve">    } </w:t>
      </w:r>
      <w:r w:rsidRPr="00FC4423">
        <w:rPr>
          <w:b/>
          <w:bCs/>
          <w:lang w:val="en-US"/>
        </w:rPr>
        <w:t>else</w:t>
      </w:r>
      <w:r w:rsidRPr="00FC4423">
        <w:rPr>
          <w:lang w:val="en-US"/>
        </w:rPr>
        <w:t xml:space="preserve"> {</w:t>
      </w:r>
    </w:p>
    <w:p w14:paraId="7B6A4C77" w14:textId="77777777" w:rsidR="00FC4423" w:rsidRPr="00FC4423" w:rsidRDefault="00FC4423" w:rsidP="00FC4423">
      <w:pPr>
        <w:pStyle w:val="Listing"/>
        <w:rPr>
          <w:lang w:val="en-US"/>
        </w:rPr>
      </w:pPr>
      <w:r w:rsidRPr="00FC4423">
        <w:rPr>
          <w:lang w:val="en-US"/>
        </w:rPr>
        <w:t xml:space="preserve">        q-&gt;front = (q-&gt;front + 1) % QUEUE_SIZE;</w:t>
      </w:r>
    </w:p>
    <w:p w14:paraId="3804782D" w14:textId="77777777" w:rsidR="00FC4423" w:rsidRPr="00FC4423" w:rsidRDefault="00FC4423" w:rsidP="00FC4423">
      <w:pPr>
        <w:pStyle w:val="Listing"/>
        <w:rPr>
          <w:lang w:val="en-US"/>
        </w:rPr>
      </w:pPr>
      <w:r w:rsidRPr="00FC4423">
        <w:rPr>
          <w:lang w:val="en-US"/>
        </w:rPr>
        <w:t xml:space="preserve">    }</w:t>
      </w:r>
    </w:p>
    <w:p w14:paraId="1E83356F" w14:textId="77777777" w:rsidR="00FC4423" w:rsidRPr="00FC4423" w:rsidRDefault="00FC4423" w:rsidP="00FC4423">
      <w:pPr>
        <w:pStyle w:val="Listing"/>
        <w:rPr>
          <w:lang w:val="en-US"/>
        </w:rPr>
      </w:pPr>
    </w:p>
    <w:p w14:paraId="2AA5AA0F" w14:textId="77777777" w:rsidR="00FC4423" w:rsidRPr="00FC4423" w:rsidRDefault="00FC4423" w:rsidP="00FC4423">
      <w:pPr>
        <w:pStyle w:val="Listing"/>
        <w:rPr>
          <w:lang w:val="en-US"/>
        </w:rPr>
      </w:pPr>
      <w:r w:rsidRPr="00FC4423">
        <w:rPr>
          <w:lang w:val="en-US"/>
        </w:rPr>
        <w:t xml:space="preserve">    </w:t>
      </w:r>
      <w:r w:rsidRPr="00FC4423">
        <w:rPr>
          <w:b/>
          <w:bCs/>
          <w:lang w:val="en-US"/>
        </w:rPr>
        <w:t>return</w:t>
      </w:r>
      <w:r w:rsidRPr="00FC4423">
        <w:rPr>
          <w:lang w:val="en-US"/>
        </w:rPr>
        <w:t xml:space="preserve"> 1;</w:t>
      </w:r>
    </w:p>
    <w:p w14:paraId="3079C6E9" w14:textId="77777777" w:rsidR="00FC4423" w:rsidRPr="00FC4423" w:rsidRDefault="00FC4423" w:rsidP="00FC4423">
      <w:pPr>
        <w:pStyle w:val="Listing"/>
        <w:rPr>
          <w:lang w:val="en-US"/>
        </w:rPr>
      </w:pPr>
      <w:r w:rsidRPr="00FC4423">
        <w:rPr>
          <w:lang w:val="en-US"/>
        </w:rPr>
        <w:t>}</w:t>
      </w:r>
    </w:p>
    <w:p w14:paraId="4AD09ABB" w14:textId="77777777" w:rsidR="00FC4423" w:rsidRPr="00FC4423" w:rsidRDefault="00FC4423" w:rsidP="00FC4423">
      <w:pPr>
        <w:pStyle w:val="Listing"/>
        <w:rPr>
          <w:lang w:val="en-US"/>
        </w:rPr>
      </w:pPr>
    </w:p>
    <w:p w14:paraId="3FCCD9B7" w14:textId="77777777" w:rsidR="00FC4423" w:rsidRPr="00FC4423" w:rsidRDefault="00FC4423" w:rsidP="00FC4423">
      <w:pPr>
        <w:pStyle w:val="Listing"/>
        <w:rPr>
          <w:lang w:val="en-US"/>
        </w:rPr>
      </w:pPr>
      <w:r w:rsidRPr="00FC4423">
        <w:rPr>
          <w:b/>
          <w:bCs/>
          <w:lang w:val="en-US"/>
        </w:rPr>
        <w:t>void</w:t>
      </w:r>
      <w:r w:rsidRPr="00FC4423">
        <w:rPr>
          <w:lang w:val="en-US"/>
        </w:rPr>
        <w:t xml:space="preserve"> </w:t>
      </w:r>
      <w:r w:rsidRPr="00FC4423">
        <w:rPr>
          <w:b/>
          <w:bCs/>
          <w:lang w:val="en-US"/>
        </w:rPr>
        <w:t>flash_indicator</w:t>
      </w:r>
      <w:r w:rsidRPr="00FC4423">
        <w:rPr>
          <w:lang w:val="en-US"/>
        </w:rPr>
        <w:t xml:space="preserve">(uint16_t pin, </w:t>
      </w:r>
      <w:r w:rsidRPr="00FC4423">
        <w:rPr>
          <w:b/>
          <w:bCs/>
          <w:lang w:val="en-US"/>
        </w:rPr>
        <w:t>char</w:t>
      </w:r>
      <w:r w:rsidRPr="00FC4423">
        <w:rPr>
          <w:lang w:val="en-US"/>
        </w:rPr>
        <w:t xml:space="preserve"> morze_symbol) {</w:t>
      </w:r>
    </w:p>
    <w:p w14:paraId="30C91CE5" w14:textId="77777777" w:rsidR="00FC4423" w:rsidRPr="00FC4423" w:rsidRDefault="00FC4423" w:rsidP="00FC4423">
      <w:pPr>
        <w:pStyle w:val="Listing"/>
        <w:rPr>
          <w:lang w:val="en-US"/>
        </w:rPr>
      </w:pPr>
      <w:r w:rsidRPr="00FC4423">
        <w:rPr>
          <w:lang w:val="en-US"/>
        </w:rPr>
        <w:tab/>
        <w:t xml:space="preserve">HAL_GPIO_WritePin(GPIOD, pin, </w:t>
      </w:r>
      <w:r w:rsidRPr="00FC4423">
        <w:rPr>
          <w:i/>
          <w:iCs/>
          <w:lang w:val="en-US"/>
        </w:rPr>
        <w:t>GPIO_PIN_SET</w:t>
      </w:r>
      <w:r w:rsidRPr="00FC4423">
        <w:rPr>
          <w:lang w:val="en-US"/>
        </w:rPr>
        <w:t>);</w:t>
      </w:r>
    </w:p>
    <w:p w14:paraId="2E6647BF" w14:textId="77777777" w:rsidR="00FC4423" w:rsidRPr="00FC4423" w:rsidRDefault="00FC4423" w:rsidP="00FC4423">
      <w:pPr>
        <w:pStyle w:val="Listing"/>
        <w:rPr>
          <w:lang w:val="en-US"/>
        </w:rPr>
      </w:pPr>
      <w:r w:rsidRPr="00FC4423">
        <w:rPr>
          <w:lang w:val="en-US"/>
        </w:rPr>
        <w:tab/>
      </w:r>
      <w:r w:rsidRPr="00FC4423">
        <w:rPr>
          <w:b/>
          <w:bCs/>
          <w:lang w:val="en-US"/>
        </w:rPr>
        <w:t>if</w:t>
      </w:r>
      <w:r w:rsidRPr="00FC4423">
        <w:rPr>
          <w:lang w:val="en-US"/>
        </w:rPr>
        <w:t xml:space="preserve"> (morze_symbol == '.') {</w:t>
      </w:r>
    </w:p>
    <w:p w14:paraId="24DB39F6" w14:textId="77777777" w:rsidR="00FC4423" w:rsidRPr="00FC4423" w:rsidRDefault="00FC4423" w:rsidP="00FC4423">
      <w:pPr>
        <w:pStyle w:val="Listing"/>
        <w:rPr>
          <w:lang w:val="en-US"/>
        </w:rPr>
      </w:pPr>
      <w:r w:rsidRPr="00FC4423">
        <w:rPr>
          <w:lang w:val="en-US"/>
        </w:rPr>
        <w:tab/>
      </w:r>
      <w:r w:rsidRPr="00FC4423">
        <w:rPr>
          <w:lang w:val="en-US"/>
        </w:rPr>
        <w:tab/>
        <w:t>wait(SHORT_SIGNAL_DURATION);</w:t>
      </w:r>
    </w:p>
    <w:p w14:paraId="094B6877" w14:textId="77777777" w:rsidR="00FC4423" w:rsidRPr="00FC4423" w:rsidRDefault="00FC4423" w:rsidP="00FC4423">
      <w:pPr>
        <w:pStyle w:val="Listing"/>
        <w:rPr>
          <w:lang w:val="en-US"/>
        </w:rPr>
      </w:pPr>
      <w:r w:rsidRPr="00FC4423">
        <w:rPr>
          <w:lang w:val="en-US"/>
        </w:rPr>
        <w:tab/>
        <w:t xml:space="preserve">} </w:t>
      </w:r>
      <w:r w:rsidRPr="00FC4423">
        <w:rPr>
          <w:b/>
          <w:bCs/>
          <w:lang w:val="en-US"/>
        </w:rPr>
        <w:t>else</w:t>
      </w:r>
      <w:r w:rsidRPr="00FC4423">
        <w:rPr>
          <w:lang w:val="en-US"/>
        </w:rPr>
        <w:t xml:space="preserve"> </w:t>
      </w:r>
      <w:r w:rsidRPr="00FC4423">
        <w:rPr>
          <w:b/>
          <w:bCs/>
          <w:lang w:val="en-US"/>
        </w:rPr>
        <w:t>if</w:t>
      </w:r>
      <w:r w:rsidRPr="00FC4423">
        <w:rPr>
          <w:lang w:val="en-US"/>
        </w:rPr>
        <w:t xml:space="preserve"> (morze_symbol == '-') {</w:t>
      </w:r>
    </w:p>
    <w:p w14:paraId="2CF34565" w14:textId="77777777" w:rsidR="00FC4423" w:rsidRPr="00FC4423" w:rsidRDefault="00FC4423" w:rsidP="00FC4423">
      <w:pPr>
        <w:pStyle w:val="Listing"/>
        <w:rPr>
          <w:lang w:val="en-US"/>
        </w:rPr>
      </w:pPr>
      <w:r w:rsidRPr="00FC4423">
        <w:rPr>
          <w:lang w:val="en-US"/>
        </w:rPr>
        <w:tab/>
      </w:r>
      <w:r w:rsidRPr="00FC4423">
        <w:rPr>
          <w:lang w:val="en-US"/>
        </w:rPr>
        <w:tab/>
        <w:t>wait(LONG_SIGNAL_DURATION);</w:t>
      </w:r>
    </w:p>
    <w:p w14:paraId="0BB9F4F5" w14:textId="77777777" w:rsidR="00FC4423" w:rsidRPr="00FC4423" w:rsidRDefault="00FC4423" w:rsidP="00FC4423">
      <w:pPr>
        <w:pStyle w:val="Listing"/>
        <w:rPr>
          <w:lang w:val="en-US"/>
        </w:rPr>
      </w:pPr>
      <w:r w:rsidRPr="00FC4423">
        <w:rPr>
          <w:lang w:val="en-US"/>
        </w:rPr>
        <w:tab/>
        <w:t>}</w:t>
      </w:r>
    </w:p>
    <w:p w14:paraId="77F7167E" w14:textId="77777777" w:rsidR="00FC4423" w:rsidRPr="00FC4423" w:rsidRDefault="00FC4423" w:rsidP="00FC4423">
      <w:pPr>
        <w:pStyle w:val="Listing"/>
        <w:rPr>
          <w:lang w:val="en-US"/>
        </w:rPr>
      </w:pPr>
      <w:r w:rsidRPr="00FC4423">
        <w:rPr>
          <w:lang w:val="en-US"/>
        </w:rPr>
        <w:tab/>
        <w:t xml:space="preserve">HAL_GPIO_WritePin(GPIOD, pin, </w:t>
      </w:r>
      <w:r w:rsidRPr="00FC4423">
        <w:rPr>
          <w:i/>
          <w:iCs/>
          <w:lang w:val="en-US"/>
        </w:rPr>
        <w:t>GPIO_PIN_RESET</w:t>
      </w:r>
      <w:r w:rsidRPr="00FC4423">
        <w:rPr>
          <w:lang w:val="en-US"/>
        </w:rPr>
        <w:t>);</w:t>
      </w:r>
    </w:p>
    <w:p w14:paraId="5D26E884" w14:textId="77777777" w:rsidR="00FC4423" w:rsidRPr="00FC4423" w:rsidRDefault="00FC4423" w:rsidP="00FC4423">
      <w:pPr>
        <w:pStyle w:val="Listing"/>
        <w:rPr>
          <w:lang w:val="en-US"/>
        </w:rPr>
      </w:pPr>
      <w:r w:rsidRPr="00FC4423">
        <w:rPr>
          <w:lang w:val="en-US"/>
        </w:rPr>
        <w:t>}</w:t>
      </w:r>
    </w:p>
    <w:p w14:paraId="38B2FCD3" w14:textId="77777777" w:rsidR="00FC4423" w:rsidRPr="00FC4423" w:rsidRDefault="00FC4423" w:rsidP="00FC4423">
      <w:pPr>
        <w:pStyle w:val="Listing"/>
        <w:rPr>
          <w:lang w:val="en-US"/>
        </w:rPr>
      </w:pPr>
    </w:p>
    <w:p w14:paraId="459A0192" w14:textId="77777777" w:rsidR="00FC4423" w:rsidRPr="00FC4423" w:rsidRDefault="00FC4423" w:rsidP="00FC4423">
      <w:pPr>
        <w:pStyle w:val="Listing"/>
        <w:rPr>
          <w:lang w:val="en-US"/>
        </w:rPr>
      </w:pPr>
      <w:r w:rsidRPr="00FC4423">
        <w:rPr>
          <w:b/>
          <w:bCs/>
          <w:lang w:val="en-US"/>
        </w:rPr>
        <w:t>void</w:t>
      </w:r>
      <w:r w:rsidRPr="00FC4423">
        <w:rPr>
          <w:lang w:val="en-US"/>
        </w:rPr>
        <w:t xml:space="preserve"> </w:t>
      </w:r>
      <w:r w:rsidRPr="00FC4423">
        <w:rPr>
          <w:b/>
          <w:bCs/>
          <w:lang w:val="en-US"/>
        </w:rPr>
        <w:t>play_symbol</w:t>
      </w:r>
      <w:r w:rsidRPr="00FC4423">
        <w:rPr>
          <w:lang w:val="en-US"/>
        </w:rPr>
        <w:t>(uint8_t symbol) {</w:t>
      </w:r>
    </w:p>
    <w:p w14:paraId="403B0C7D" w14:textId="77777777" w:rsidR="00FC4423" w:rsidRPr="00FC4423" w:rsidRDefault="00FC4423" w:rsidP="00FC4423">
      <w:pPr>
        <w:pStyle w:val="Listing"/>
        <w:rPr>
          <w:lang w:val="en-US"/>
        </w:rPr>
      </w:pPr>
      <w:r w:rsidRPr="00FC4423">
        <w:rPr>
          <w:lang w:val="en-US"/>
        </w:rPr>
        <w:t xml:space="preserve">    </w:t>
      </w:r>
      <w:r w:rsidRPr="00FC4423">
        <w:rPr>
          <w:b/>
          <w:bCs/>
          <w:lang w:val="en-US"/>
        </w:rPr>
        <w:t>int</w:t>
      </w:r>
      <w:r w:rsidRPr="00FC4423">
        <w:rPr>
          <w:lang w:val="en-US"/>
        </w:rPr>
        <w:t xml:space="preserve"> array_size = </w:t>
      </w:r>
      <w:r w:rsidRPr="00FC4423">
        <w:rPr>
          <w:b/>
          <w:bCs/>
          <w:lang w:val="en-US"/>
        </w:rPr>
        <w:t>sizeof</w:t>
      </w:r>
      <w:r w:rsidRPr="00FC4423">
        <w:rPr>
          <w:lang w:val="en-US"/>
        </w:rPr>
        <w:t xml:space="preserve">(known_symbol_morze) / </w:t>
      </w:r>
      <w:r w:rsidRPr="00FC4423">
        <w:rPr>
          <w:b/>
          <w:bCs/>
          <w:lang w:val="en-US"/>
        </w:rPr>
        <w:t>sizeof</w:t>
      </w:r>
      <w:r w:rsidRPr="00FC4423">
        <w:rPr>
          <w:lang w:val="en-US"/>
        </w:rPr>
        <w:t>(symbol_morze);</w:t>
      </w:r>
    </w:p>
    <w:p w14:paraId="345AF812" w14:textId="77777777" w:rsidR="00FC4423" w:rsidRPr="00FC4423" w:rsidRDefault="00FC4423" w:rsidP="00FC4423">
      <w:pPr>
        <w:pStyle w:val="Listing"/>
        <w:rPr>
          <w:lang w:val="en-US"/>
        </w:rPr>
      </w:pPr>
      <w:r w:rsidRPr="00FC4423">
        <w:rPr>
          <w:lang w:val="en-US"/>
        </w:rPr>
        <w:t xml:space="preserve">    </w:t>
      </w:r>
      <w:r w:rsidRPr="00FC4423">
        <w:rPr>
          <w:b/>
          <w:bCs/>
          <w:lang w:val="en-US"/>
        </w:rPr>
        <w:t>for</w:t>
      </w:r>
      <w:r w:rsidRPr="00FC4423">
        <w:rPr>
          <w:lang w:val="en-US"/>
        </w:rPr>
        <w:t xml:space="preserve"> (</w:t>
      </w:r>
      <w:r w:rsidRPr="00FC4423">
        <w:rPr>
          <w:b/>
          <w:bCs/>
          <w:lang w:val="en-US"/>
        </w:rPr>
        <w:t>int</w:t>
      </w:r>
      <w:r w:rsidRPr="00FC4423">
        <w:rPr>
          <w:lang w:val="en-US"/>
        </w:rPr>
        <w:t xml:space="preserve"> i = 0; i &lt; array_size; i++) {</w:t>
      </w:r>
    </w:p>
    <w:p w14:paraId="20EB8A28" w14:textId="77777777" w:rsidR="00FC4423" w:rsidRPr="00FC4423" w:rsidRDefault="00FC4423" w:rsidP="00FC4423">
      <w:pPr>
        <w:pStyle w:val="Listing"/>
        <w:rPr>
          <w:lang w:val="en-US"/>
        </w:rPr>
      </w:pPr>
      <w:r w:rsidRPr="00FC4423">
        <w:rPr>
          <w:lang w:val="en-US"/>
        </w:rPr>
        <w:t xml:space="preserve">        symbol_morze *sm = &amp;known_symbol_morze[i];</w:t>
      </w:r>
    </w:p>
    <w:p w14:paraId="071FDC2E" w14:textId="77777777" w:rsidR="00FC4423" w:rsidRPr="00FC4423" w:rsidRDefault="00FC4423" w:rsidP="00FC4423">
      <w:pPr>
        <w:pStyle w:val="Listing"/>
        <w:rPr>
          <w:lang w:val="en-US"/>
        </w:rPr>
      </w:pPr>
      <w:r w:rsidRPr="00FC4423">
        <w:rPr>
          <w:lang w:val="en-US"/>
        </w:rPr>
        <w:t xml:space="preserve">        </w:t>
      </w:r>
      <w:r w:rsidRPr="00FC4423">
        <w:rPr>
          <w:b/>
          <w:bCs/>
          <w:lang w:val="en-US"/>
        </w:rPr>
        <w:t>if</w:t>
      </w:r>
      <w:r w:rsidRPr="00FC4423">
        <w:rPr>
          <w:lang w:val="en-US"/>
        </w:rPr>
        <w:t xml:space="preserve"> (symbol == sm-&gt;symbol_ascii) {</w:t>
      </w:r>
    </w:p>
    <w:p w14:paraId="6C4E744D" w14:textId="77777777" w:rsidR="00FC4423" w:rsidRPr="00FC4423" w:rsidRDefault="00FC4423" w:rsidP="00FC4423">
      <w:pPr>
        <w:pStyle w:val="Listing"/>
        <w:rPr>
          <w:lang w:val="en-US"/>
        </w:rPr>
      </w:pPr>
      <w:r w:rsidRPr="00FC4423">
        <w:rPr>
          <w:lang w:val="en-US"/>
        </w:rPr>
        <w:t xml:space="preserve">            uint8_t *morze = sm-&gt;symbol_morze;</w:t>
      </w:r>
    </w:p>
    <w:p w14:paraId="18D09287" w14:textId="77777777" w:rsidR="00FC4423" w:rsidRPr="00FC4423" w:rsidRDefault="00FC4423" w:rsidP="00FC4423">
      <w:pPr>
        <w:pStyle w:val="Listing"/>
        <w:rPr>
          <w:lang w:val="en-US"/>
        </w:rPr>
      </w:pPr>
      <w:r w:rsidRPr="00FC4423">
        <w:rPr>
          <w:lang w:val="en-US"/>
        </w:rPr>
        <w:t xml:space="preserve">            </w:t>
      </w:r>
      <w:r w:rsidRPr="00FC4423">
        <w:rPr>
          <w:b/>
          <w:bCs/>
          <w:lang w:val="en-US"/>
        </w:rPr>
        <w:t>for</w:t>
      </w:r>
      <w:r w:rsidRPr="00FC4423">
        <w:rPr>
          <w:lang w:val="en-US"/>
        </w:rPr>
        <w:t xml:space="preserve"> (</w:t>
      </w:r>
      <w:r w:rsidRPr="00FC4423">
        <w:rPr>
          <w:b/>
          <w:bCs/>
          <w:lang w:val="en-US"/>
        </w:rPr>
        <w:t>int</w:t>
      </w:r>
      <w:r w:rsidRPr="00FC4423">
        <w:rPr>
          <w:lang w:val="en-US"/>
        </w:rPr>
        <w:t xml:space="preserve"> j = 0; morze[j] != '\0'; j++) {</w:t>
      </w:r>
    </w:p>
    <w:p w14:paraId="149215E5" w14:textId="77777777" w:rsidR="00FC4423" w:rsidRPr="00FC4423" w:rsidRDefault="00FC4423" w:rsidP="00FC4423">
      <w:pPr>
        <w:pStyle w:val="Listing"/>
        <w:rPr>
          <w:lang w:val="en-US"/>
        </w:rPr>
      </w:pPr>
      <w:r w:rsidRPr="00FC4423">
        <w:rPr>
          <w:lang w:val="en-US"/>
        </w:rPr>
        <w:t xml:space="preserve">                flash_indicator(GPIO_PIN_13, morze[j]);</w:t>
      </w:r>
    </w:p>
    <w:p w14:paraId="435EA54B" w14:textId="77777777" w:rsidR="00FC4423" w:rsidRPr="00FC4423" w:rsidRDefault="00FC4423" w:rsidP="00FC4423">
      <w:pPr>
        <w:pStyle w:val="Listing"/>
      </w:pPr>
      <w:r w:rsidRPr="00FC4423">
        <w:rPr>
          <w:lang w:val="en-US"/>
        </w:rPr>
        <w:t xml:space="preserve">                </w:t>
      </w:r>
      <w:r w:rsidRPr="00FC4423">
        <w:t xml:space="preserve">wait(100); // </w:t>
      </w:r>
      <w:r w:rsidRPr="00FC4423">
        <w:rPr>
          <w:u w:val="single"/>
        </w:rPr>
        <w:t>пауза</w:t>
      </w:r>
      <w:r w:rsidRPr="00FC4423">
        <w:t xml:space="preserve"> </w:t>
      </w:r>
      <w:r w:rsidRPr="00FC4423">
        <w:rPr>
          <w:u w:val="single"/>
        </w:rPr>
        <w:t>между</w:t>
      </w:r>
      <w:r w:rsidRPr="00FC4423">
        <w:t xml:space="preserve"> </w:t>
      </w:r>
      <w:r w:rsidRPr="00FC4423">
        <w:rPr>
          <w:u w:val="single"/>
        </w:rPr>
        <w:t>точками</w:t>
      </w:r>
      <w:r w:rsidRPr="00FC4423">
        <w:t>/</w:t>
      </w:r>
      <w:r w:rsidRPr="00FC4423">
        <w:rPr>
          <w:u w:val="single"/>
        </w:rPr>
        <w:t>тире</w:t>
      </w:r>
      <w:r w:rsidRPr="00FC4423">
        <w:t xml:space="preserve"> </w:t>
      </w:r>
      <w:r w:rsidRPr="00FC4423">
        <w:rPr>
          <w:u w:val="single"/>
        </w:rPr>
        <w:t>одного</w:t>
      </w:r>
      <w:r w:rsidRPr="00FC4423">
        <w:t xml:space="preserve"> </w:t>
      </w:r>
      <w:r w:rsidRPr="00FC4423">
        <w:rPr>
          <w:u w:val="single"/>
        </w:rPr>
        <w:t>символа</w:t>
      </w:r>
    </w:p>
    <w:p w14:paraId="20F80371" w14:textId="77777777" w:rsidR="00FC4423" w:rsidRPr="00FC4423" w:rsidRDefault="00FC4423" w:rsidP="00FC4423">
      <w:pPr>
        <w:pStyle w:val="Listing"/>
        <w:rPr>
          <w:lang w:val="en-US"/>
        </w:rPr>
      </w:pPr>
      <w:r w:rsidRPr="00FC4423">
        <w:t xml:space="preserve">            </w:t>
      </w:r>
      <w:r w:rsidRPr="00FC4423">
        <w:rPr>
          <w:lang w:val="en-US"/>
        </w:rPr>
        <w:t>}</w:t>
      </w:r>
    </w:p>
    <w:p w14:paraId="65A8CDAE" w14:textId="77777777" w:rsidR="00FC4423" w:rsidRPr="00FC4423" w:rsidRDefault="00FC4423" w:rsidP="00FC4423">
      <w:pPr>
        <w:pStyle w:val="Listing"/>
        <w:rPr>
          <w:lang w:val="en-US"/>
        </w:rPr>
      </w:pPr>
      <w:r w:rsidRPr="00FC4423">
        <w:rPr>
          <w:lang w:val="en-US"/>
        </w:rPr>
        <w:t xml:space="preserve">            </w:t>
      </w:r>
      <w:r w:rsidRPr="00FC4423">
        <w:rPr>
          <w:b/>
          <w:bCs/>
          <w:lang w:val="en-US"/>
        </w:rPr>
        <w:t>break</w:t>
      </w:r>
      <w:r w:rsidRPr="00FC4423">
        <w:rPr>
          <w:lang w:val="en-US"/>
        </w:rPr>
        <w:t>;</w:t>
      </w:r>
    </w:p>
    <w:p w14:paraId="17E77EEE" w14:textId="77777777" w:rsidR="00FC4423" w:rsidRPr="00FC4423" w:rsidRDefault="00FC4423" w:rsidP="00FC4423">
      <w:pPr>
        <w:pStyle w:val="Listing"/>
        <w:rPr>
          <w:lang w:val="en-US"/>
        </w:rPr>
      </w:pPr>
      <w:r w:rsidRPr="00FC4423">
        <w:rPr>
          <w:lang w:val="en-US"/>
        </w:rPr>
        <w:t xml:space="preserve">        }</w:t>
      </w:r>
    </w:p>
    <w:p w14:paraId="26FD2776" w14:textId="77777777" w:rsidR="00FC4423" w:rsidRPr="00FC4423" w:rsidRDefault="00FC4423" w:rsidP="00FC4423">
      <w:pPr>
        <w:pStyle w:val="Listing"/>
        <w:rPr>
          <w:lang w:val="en-US"/>
        </w:rPr>
      </w:pPr>
      <w:r w:rsidRPr="00FC4423">
        <w:rPr>
          <w:lang w:val="en-US"/>
        </w:rPr>
        <w:t xml:space="preserve">    }</w:t>
      </w:r>
    </w:p>
    <w:p w14:paraId="58DF99C8" w14:textId="77777777" w:rsidR="00FC4423" w:rsidRPr="00FC4423" w:rsidRDefault="00FC4423" w:rsidP="00FC4423">
      <w:pPr>
        <w:pStyle w:val="Listing"/>
        <w:rPr>
          <w:lang w:val="en-US"/>
        </w:rPr>
      </w:pPr>
      <w:r w:rsidRPr="00FC4423">
        <w:rPr>
          <w:lang w:val="en-US"/>
        </w:rPr>
        <w:t>}</w:t>
      </w:r>
    </w:p>
    <w:p w14:paraId="151B652D" w14:textId="77777777" w:rsidR="00FC4423" w:rsidRPr="00FC4423" w:rsidRDefault="00FC4423" w:rsidP="00FC4423">
      <w:pPr>
        <w:pStyle w:val="Listing"/>
        <w:rPr>
          <w:lang w:val="en-US"/>
        </w:rPr>
      </w:pPr>
    </w:p>
    <w:p w14:paraId="570528D1" w14:textId="77777777" w:rsidR="00FC4423" w:rsidRPr="00FC4423" w:rsidRDefault="00FC4423" w:rsidP="00FC4423">
      <w:pPr>
        <w:pStyle w:val="Listing"/>
        <w:rPr>
          <w:lang w:val="en-US"/>
        </w:rPr>
      </w:pPr>
      <w:r w:rsidRPr="00FC4423">
        <w:rPr>
          <w:b/>
          <w:bCs/>
          <w:lang w:val="en-US"/>
        </w:rPr>
        <w:t>void</w:t>
      </w:r>
      <w:r w:rsidRPr="00FC4423">
        <w:rPr>
          <w:lang w:val="en-US"/>
        </w:rPr>
        <w:t xml:space="preserve"> </w:t>
      </w:r>
      <w:r w:rsidRPr="00FC4423">
        <w:rPr>
          <w:b/>
          <w:bCs/>
          <w:lang w:val="en-US"/>
        </w:rPr>
        <w:t>send_morze</w:t>
      </w:r>
      <w:r w:rsidRPr="00FC4423">
        <w:rPr>
          <w:lang w:val="en-US"/>
        </w:rPr>
        <w:t>() {</w:t>
      </w:r>
    </w:p>
    <w:p w14:paraId="7BFBBFFA" w14:textId="77777777" w:rsidR="00FC4423" w:rsidRPr="00FC4423" w:rsidRDefault="00FC4423" w:rsidP="00FC4423">
      <w:pPr>
        <w:pStyle w:val="Listing"/>
        <w:rPr>
          <w:lang w:val="en-US"/>
        </w:rPr>
      </w:pPr>
      <w:r w:rsidRPr="00FC4423">
        <w:rPr>
          <w:lang w:val="en-US"/>
        </w:rPr>
        <w:t xml:space="preserve">    </w:t>
      </w:r>
      <w:r w:rsidRPr="00FC4423">
        <w:rPr>
          <w:b/>
          <w:bCs/>
          <w:lang w:val="en-US"/>
        </w:rPr>
        <w:t>int</w:t>
      </w:r>
      <w:r w:rsidRPr="00FC4423">
        <w:rPr>
          <w:lang w:val="en-US"/>
        </w:rPr>
        <w:t xml:space="preserve"> array_size = </w:t>
      </w:r>
      <w:r w:rsidRPr="00FC4423">
        <w:rPr>
          <w:b/>
          <w:bCs/>
          <w:lang w:val="en-US"/>
        </w:rPr>
        <w:t>sizeof</w:t>
      </w:r>
      <w:r w:rsidRPr="00FC4423">
        <w:rPr>
          <w:lang w:val="en-US"/>
        </w:rPr>
        <w:t xml:space="preserve">(known_symbol_morze) / </w:t>
      </w:r>
      <w:r w:rsidRPr="00FC4423">
        <w:rPr>
          <w:b/>
          <w:bCs/>
          <w:lang w:val="en-US"/>
        </w:rPr>
        <w:t>sizeof</w:t>
      </w:r>
      <w:r w:rsidRPr="00FC4423">
        <w:rPr>
          <w:lang w:val="en-US"/>
        </w:rPr>
        <w:t>(symbol_morze);</w:t>
      </w:r>
    </w:p>
    <w:p w14:paraId="0400C2CD" w14:textId="77777777" w:rsidR="00FC4423" w:rsidRPr="00FC4423" w:rsidRDefault="00FC4423" w:rsidP="00FC4423">
      <w:pPr>
        <w:pStyle w:val="Listing"/>
        <w:rPr>
          <w:lang w:val="en-US"/>
        </w:rPr>
      </w:pPr>
    </w:p>
    <w:p w14:paraId="2C3DD205" w14:textId="77777777" w:rsidR="00FC4423" w:rsidRPr="00FC4423" w:rsidRDefault="00FC4423" w:rsidP="00FC4423">
      <w:pPr>
        <w:pStyle w:val="Listing"/>
        <w:rPr>
          <w:lang w:val="en-US"/>
        </w:rPr>
      </w:pPr>
      <w:r w:rsidRPr="00FC4423">
        <w:rPr>
          <w:lang w:val="en-US"/>
        </w:rPr>
        <w:t xml:space="preserve">    </w:t>
      </w:r>
      <w:r w:rsidRPr="00FC4423">
        <w:rPr>
          <w:b/>
          <w:bCs/>
          <w:lang w:val="en-US"/>
        </w:rPr>
        <w:t>for</w:t>
      </w:r>
      <w:r w:rsidRPr="00FC4423">
        <w:rPr>
          <w:lang w:val="en-US"/>
        </w:rPr>
        <w:t xml:space="preserve"> (</w:t>
      </w:r>
      <w:r w:rsidRPr="00FC4423">
        <w:rPr>
          <w:b/>
          <w:bCs/>
          <w:lang w:val="en-US"/>
        </w:rPr>
        <w:t>int</w:t>
      </w:r>
      <w:r w:rsidRPr="00FC4423">
        <w:rPr>
          <w:lang w:val="en-US"/>
        </w:rPr>
        <w:t xml:space="preserve"> i = 0; i &lt; array_size; i++) {</w:t>
      </w:r>
    </w:p>
    <w:p w14:paraId="5AAECF59" w14:textId="77777777" w:rsidR="00FC4423" w:rsidRPr="00FC4423" w:rsidRDefault="00FC4423" w:rsidP="00FC4423">
      <w:pPr>
        <w:pStyle w:val="Listing"/>
        <w:rPr>
          <w:lang w:val="en-US"/>
        </w:rPr>
      </w:pPr>
      <w:r w:rsidRPr="00FC4423">
        <w:rPr>
          <w:lang w:val="en-US"/>
        </w:rPr>
        <w:t xml:space="preserve">        symbol_morze *sm = &amp;known_symbol_morze[i];</w:t>
      </w:r>
    </w:p>
    <w:p w14:paraId="7F5578BF" w14:textId="77777777" w:rsidR="00FC4423" w:rsidRPr="00FC4423" w:rsidRDefault="00FC4423" w:rsidP="00FC4423">
      <w:pPr>
        <w:pStyle w:val="Listing"/>
        <w:rPr>
          <w:lang w:val="en-US"/>
        </w:rPr>
      </w:pPr>
      <w:r w:rsidRPr="00FC4423">
        <w:rPr>
          <w:lang w:val="en-US"/>
        </w:rPr>
        <w:t xml:space="preserve">        uint8_t *morze_code = sm-&gt;symbol_morze;</w:t>
      </w:r>
    </w:p>
    <w:p w14:paraId="0D063B6A" w14:textId="77777777" w:rsidR="00FC4423" w:rsidRPr="00FC4423" w:rsidRDefault="00FC4423" w:rsidP="00FC4423">
      <w:pPr>
        <w:pStyle w:val="Listing"/>
        <w:rPr>
          <w:lang w:val="en-US"/>
        </w:rPr>
      </w:pPr>
    </w:p>
    <w:p w14:paraId="43220715" w14:textId="77777777" w:rsidR="00FC4423" w:rsidRPr="00FC4423" w:rsidRDefault="00FC4423" w:rsidP="00FC4423">
      <w:pPr>
        <w:pStyle w:val="Listing"/>
        <w:rPr>
          <w:lang w:val="en-US"/>
        </w:rPr>
      </w:pPr>
      <w:r w:rsidRPr="00FC4423">
        <w:rPr>
          <w:lang w:val="en-US"/>
        </w:rPr>
        <w:t xml:space="preserve">        </w:t>
      </w:r>
      <w:r w:rsidRPr="00FC4423">
        <w:rPr>
          <w:b/>
          <w:bCs/>
          <w:lang w:val="en-US"/>
        </w:rPr>
        <w:t>int</w:t>
      </w:r>
      <w:r w:rsidRPr="00FC4423">
        <w:rPr>
          <w:lang w:val="en-US"/>
        </w:rPr>
        <w:t xml:space="preserve"> code_length = 0;</w:t>
      </w:r>
    </w:p>
    <w:p w14:paraId="0B76859A" w14:textId="77777777" w:rsidR="00FC4423" w:rsidRPr="00FC4423" w:rsidRDefault="00FC4423" w:rsidP="00FC4423">
      <w:pPr>
        <w:pStyle w:val="Listing"/>
        <w:rPr>
          <w:lang w:val="en-US"/>
        </w:rPr>
      </w:pPr>
      <w:r w:rsidRPr="00FC4423">
        <w:rPr>
          <w:lang w:val="en-US"/>
        </w:rPr>
        <w:t xml:space="preserve">        </w:t>
      </w:r>
      <w:r w:rsidRPr="00FC4423">
        <w:rPr>
          <w:b/>
          <w:bCs/>
          <w:lang w:val="en-US"/>
        </w:rPr>
        <w:t>while</w:t>
      </w:r>
      <w:r w:rsidRPr="00FC4423">
        <w:rPr>
          <w:lang w:val="en-US"/>
        </w:rPr>
        <w:t xml:space="preserve"> (morze_code[code_length] != '\0' &amp;&amp; code_length &lt; MAX_MORZE_LENGTH) {</w:t>
      </w:r>
    </w:p>
    <w:p w14:paraId="5CF017AC" w14:textId="77777777" w:rsidR="00FC4423" w:rsidRPr="00FC4423" w:rsidRDefault="00FC4423" w:rsidP="00FC4423">
      <w:pPr>
        <w:pStyle w:val="Listing"/>
        <w:rPr>
          <w:lang w:val="en-US"/>
        </w:rPr>
      </w:pPr>
      <w:r w:rsidRPr="00FC4423">
        <w:rPr>
          <w:lang w:val="en-US"/>
        </w:rPr>
        <w:t xml:space="preserve">            code_length++;</w:t>
      </w:r>
    </w:p>
    <w:p w14:paraId="01C8FA34" w14:textId="77777777" w:rsidR="00FC4423" w:rsidRPr="00FC4423" w:rsidRDefault="00FC4423" w:rsidP="00FC4423">
      <w:pPr>
        <w:pStyle w:val="Listing"/>
        <w:rPr>
          <w:lang w:val="en-US"/>
        </w:rPr>
      </w:pPr>
      <w:r w:rsidRPr="00FC4423">
        <w:rPr>
          <w:lang w:val="en-US"/>
        </w:rPr>
        <w:t xml:space="preserve">        }</w:t>
      </w:r>
    </w:p>
    <w:p w14:paraId="163352C4" w14:textId="77777777" w:rsidR="00FC4423" w:rsidRPr="00FC4423" w:rsidRDefault="00FC4423" w:rsidP="00FC4423">
      <w:pPr>
        <w:pStyle w:val="Listing"/>
        <w:rPr>
          <w:lang w:val="en-US"/>
        </w:rPr>
      </w:pPr>
      <w:r w:rsidRPr="00FC4423">
        <w:rPr>
          <w:lang w:val="en-US"/>
        </w:rPr>
        <w:t xml:space="preserve">        </w:t>
      </w:r>
      <w:r w:rsidRPr="00FC4423">
        <w:rPr>
          <w:b/>
          <w:bCs/>
          <w:lang w:val="en-US"/>
        </w:rPr>
        <w:t>if</w:t>
      </w:r>
      <w:r w:rsidRPr="00FC4423">
        <w:rPr>
          <w:lang w:val="en-US"/>
        </w:rPr>
        <w:t xml:space="preserve"> (code_length != morze_length) {</w:t>
      </w:r>
    </w:p>
    <w:p w14:paraId="49FAF3AF" w14:textId="77777777" w:rsidR="00FC4423" w:rsidRPr="00FC4423" w:rsidRDefault="00FC4423" w:rsidP="00FC4423">
      <w:pPr>
        <w:pStyle w:val="Listing"/>
        <w:rPr>
          <w:lang w:val="en-US"/>
        </w:rPr>
      </w:pPr>
      <w:r w:rsidRPr="00FC4423">
        <w:rPr>
          <w:lang w:val="en-US"/>
        </w:rPr>
        <w:t xml:space="preserve">            </w:t>
      </w:r>
      <w:r w:rsidRPr="00FC4423">
        <w:rPr>
          <w:b/>
          <w:bCs/>
          <w:lang w:val="en-US"/>
        </w:rPr>
        <w:t>continue</w:t>
      </w:r>
      <w:r w:rsidRPr="00FC4423">
        <w:rPr>
          <w:lang w:val="en-US"/>
        </w:rPr>
        <w:t>;</w:t>
      </w:r>
    </w:p>
    <w:p w14:paraId="3B63602F" w14:textId="77777777" w:rsidR="00FC4423" w:rsidRPr="00FC4423" w:rsidRDefault="00FC4423" w:rsidP="00FC4423">
      <w:pPr>
        <w:pStyle w:val="Listing"/>
        <w:rPr>
          <w:lang w:val="en-US"/>
        </w:rPr>
      </w:pPr>
      <w:r w:rsidRPr="00FC4423">
        <w:rPr>
          <w:lang w:val="en-US"/>
        </w:rPr>
        <w:t xml:space="preserve">        }</w:t>
      </w:r>
    </w:p>
    <w:p w14:paraId="6E6DBC38" w14:textId="77777777" w:rsidR="00FC4423" w:rsidRPr="00FC4423" w:rsidRDefault="00FC4423" w:rsidP="00FC4423">
      <w:pPr>
        <w:pStyle w:val="Listing"/>
        <w:rPr>
          <w:lang w:val="en-US"/>
        </w:rPr>
      </w:pPr>
    </w:p>
    <w:p w14:paraId="02DAA5AF" w14:textId="77777777" w:rsidR="00FC4423" w:rsidRPr="00FC4423" w:rsidRDefault="00FC4423" w:rsidP="00FC4423">
      <w:pPr>
        <w:pStyle w:val="Listing"/>
        <w:rPr>
          <w:lang w:val="en-US"/>
        </w:rPr>
      </w:pPr>
      <w:r w:rsidRPr="00FC4423">
        <w:rPr>
          <w:lang w:val="en-US"/>
        </w:rPr>
        <w:t xml:space="preserve">        </w:t>
      </w:r>
      <w:r w:rsidRPr="00FC4423">
        <w:rPr>
          <w:b/>
          <w:bCs/>
          <w:lang w:val="en-US"/>
        </w:rPr>
        <w:t>_Bool</w:t>
      </w:r>
      <w:r w:rsidRPr="00FC4423">
        <w:rPr>
          <w:lang w:val="en-US"/>
        </w:rPr>
        <w:t xml:space="preserve"> match = 1;</w:t>
      </w:r>
    </w:p>
    <w:p w14:paraId="1912EF70" w14:textId="77777777" w:rsidR="00FC4423" w:rsidRPr="00FC4423" w:rsidRDefault="00FC4423" w:rsidP="00FC4423">
      <w:pPr>
        <w:pStyle w:val="Listing"/>
        <w:rPr>
          <w:lang w:val="en-US"/>
        </w:rPr>
      </w:pPr>
      <w:r w:rsidRPr="00FC4423">
        <w:rPr>
          <w:lang w:val="en-US"/>
        </w:rPr>
        <w:t xml:space="preserve">        </w:t>
      </w:r>
      <w:r w:rsidRPr="00FC4423">
        <w:rPr>
          <w:b/>
          <w:bCs/>
          <w:lang w:val="en-US"/>
        </w:rPr>
        <w:t>for</w:t>
      </w:r>
      <w:r w:rsidRPr="00FC4423">
        <w:rPr>
          <w:lang w:val="en-US"/>
        </w:rPr>
        <w:t xml:space="preserve"> (</w:t>
      </w:r>
      <w:r w:rsidRPr="00FC4423">
        <w:rPr>
          <w:b/>
          <w:bCs/>
          <w:lang w:val="en-US"/>
        </w:rPr>
        <w:t>int</w:t>
      </w:r>
      <w:r w:rsidRPr="00FC4423">
        <w:rPr>
          <w:lang w:val="en-US"/>
        </w:rPr>
        <w:t xml:space="preserve"> j = 0; j &lt; morze_length; j++) {</w:t>
      </w:r>
    </w:p>
    <w:p w14:paraId="06784C66" w14:textId="77777777" w:rsidR="00FC4423" w:rsidRPr="00FC4423" w:rsidRDefault="00FC4423" w:rsidP="00FC4423">
      <w:pPr>
        <w:pStyle w:val="Listing"/>
        <w:rPr>
          <w:lang w:val="en-US"/>
        </w:rPr>
      </w:pPr>
      <w:r w:rsidRPr="00FC4423">
        <w:rPr>
          <w:lang w:val="en-US"/>
        </w:rPr>
        <w:t xml:space="preserve">            </w:t>
      </w:r>
      <w:r w:rsidRPr="00FC4423">
        <w:rPr>
          <w:b/>
          <w:bCs/>
          <w:lang w:val="en-US"/>
        </w:rPr>
        <w:t>if</w:t>
      </w:r>
      <w:r w:rsidRPr="00FC4423">
        <w:rPr>
          <w:lang w:val="en-US"/>
        </w:rPr>
        <w:t xml:space="preserve"> (write_buffer[j] != morze_code[j]) {</w:t>
      </w:r>
    </w:p>
    <w:p w14:paraId="50178BB8" w14:textId="77777777" w:rsidR="00FC4423" w:rsidRPr="00FC4423" w:rsidRDefault="00FC4423" w:rsidP="00FC4423">
      <w:pPr>
        <w:pStyle w:val="Listing"/>
        <w:rPr>
          <w:lang w:val="en-US"/>
        </w:rPr>
      </w:pPr>
      <w:r w:rsidRPr="00FC4423">
        <w:rPr>
          <w:lang w:val="en-US"/>
        </w:rPr>
        <w:t xml:space="preserve">                match = 0;</w:t>
      </w:r>
    </w:p>
    <w:p w14:paraId="3257E132" w14:textId="77777777" w:rsidR="00FC4423" w:rsidRPr="00FC4423" w:rsidRDefault="00FC4423" w:rsidP="00FC4423">
      <w:pPr>
        <w:pStyle w:val="Listing"/>
        <w:rPr>
          <w:lang w:val="en-US"/>
        </w:rPr>
      </w:pPr>
      <w:r w:rsidRPr="00FC4423">
        <w:rPr>
          <w:lang w:val="en-US"/>
        </w:rPr>
        <w:t xml:space="preserve">                </w:t>
      </w:r>
      <w:r w:rsidRPr="00FC4423">
        <w:rPr>
          <w:b/>
          <w:bCs/>
          <w:lang w:val="en-US"/>
        </w:rPr>
        <w:t>break</w:t>
      </w:r>
      <w:r w:rsidRPr="00FC4423">
        <w:rPr>
          <w:lang w:val="en-US"/>
        </w:rPr>
        <w:t>;</w:t>
      </w:r>
    </w:p>
    <w:p w14:paraId="7066FC59" w14:textId="77777777" w:rsidR="00FC4423" w:rsidRPr="00FC4423" w:rsidRDefault="00FC4423" w:rsidP="00FC4423">
      <w:pPr>
        <w:pStyle w:val="Listing"/>
        <w:rPr>
          <w:lang w:val="en-US"/>
        </w:rPr>
      </w:pPr>
      <w:r w:rsidRPr="00FC4423">
        <w:rPr>
          <w:lang w:val="en-US"/>
        </w:rPr>
        <w:t xml:space="preserve">            }</w:t>
      </w:r>
    </w:p>
    <w:p w14:paraId="39EBE396" w14:textId="77777777" w:rsidR="00FC4423" w:rsidRPr="00FC4423" w:rsidRDefault="00FC4423" w:rsidP="00FC4423">
      <w:pPr>
        <w:pStyle w:val="Listing"/>
        <w:rPr>
          <w:lang w:val="en-US"/>
        </w:rPr>
      </w:pPr>
      <w:r w:rsidRPr="00FC4423">
        <w:rPr>
          <w:lang w:val="en-US"/>
        </w:rPr>
        <w:t xml:space="preserve">        }</w:t>
      </w:r>
    </w:p>
    <w:p w14:paraId="2986B1B5" w14:textId="77777777" w:rsidR="00FC4423" w:rsidRPr="00FC4423" w:rsidRDefault="00FC4423" w:rsidP="00FC4423">
      <w:pPr>
        <w:pStyle w:val="Listing"/>
        <w:rPr>
          <w:lang w:val="en-US"/>
        </w:rPr>
      </w:pPr>
    </w:p>
    <w:p w14:paraId="2F5C39C8" w14:textId="77777777" w:rsidR="00FC4423" w:rsidRPr="00FC4423" w:rsidRDefault="00FC4423" w:rsidP="00FC4423">
      <w:pPr>
        <w:pStyle w:val="Listing"/>
        <w:rPr>
          <w:lang w:val="en-US"/>
        </w:rPr>
      </w:pPr>
      <w:r w:rsidRPr="00FC4423">
        <w:rPr>
          <w:lang w:val="en-US"/>
        </w:rPr>
        <w:t xml:space="preserve">        </w:t>
      </w:r>
      <w:r w:rsidRPr="00FC4423">
        <w:rPr>
          <w:b/>
          <w:bCs/>
          <w:lang w:val="en-US"/>
        </w:rPr>
        <w:t>if</w:t>
      </w:r>
      <w:r w:rsidRPr="00FC4423">
        <w:rPr>
          <w:lang w:val="en-US"/>
        </w:rPr>
        <w:t xml:space="preserve"> (match) {</w:t>
      </w:r>
    </w:p>
    <w:p w14:paraId="00217D02" w14:textId="77777777" w:rsidR="00FC4423" w:rsidRPr="00FC4423" w:rsidRDefault="00FC4423" w:rsidP="00FC4423">
      <w:pPr>
        <w:pStyle w:val="Listing"/>
        <w:rPr>
          <w:lang w:val="en-US"/>
        </w:rPr>
      </w:pPr>
      <w:r w:rsidRPr="00FC4423">
        <w:rPr>
          <w:lang w:val="en-US"/>
        </w:rPr>
        <w:t xml:space="preserve">            uint8_t symbol_to_send = sm-&gt;symbol_ascii;</w:t>
      </w:r>
    </w:p>
    <w:p w14:paraId="1FC576EB" w14:textId="77777777" w:rsidR="00FC4423" w:rsidRPr="00FC4423" w:rsidRDefault="00FC4423" w:rsidP="00FC4423">
      <w:pPr>
        <w:pStyle w:val="Listing"/>
        <w:rPr>
          <w:lang w:val="en-US"/>
        </w:rPr>
      </w:pPr>
      <w:r w:rsidRPr="00FC4423">
        <w:rPr>
          <w:lang w:val="en-US"/>
        </w:rPr>
        <w:t xml:space="preserve">            HAL_UART_Transmit(&amp;huart6, &amp;symbol_to_send, 1, 100);</w:t>
      </w:r>
    </w:p>
    <w:p w14:paraId="756FC9E5" w14:textId="77777777" w:rsidR="00FC4423" w:rsidRPr="00FC4423" w:rsidRDefault="00FC4423" w:rsidP="00FC4423">
      <w:pPr>
        <w:pStyle w:val="Listing"/>
        <w:rPr>
          <w:lang w:val="en-US"/>
        </w:rPr>
      </w:pPr>
      <w:r w:rsidRPr="00FC4423">
        <w:rPr>
          <w:lang w:val="en-US"/>
        </w:rPr>
        <w:t xml:space="preserve">            </w:t>
      </w:r>
      <w:r w:rsidRPr="00FC4423">
        <w:rPr>
          <w:b/>
          <w:bCs/>
          <w:lang w:val="en-US"/>
        </w:rPr>
        <w:t>return</w:t>
      </w:r>
      <w:r w:rsidRPr="00FC4423">
        <w:rPr>
          <w:lang w:val="en-US"/>
        </w:rPr>
        <w:t>;</w:t>
      </w:r>
    </w:p>
    <w:p w14:paraId="5CA14B14" w14:textId="77777777" w:rsidR="00FC4423" w:rsidRPr="00FC4423" w:rsidRDefault="00FC4423" w:rsidP="00FC4423">
      <w:pPr>
        <w:pStyle w:val="Listing"/>
        <w:rPr>
          <w:lang w:val="en-US"/>
        </w:rPr>
      </w:pPr>
      <w:r w:rsidRPr="00FC4423">
        <w:rPr>
          <w:lang w:val="en-US"/>
        </w:rPr>
        <w:t xml:space="preserve">        }</w:t>
      </w:r>
    </w:p>
    <w:p w14:paraId="32CA25E5" w14:textId="77777777" w:rsidR="00FC4423" w:rsidRPr="00FC4423" w:rsidRDefault="00FC4423" w:rsidP="00FC4423">
      <w:pPr>
        <w:pStyle w:val="Listing"/>
        <w:rPr>
          <w:lang w:val="en-US"/>
        </w:rPr>
      </w:pPr>
      <w:r w:rsidRPr="00FC4423">
        <w:rPr>
          <w:lang w:val="en-US"/>
        </w:rPr>
        <w:t xml:space="preserve">    }</w:t>
      </w:r>
    </w:p>
    <w:p w14:paraId="101C7DB0" w14:textId="77777777" w:rsidR="00FC4423" w:rsidRPr="00FC4423" w:rsidRDefault="00FC4423" w:rsidP="00FC4423">
      <w:pPr>
        <w:pStyle w:val="Listing"/>
        <w:rPr>
          <w:lang w:val="en-US"/>
        </w:rPr>
      </w:pPr>
    </w:p>
    <w:p w14:paraId="300E84F5" w14:textId="77777777" w:rsidR="00FC4423" w:rsidRPr="00FC4423" w:rsidRDefault="00FC4423" w:rsidP="00FC4423">
      <w:pPr>
        <w:pStyle w:val="Listing"/>
        <w:rPr>
          <w:lang w:val="en-US"/>
        </w:rPr>
      </w:pPr>
      <w:r w:rsidRPr="00FC4423">
        <w:rPr>
          <w:lang w:val="en-US"/>
        </w:rPr>
        <w:t xml:space="preserve">    uint8_t unknown_symbol = '?';</w:t>
      </w:r>
    </w:p>
    <w:p w14:paraId="380F7170" w14:textId="77777777" w:rsidR="00FC4423" w:rsidRPr="00FC4423" w:rsidRDefault="00FC4423" w:rsidP="00FC4423">
      <w:pPr>
        <w:pStyle w:val="Listing"/>
        <w:rPr>
          <w:lang w:val="en-US"/>
        </w:rPr>
      </w:pPr>
      <w:r w:rsidRPr="00FC4423">
        <w:rPr>
          <w:lang w:val="en-US"/>
        </w:rPr>
        <w:t xml:space="preserve">    HAL_UART_Transmit(&amp;huart6, &amp;unknown_symbol, 1, 100);</w:t>
      </w:r>
    </w:p>
    <w:p w14:paraId="437FA5A3" w14:textId="77777777" w:rsidR="00FC4423" w:rsidRPr="00FC4423" w:rsidRDefault="00FC4423" w:rsidP="00FC4423">
      <w:pPr>
        <w:pStyle w:val="Listing"/>
        <w:rPr>
          <w:lang w:val="en-US"/>
        </w:rPr>
      </w:pPr>
      <w:r w:rsidRPr="00FC4423">
        <w:rPr>
          <w:lang w:val="en-US"/>
        </w:rPr>
        <w:t>}</w:t>
      </w:r>
    </w:p>
    <w:p w14:paraId="130230CA" w14:textId="77777777" w:rsidR="00FC4423" w:rsidRPr="00FC4423" w:rsidRDefault="00FC4423" w:rsidP="00FC4423">
      <w:pPr>
        <w:pStyle w:val="Listing"/>
        <w:rPr>
          <w:lang w:val="en-US"/>
        </w:rPr>
      </w:pPr>
    </w:p>
    <w:p w14:paraId="56166F4D" w14:textId="77777777" w:rsidR="00FC4423" w:rsidRPr="00FC4423" w:rsidRDefault="00FC4423" w:rsidP="00FC4423">
      <w:pPr>
        <w:pStyle w:val="Listing"/>
        <w:rPr>
          <w:lang w:val="en-US"/>
        </w:rPr>
      </w:pPr>
    </w:p>
    <w:p w14:paraId="35B8C679" w14:textId="77777777" w:rsidR="00FC4423" w:rsidRPr="00FC4423" w:rsidRDefault="00FC4423" w:rsidP="00FC4423">
      <w:pPr>
        <w:pStyle w:val="Listing"/>
        <w:rPr>
          <w:lang w:val="en-US"/>
        </w:rPr>
      </w:pPr>
      <w:r w:rsidRPr="00FC4423">
        <w:rPr>
          <w:lang w:val="en-US"/>
        </w:rPr>
        <w:t>/* USER CODE END 4 */</w:t>
      </w:r>
    </w:p>
    <w:p w14:paraId="0CA2E035" w14:textId="77777777" w:rsidR="00FC4423" w:rsidRPr="00FC4423" w:rsidRDefault="00FC4423" w:rsidP="00FC4423">
      <w:pPr>
        <w:pStyle w:val="Listing"/>
        <w:rPr>
          <w:lang w:val="en-US"/>
        </w:rPr>
      </w:pPr>
    </w:p>
    <w:p w14:paraId="5F801955" w14:textId="77777777" w:rsidR="00FC4423" w:rsidRPr="00FC4423" w:rsidRDefault="00FC4423" w:rsidP="00FC4423">
      <w:pPr>
        <w:pStyle w:val="Listing"/>
        <w:rPr>
          <w:lang w:val="en-US"/>
        </w:rPr>
      </w:pPr>
      <w:r w:rsidRPr="00FC4423">
        <w:rPr>
          <w:lang w:val="en-US"/>
        </w:rPr>
        <w:t>/**</w:t>
      </w:r>
    </w:p>
    <w:p w14:paraId="5058C80A" w14:textId="77777777" w:rsidR="00FC4423" w:rsidRPr="00FC4423" w:rsidRDefault="00FC4423" w:rsidP="00FC4423">
      <w:pPr>
        <w:pStyle w:val="Listing"/>
        <w:rPr>
          <w:lang w:val="en-US"/>
        </w:rPr>
      </w:pPr>
      <w:r w:rsidRPr="00FC4423">
        <w:rPr>
          <w:lang w:val="en-US"/>
        </w:rPr>
        <w:t xml:space="preserve">  * @brief  This function is executed in case of error occurrence.</w:t>
      </w:r>
    </w:p>
    <w:p w14:paraId="78FF12A1" w14:textId="77777777" w:rsidR="00FC4423" w:rsidRPr="00FC4423" w:rsidRDefault="00FC4423" w:rsidP="00FC4423">
      <w:pPr>
        <w:pStyle w:val="Listing"/>
        <w:rPr>
          <w:lang w:val="en-US"/>
        </w:rPr>
      </w:pPr>
      <w:r w:rsidRPr="00FC4423">
        <w:rPr>
          <w:lang w:val="en-US"/>
        </w:rPr>
        <w:t xml:space="preserve">  * @</w:t>
      </w:r>
      <w:r w:rsidRPr="00FC4423">
        <w:rPr>
          <w:u w:val="single"/>
          <w:lang w:val="en-US"/>
        </w:rPr>
        <w:t>retval</w:t>
      </w:r>
      <w:r w:rsidRPr="00FC4423">
        <w:rPr>
          <w:lang w:val="en-US"/>
        </w:rPr>
        <w:t xml:space="preserve"> None</w:t>
      </w:r>
    </w:p>
    <w:p w14:paraId="6C7A9303" w14:textId="77777777" w:rsidR="00FC4423" w:rsidRPr="00FC4423" w:rsidRDefault="00FC4423" w:rsidP="00FC4423">
      <w:pPr>
        <w:pStyle w:val="Listing"/>
        <w:rPr>
          <w:lang w:val="en-US"/>
        </w:rPr>
      </w:pPr>
      <w:r w:rsidRPr="00FC4423">
        <w:rPr>
          <w:lang w:val="en-US"/>
        </w:rPr>
        <w:t xml:space="preserve">  */</w:t>
      </w:r>
    </w:p>
    <w:p w14:paraId="3566C2EA" w14:textId="77777777" w:rsidR="00FC4423" w:rsidRPr="00FC4423" w:rsidRDefault="00FC4423" w:rsidP="00FC4423">
      <w:pPr>
        <w:pStyle w:val="Listing"/>
        <w:rPr>
          <w:lang w:val="en-US"/>
        </w:rPr>
      </w:pPr>
      <w:r w:rsidRPr="00FC4423">
        <w:rPr>
          <w:b/>
          <w:bCs/>
          <w:lang w:val="en-US"/>
        </w:rPr>
        <w:t>void</w:t>
      </w:r>
      <w:r w:rsidRPr="00FC4423">
        <w:rPr>
          <w:lang w:val="en-US"/>
        </w:rPr>
        <w:t xml:space="preserve"> </w:t>
      </w:r>
      <w:r w:rsidRPr="00FC4423">
        <w:rPr>
          <w:b/>
          <w:bCs/>
          <w:lang w:val="en-US"/>
        </w:rPr>
        <w:t>Error_Handler</w:t>
      </w:r>
      <w:r w:rsidRPr="00FC4423">
        <w:rPr>
          <w:lang w:val="en-US"/>
        </w:rPr>
        <w:t>(</w:t>
      </w:r>
      <w:r w:rsidRPr="00FC4423">
        <w:rPr>
          <w:b/>
          <w:bCs/>
          <w:lang w:val="en-US"/>
        </w:rPr>
        <w:t>void</w:t>
      </w:r>
      <w:r w:rsidRPr="00FC4423">
        <w:rPr>
          <w:lang w:val="en-US"/>
        </w:rPr>
        <w:t>)</w:t>
      </w:r>
    </w:p>
    <w:p w14:paraId="42506958" w14:textId="77777777" w:rsidR="00FC4423" w:rsidRPr="00FC4423" w:rsidRDefault="00FC4423" w:rsidP="00FC4423">
      <w:pPr>
        <w:pStyle w:val="Listing"/>
        <w:rPr>
          <w:lang w:val="en-US"/>
        </w:rPr>
      </w:pPr>
      <w:r w:rsidRPr="00FC4423">
        <w:rPr>
          <w:lang w:val="en-US"/>
        </w:rPr>
        <w:t>{</w:t>
      </w:r>
    </w:p>
    <w:p w14:paraId="21E622BF" w14:textId="77777777" w:rsidR="00FC4423" w:rsidRPr="00FC4423" w:rsidRDefault="00FC4423" w:rsidP="00FC4423">
      <w:pPr>
        <w:pStyle w:val="Listing"/>
        <w:rPr>
          <w:lang w:val="en-US"/>
        </w:rPr>
      </w:pPr>
      <w:r w:rsidRPr="00FC4423">
        <w:rPr>
          <w:lang w:val="en-US"/>
        </w:rPr>
        <w:t xml:space="preserve">  /* USER CODE BEGIN Error_Handler_Debug */</w:t>
      </w:r>
    </w:p>
    <w:p w14:paraId="14CFC1B2" w14:textId="77777777" w:rsidR="00FC4423" w:rsidRPr="00FC4423" w:rsidRDefault="00FC4423" w:rsidP="00FC4423">
      <w:pPr>
        <w:pStyle w:val="Listing"/>
        <w:rPr>
          <w:lang w:val="en-US"/>
        </w:rPr>
      </w:pPr>
      <w:r w:rsidRPr="00FC4423">
        <w:rPr>
          <w:lang w:val="en-US"/>
        </w:rPr>
        <w:t xml:space="preserve">  __disable_irq();</w:t>
      </w:r>
    </w:p>
    <w:p w14:paraId="01468802" w14:textId="77777777" w:rsidR="00FC4423" w:rsidRPr="00FC4423" w:rsidRDefault="00FC4423" w:rsidP="00FC4423">
      <w:pPr>
        <w:pStyle w:val="Listing"/>
        <w:rPr>
          <w:lang w:val="en-US"/>
        </w:rPr>
      </w:pPr>
      <w:r w:rsidRPr="00FC4423">
        <w:rPr>
          <w:lang w:val="en-US"/>
        </w:rPr>
        <w:t xml:space="preserve">  </w:t>
      </w:r>
      <w:r w:rsidRPr="00FC4423">
        <w:rPr>
          <w:b/>
          <w:bCs/>
          <w:lang w:val="en-US"/>
        </w:rPr>
        <w:t>while</w:t>
      </w:r>
      <w:r w:rsidRPr="00FC4423">
        <w:rPr>
          <w:lang w:val="en-US"/>
        </w:rPr>
        <w:t xml:space="preserve"> (1)</w:t>
      </w:r>
    </w:p>
    <w:p w14:paraId="09DC6D00" w14:textId="77777777" w:rsidR="00FC4423" w:rsidRPr="00FC4423" w:rsidRDefault="00FC4423" w:rsidP="00FC4423">
      <w:pPr>
        <w:pStyle w:val="Listing"/>
        <w:rPr>
          <w:lang w:val="en-US"/>
        </w:rPr>
      </w:pPr>
      <w:r w:rsidRPr="00FC4423">
        <w:rPr>
          <w:lang w:val="en-US"/>
        </w:rPr>
        <w:t xml:space="preserve">  {</w:t>
      </w:r>
    </w:p>
    <w:p w14:paraId="684E5C49" w14:textId="77777777" w:rsidR="00FC4423" w:rsidRPr="00FC4423" w:rsidRDefault="00FC4423" w:rsidP="00FC4423">
      <w:pPr>
        <w:pStyle w:val="Listing"/>
        <w:rPr>
          <w:lang w:val="en-US"/>
        </w:rPr>
      </w:pPr>
      <w:r w:rsidRPr="00FC4423">
        <w:rPr>
          <w:lang w:val="en-US"/>
        </w:rPr>
        <w:t xml:space="preserve">  }</w:t>
      </w:r>
    </w:p>
    <w:p w14:paraId="21374635" w14:textId="77777777" w:rsidR="00FC4423" w:rsidRPr="00FC4423" w:rsidRDefault="00FC4423" w:rsidP="00FC4423">
      <w:pPr>
        <w:pStyle w:val="Listing"/>
        <w:rPr>
          <w:lang w:val="en-US"/>
        </w:rPr>
      </w:pPr>
      <w:r w:rsidRPr="00FC4423">
        <w:rPr>
          <w:lang w:val="en-US"/>
        </w:rPr>
        <w:t xml:space="preserve">  /* USER CODE END Error_Handler_Debug */</w:t>
      </w:r>
    </w:p>
    <w:p w14:paraId="608D2DC7" w14:textId="77777777" w:rsidR="00FC4423" w:rsidRPr="00FC4423" w:rsidRDefault="00FC4423" w:rsidP="00FC4423">
      <w:pPr>
        <w:pStyle w:val="Listing"/>
        <w:rPr>
          <w:lang w:val="en-US"/>
        </w:rPr>
      </w:pPr>
      <w:r w:rsidRPr="00FC4423">
        <w:rPr>
          <w:lang w:val="en-US"/>
        </w:rPr>
        <w:t>}</w:t>
      </w:r>
    </w:p>
    <w:p w14:paraId="232212EC" w14:textId="77777777" w:rsidR="00FC4423" w:rsidRPr="00FC4423" w:rsidRDefault="00FC4423" w:rsidP="00FC4423">
      <w:pPr>
        <w:pStyle w:val="Listing"/>
        <w:rPr>
          <w:lang w:val="en-US"/>
        </w:rPr>
      </w:pPr>
    </w:p>
    <w:p w14:paraId="6D3CA33A" w14:textId="77777777" w:rsidR="00FC4423" w:rsidRPr="00FC4423" w:rsidRDefault="00FC4423" w:rsidP="00FC4423">
      <w:pPr>
        <w:pStyle w:val="Listing"/>
        <w:rPr>
          <w:lang w:val="en-US"/>
        </w:rPr>
      </w:pPr>
      <w:r w:rsidRPr="00FC4423">
        <w:rPr>
          <w:b/>
          <w:bCs/>
          <w:lang w:val="en-US"/>
        </w:rPr>
        <w:t>#ifdef</w:t>
      </w:r>
      <w:r w:rsidRPr="00FC4423">
        <w:rPr>
          <w:lang w:val="en-US"/>
        </w:rPr>
        <w:t xml:space="preserve">  USE_FULL_ASSERT</w:t>
      </w:r>
    </w:p>
    <w:p w14:paraId="4A4ECA73" w14:textId="77777777" w:rsidR="00FC4423" w:rsidRPr="00FC4423" w:rsidRDefault="00FC4423" w:rsidP="00FC4423">
      <w:pPr>
        <w:pStyle w:val="Listing"/>
        <w:rPr>
          <w:lang w:val="en-US"/>
        </w:rPr>
      </w:pPr>
      <w:r w:rsidRPr="00FC4423">
        <w:rPr>
          <w:lang w:val="en-US"/>
        </w:rPr>
        <w:t>/**</w:t>
      </w:r>
    </w:p>
    <w:p w14:paraId="4BB98AA6" w14:textId="77777777" w:rsidR="00FC4423" w:rsidRPr="00FC4423" w:rsidRDefault="00FC4423" w:rsidP="00FC4423">
      <w:pPr>
        <w:pStyle w:val="Listing"/>
        <w:rPr>
          <w:lang w:val="en-US"/>
        </w:rPr>
      </w:pPr>
      <w:r w:rsidRPr="00FC4423">
        <w:rPr>
          <w:lang w:val="en-US"/>
        </w:rPr>
        <w:t xml:space="preserve">  * @brief  Reports the name of the source file and the source line number</w:t>
      </w:r>
    </w:p>
    <w:p w14:paraId="2808D939" w14:textId="77777777" w:rsidR="00FC4423" w:rsidRPr="00FC4423" w:rsidRDefault="00FC4423" w:rsidP="00FC4423">
      <w:pPr>
        <w:pStyle w:val="Listing"/>
        <w:rPr>
          <w:lang w:val="en-US"/>
        </w:rPr>
      </w:pPr>
      <w:r w:rsidRPr="00FC4423">
        <w:rPr>
          <w:lang w:val="en-US"/>
        </w:rPr>
        <w:lastRenderedPageBreak/>
        <w:t xml:space="preserve">  *         where the assert_param error has occurred.</w:t>
      </w:r>
    </w:p>
    <w:p w14:paraId="76822E27" w14:textId="77777777" w:rsidR="00FC4423" w:rsidRPr="00FC4423" w:rsidRDefault="00FC4423" w:rsidP="00FC4423">
      <w:pPr>
        <w:pStyle w:val="Listing"/>
        <w:rPr>
          <w:lang w:val="en-US"/>
        </w:rPr>
      </w:pPr>
      <w:r w:rsidRPr="00FC4423">
        <w:rPr>
          <w:lang w:val="en-US"/>
        </w:rPr>
        <w:t xml:space="preserve">  * @</w:t>
      </w:r>
      <w:r w:rsidRPr="00FC4423">
        <w:rPr>
          <w:u w:val="single"/>
          <w:lang w:val="en-US"/>
        </w:rPr>
        <w:t>param</w:t>
      </w:r>
      <w:r w:rsidRPr="00FC4423">
        <w:rPr>
          <w:lang w:val="en-US"/>
        </w:rPr>
        <w:t xml:space="preserve">  file: pointer to the source file name</w:t>
      </w:r>
    </w:p>
    <w:p w14:paraId="7B31952F" w14:textId="77777777" w:rsidR="00FC4423" w:rsidRPr="00FC4423" w:rsidRDefault="00FC4423" w:rsidP="00FC4423">
      <w:pPr>
        <w:pStyle w:val="Listing"/>
        <w:rPr>
          <w:lang w:val="en-US"/>
        </w:rPr>
      </w:pPr>
      <w:r w:rsidRPr="00FC4423">
        <w:rPr>
          <w:lang w:val="en-US"/>
        </w:rPr>
        <w:t xml:space="preserve">  * @</w:t>
      </w:r>
      <w:r w:rsidRPr="00FC4423">
        <w:rPr>
          <w:u w:val="single"/>
          <w:lang w:val="en-US"/>
        </w:rPr>
        <w:t>param</w:t>
      </w:r>
      <w:r w:rsidRPr="00FC4423">
        <w:rPr>
          <w:lang w:val="en-US"/>
        </w:rPr>
        <w:t xml:space="preserve">  line: assert_param error line source number</w:t>
      </w:r>
    </w:p>
    <w:p w14:paraId="38353891" w14:textId="77777777" w:rsidR="00FC4423" w:rsidRPr="00FC4423" w:rsidRDefault="00FC4423" w:rsidP="00FC4423">
      <w:pPr>
        <w:pStyle w:val="Listing"/>
        <w:rPr>
          <w:lang w:val="en-US"/>
        </w:rPr>
      </w:pPr>
      <w:r w:rsidRPr="00FC4423">
        <w:rPr>
          <w:lang w:val="en-US"/>
        </w:rPr>
        <w:t xml:space="preserve">  * @</w:t>
      </w:r>
      <w:r w:rsidRPr="00FC4423">
        <w:rPr>
          <w:u w:val="single"/>
          <w:lang w:val="en-US"/>
        </w:rPr>
        <w:t>retval</w:t>
      </w:r>
      <w:r w:rsidRPr="00FC4423">
        <w:rPr>
          <w:lang w:val="en-US"/>
        </w:rPr>
        <w:t xml:space="preserve"> None</w:t>
      </w:r>
    </w:p>
    <w:p w14:paraId="6CC7DC54" w14:textId="77777777" w:rsidR="00FC4423" w:rsidRPr="00FC4423" w:rsidRDefault="00FC4423" w:rsidP="00FC4423">
      <w:pPr>
        <w:pStyle w:val="Listing"/>
        <w:rPr>
          <w:lang w:val="en-US"/>
        </w:rPr>
      </w:pPr>
      <w:r w:rsidRPr="00FC4423">
        <w:rPr>
          <w:lang w:val="en-US"/>
        </w:rPr>
        <w:t xml:space="preserve">  */</w:t>
      </w:r>
    </w:p>
    <w:p w14:paraId="4A5C718F" w14:textId="77777777" w:rsidR="00FC4423" w:rsidRPr="00FC4423" w:rsidRDefault="00FC4423" w:rsidP="00FC4423">
      <w:pPr>
        <w:pStyle w:val="Listing"/>
        <w:rPr>
          <w:lang w:val="en-US"/>
        </w:rPr>
      </w:pPr>
      <w:r w:rsidRPr="00FC4423">
        <w:rPr>
          <w:b/>
          <w:bCs/>
          <w:lang w:val="en-US"/>
        </w:rPr>
        <w:t>void</w:t>
      </w:r>
      <w:r w:rsidRPr="00FC4423">
        <w:rPr>
          <w:lang w:val="en-US"/>
        </w:rPr>
        <w:t xml:space="preserve"> assert_failed(uint8_t *file, uint32_t line)</w:t>
      </w:r>
    </w:p>
    <w:p w14:paraId="577D5C48" w14:textId="77777777" w:rsidR="00FC4423" w:rsidRPr="00FC4423" w:rsidRDefault="00FC4423" w:rsidP="00FC4423">
      <w:pPr>
        <w:pStyle w:val="Listing"/>
        <w:rPr>
          <w:lang w:val="en-US"/>
        </w:rPr>
      </w:pPr>
      <w:r w:rsidRPr="00FC4423">
        <w:rPr>
          <w:lang w:val="en-US"/>
        </w:rPr>
        <w:t>{</w:t>
      </w:r>
    </w:p>
    <w:p w14:paraId="7F4A0E1E" w14:textId="77777777" w:rsidR="00FC4423" w:rsidRPr="00FC4423" w:rsidRDefault="00FC4423" w:rsidP="00FC4423">
      <w:pPr>
        <w:pStyle w:val="Listing"/>
        <w:rPr>
          <w:lang w:val="en-US"/>
        </w:rPr>
      </w:pPr>
      <w:r w:rsidRPr="00FC4423">
        <w:rPr>
          <w:lang w:val="en-US"/>
        </w:rPr>
        <w:t xml:space="preserve">  /* USER CODE BEGIN 6 */</w:t>
      </w:r>
    </w:p>
    <w:p w14:paraId="570C9E8A" w14:textId="77777777" w:rsidR="00FC4423" w:rsidRPr="00FC4423" w:rsidRDefault="00FC4423" w:rsidP="00FC4423">
      <w:pPr>
        <w:pStyle w:val="Listing"/>
        <w:rPr>
          <w:lang w:val="en-US"/>
        </w:rPr>
      </w:pPr>
      <w:r w:rsidRPr="00FC4423">
        <w:rPr>
          <w:lang w:val="en-US"/>
        </w:rPr>
        <w:t xml:space="preserve">  /* User can add his own implementation to report the file name and line number,</w:t>
      </w:r>
    </w:p>
    <w:p w14:paraId="1A2B07E6" w14:textId="77777777" w:rsidR="00FC4423" w:rsidRPr="00FC4423" w:rsidRDefault="00FC4423" w:rsidP="00FC4423">
      <w:pPr>
        <w:pStyle w:val="Listing"/>
        <w:rPr>
          <w:lang w:val="en-US"/>
        </w:rPr>
      </w:pPr>
      <w:r w:rsidRPr="00FC4423">
        <w:rPr>
          <w:lang w:val="en-US"/>
        </w:rPr>
        <w:t xml:space="preserve">     </w:t>
      </w:r>
      <w:r w:rsidRPr="00FC4423">
        <w:rPr>
          <w:u w:val="single"/>
          <w:lang w:val="en-US"/>
        </w:rPr>
        <w:t>ex</w:t>
      </w:r>
      <w:r w:rsidRPr="00FC4423">
        <w:rPr>
          <w:lang w:val="en-US"/>
        </w:rPr>
        <w:t xml:space="preserve">: </w:t>
      </w:r>
      <w:r w:rsidRPr="00FC4423">
        <w:rPr>
          <w:u w:val="single"/>
          <w:lang w:val="en-US"/>
        </w:rPr>
        <w:t>printf</w:t>
      </w:r>
      <w:r w:rsidRPr="00FC4423">
        <w:rPr>
          <w:lang w:val="en-US"/>
        </w:rPr>
        <w:t>("Wrong parameters value: file %s on line %d\r\n", file, line) */</w:t>
      </w:r>
    </w:p>
    <w:p w14:paraId="7FDACE61" w14:textId="77777777" w:rsidR="00FC4423" w:rsidRPr="00FC4423" w:rsidRDefault="00FC4423" w:rsidP="00FC4423">
      <w:pPr>
        <w:pStyle w:val="Listing"/>
        <w:rPr>
          <w:lang w:val="en-US"/>
        </w:rPr>
      </w:pPr>
      <w:r w:rsidRPr="00FC4423">
        <w:rPr>
          <w:lang w:val="en-US"/>
        </w:rPr>
        <w:t xml:space="preserve">  /* USER CODE END 6 */</w:t>
      </w:r>
    </w:p>
    <w:p w14:paraId="082C588D" w14:textId="77777777" w:rsidR="00FC4423" w:rsidRPr="00FC4423" w:rsidRDefault="00FC4423" w:rsidP="00FC4423">
      <w:pPr>
        <w:pStyle w:val="Listing"/>
        <w:rPr>
          <w:lang w:val="en-US"/>
        </w:rPr>
      </w:pPr>
      <w:r w:rsidRPr="00FC4423">
        <w:rPr>
          <w:lang w:val="en-US"/>
        </w:rPr>
        <w:t>}</w:t>
      </w:r>
    </w:p>
    <w:p w14:paraId="284DCFB3" w14:textId="77777777" w:rsidR="00FC4423" w:rsidRPr="00FC4423" w:rsidRDefault="00FC4423" w:rsidP="00FC4423">
      <w:pPr>
        <w:pStyle w:val="Listing"/>
        <w:rPr>
          <w:lang w:val="en-US"/>
        </w:rPr>
      </w:pPr>
      <w:r w:rsidRPr="00FC4423">
        <w:rPr>
          <w:b/>
          <w:bCs/>
          <w:lang w:val="en-US"/>
        </w:rPr>
        <w:t>#endif</w:t>
      </w:r>
      <w:r w:rsidRPr="00FC4423">
        <w:rPr>
          <w:lang w:val="en-US"/>
        </w:rPr>
        <w:t xml:space="preserve"> /* USE_FULL_ASSERT */</w:t>
      </w:r>
    </w:p>
    <w:p w14:paraId="2C51BBF5" w14:textId="77777777" w:rsidR="007968AB" w:rsidRPr="008A13BA" w:rsidRDefault="007968AB" w:rsidP="008A13BA">
      <w:pPr>
        <w:pStyle w:val="Listing"/>
        <w:rPr>
          <w:lang w:val="en-US"/>
        </w:rPr>
      </w:pPr>
    </w:p>
    <w:p w14:paraId="3939EFA4" w14:textId="0D9EED0E" w:rsidR="00286042" w:rsidRDefault="00633EA3" w:rsidP="00286042">
      <w:pPr>
        <w:pStyle w:val="1"/>
      </w:pPr>
      <w:bookmarkStart w:id="5" w:name="_Toc115259537"/>
      <w:bookmarkStart w:id="6" w:name="_Toc115259605"/>
      <w:bookmarkStart w:id="7" w:name="_Toc177573737"/>
      <w:bookmarkStart w:id="8" w:name="_Toc212677001"/>
      <w:r>
        <w:lastRenderedPageBreak/>
        <w:t>ЗАКЛЮЧЕНИЕ</w:t>
      </w:r>
      <w:bookmarkEnd w:id="5"/>
      <w:bookmarkEnd w:id="6"/>
      <w:bookmarkEnd w:id="7"/>
      <w:bookmarkEnd w:id="8"/>
    </w:p>
    <w:p w14:paraId="37C9A46B" w14:textId="77777777" w:rsidR="007968AB" w:rsidRPr="007968AB" w:rsidRDefault="007968AB" w:rsidP="007968AB">
      <w:pPr>
        <w:rPr>
          <w:lang w:val="ru-RU"/>
        </w:rPr>
      </w:pPr>
    </w:p>
    <w:p w14:paraId="4F5972BA" w14:textId="1204B24A" w:rsidR="00A708B7" w:rsidRPr="00A708B7" w:rsidRDefault="007968AB" w:rsidP="007968AB">
      <w:pPr>
        <w:rPr>
          <w:lang w:val="ru-RU"/>
        </w:rPr>
      </w:pPr>
      <w:r w:rsidRPr="007968AB">
        <w:rPr>
          <w:lang w:val="ru-RU"/>
        </w:rPr>
        <w:t>В ходе работы удалось настроить и запрограммировать микроконтроллер</w:t>
      </w:r>
      <w:r>
        <w:rPr>
          <w:lang w:val="ru-RU"/>
        </w:rPr>
        <w:t xml:space="preserve"> </w:t>
      </w:r>
      <w:r>
        <w:t>STM</w:t>
      </w:r>
      <w:r w:rsidRPr="007968AB">
        <w:rPr>
          <w:lang w:val="ru-RU"/>
        </w:rPr>
        <w:t>32</w:t>
      </w:r>
      <w:r>
        <w:t>F</w:t>
      </w:r>
      <w:r w:rsidRPr="007968AB">
        <w:rPr>
          <w:lang w:val="ru-RU"/>
        </w:rPr>
        <w:t>427</w:t>
      </w:r>
      <w:r>
        <w:t>VIT</w:t>
      </w:r>
      <w:r w:rsidRPr="007968AB">
        <w:rPr>
          <w:lang w:val="ru-RU"/>
        </w:rPr>
        <w:t>6 для работы</w:t>
      </w:r>
      <w:r w:rsidR="002E645E">
        <w:rPr>
          <w:lang w:val="ru-RU"/>
        </w:rPr>
        <w:t xml:space="preserve"> с последовательным интерфейсом </w:t>
      </w:r>
      <w:r w:rsidR="002E645E">
        <w:t>UART</w:t>
      </w:r>
      <w:r w:rsidRPr="007968AB">
        <w:rPr>
          <w:lang w:val="ru-RU"/>
        </w:rPr>
        <w:t>.</w:t>
      </w:r>
    </w:p>
    <w:sectPr w:rsidR="00A708B7" w:rsidRPr="00A708B7" w:rsidSect="0094670A">
      <w:type w:val="continuous"/>
      <w:pgSz w:w="11906" w:h="16838"/>
      <w:pgMar w:top="1134" w:right="567" w:bottom="1134" w:left="1701" w:header="709" w:footer="709"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68E3D" w14:textId="77777777" w:rsidR="00080830" w:rsidRDefault="00080830" w:rsidP="005D42B6">
      <w:pPr>
        <w:spacing w:line="240" w:lineRule="auto"/>
      </w:pPr>
      <w:r>
        <w:separator/>
      </w:r>
    </w:p>
  </w:endnote>
  <w:endnote w:type="continuationSeparator" w:id="0">
    <w:p w14:paraId="5B94CEB0" w14:textId="77777777" w:rsidR="00080830" w:rsidRDefault="00080830" w:rsidP="005D42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PT Mono">
    <w:charset w:val="CC"/>
    <w:family w:val="modern"/>
    <w:pitch w:val="fixed"/>
    <w:sig w:usb0="A00002EF" w:usb1="500078EB" w:usb2="00000000" w:usb3="00000000" w:csb0="00000097"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T Astra Serif">
    <w:altName w:val="Cambria"/>
    <w:charset w:val="CC"/>
    <w:family w:val="roman"/>
    <w:pitch w:val="variable"/>
    <w:sig w:usb0="A00002EF" w:usb1="5000204B" w:usb2="00000020" w:usb3="00000000" w:csb0="00000097"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6348197"/>
      <w:docPartObj>
        <w:docPartGallery w:val="Page Numbers (Bottom of Page)"/>
        <w:docPartUnique/>
      </w:docPartObj>
    </w:sdtPr>
    <w:sdtEndPr>
      <w:rPr>
        <w:noProof/>
      </w:rPr>
    </w:sdtEndPr>
    <w:sdtContent>
      <w:p w14:paraId="57F390BF" w14:textId="77777777" w:rsidR="004F50CE" w:rsidRPr="004F50CE" w:rsidRDefault="004F50CE" w:rsidP="004F50CE">
        <w:pPr>
          <w:pStyle w:val="a6"/>
          <w:ind w:firstLine="0"/>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9446F" w14:textId="77777777" w:rsidR="00E84C13" w:rsidRPr="00E84C13" w:rsidRDefault="00E84C13" w:rsidP="001C3770">
    <w:pPr>
      <w:pStyle w:val="a6"/>
      <w:ind w:firstLine="0"/>
      <w:jc w:val="center"/>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FDFD0" w14:textId="77777777" w:rsidR="00080830" w:rsidRDefault="00080830" w:rsidP="005D42B6">
      <w:pPr>
        <w:spacing w:line="240" w:lineRule="auto"/>
      </w:pPr>
      <w:r>
        <w:separator/>
      </w:r>
    </w:p>
  </w:footnote>
  <w:footnote w:type="continuationSeparator" w:id="0">
    <w:p w14:paraId="55DCDE7C" w14:textId="77777777" w:rsidR="00080830" w:rsidRDefault="00080830" w:rsidP="005D42B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B22B1"/>
    <w:multiLevelType w:val="multilevel"/>
    <w:tmpl w:val="5B124E24"/>
    <w:lvl w:ilvl="0">
      <w:start w:val="1"/>
      <w:numFmt w:val="decimal"/>
      <w:lvlText w:val="%1"/>
      <w:lvlJc w:val="left"/>
      <w:pPr>
        <w:ind w:left="1069" w:hanging="360"/>
      </w:pPr>
      <w:rPr>
        <w:rFont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7F909D7"/>
    <w:multiLevelType w:val="hybridMultilevel"/>
    <w:tmpl w:val="69101CAA"/>
    <w:lvl w:ilvl="0" w:tplc="535A0ACA">
      <w:start w:val="1"/>
      <w:numFmt w:val="bullet"/>
      <w:lvlText w:val="-"/>
      <w:lvlJc w:val="left"/>
      <w:pPr>
        <w:ind w:left="720" w:hanging="360"/>
      </w:pPr>
      <w:rPr>
        <w:rFonts w:ascii="PT Mono" w:eastAsiaTheme="minorHAnsi" w:hAnsi="PT Mon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6000A7"/>
    <w:multiLevelType w:val="multilevel"/>
    <w:tmpl w:val="14BE22A0"/>
    <w:lvl w:ilvl="0">
      <w:start w:val="1"/>
      <w:numFmt w:val="decimal"/>
      <w:pStyle w:val="SectionHeading"/>
      <w:suff w:val="space"/>
      <w:lvlText w:val="%1"/>
      <w:lvlJc w:val="left"/>
      <w:pPr>
        <w:ind w:left="0" w:firstLine="709"/>
      </w:pPr>
      <w:rPr>
        <w:rFonts w:hint="default"/>
      </w:rPr>
    </w:lvl>
    <w:lvl w:ilvl="1">
      <w:start w:val="1"/>
      <w:numFmt w:val="decimal"/>
      <w:pStyle w:val="2"/>
      <w:suff w:val="space"/>
      <w:lvlText w:val="%1.%2"/>
      <w:lvlJc w:val="left"/>
      <w:pPr>
        <w:ind w:left="142" w:firstLine="709"/>
      </w:pPr>
      <w:rPr>
        <w:rFonts w:hint="default"/>
        <w:sz w:val="28"/>
        <w:szCs w:val="28"/>
      </w:rPr>
    </w:lvl>
    <w:lvl w:ilvl="2">
      <w:start w:val="1"/>
      <w:numFmt w:val="decimal"/>
      <w:pStyle w:val="Subsubsection"/>
      <w:suff w:val="space"/>
      <w:lvlText w:val="%1.%2.%3"/>
      <w:lvlJc w:val="left"/>
      <w:pPr>
        <w:ind w:left="0" w:firstLine="709"/>
      </w:pPr>
      <w:rPr>
        <w:rFonts w:hint="default"/>
        <w:b w:val="0"/>
        <w:bCs/>
      </w:rPr>
    </w:lvl>
    <w:lvl w:ilvl="3">
      <w:start w:val="1"/>
      <w:numFmt w:val="decimal"/>
      <w:lvlText w:val="%1.%2.%3.%4"/>
      <w:lvlJc w:val="left"/>
      <w:pPr>
        <w:ind w:left="0" w:firstLine="709"/>
      </w:pPr>
      <w:rPr>
        <w:rFonts w:hint="default"/>
      </w:rPr>
    </w:lvl>
    <w:lvl w:ilvl="4">
      <w:start w:val="1"/>
      <w:numFmt w:val="decimal"/>
      <w:lvlText w:val="%1.%2.%3.%4.%5"/>
      <w:lvlJc w:val="left"/>
      <w:pPr>
        <w:ind w:left="0" w:firstLine="709"/>
      </w:pPr>
      <w:rPr>
        <w:rFonts w:hint="default"/>
      </w:rPr>
    </w:lvl>
    <w:lvl w:ilvl="5">
      <w:start w:val="1"/>
      <w:numFmt w:val="decimal"/>
      <w:lvlText w:val="%1.%2.%3.%4.%5.%6"/>
      <w:lvlJc w:val="left"/>
      <w:pPr>
        <w:ind w:left="0" w:firstLine="709"/>
      </w:pPr>
      <w:rPr>
        <w:rFonts w:hint="default"/>
      </w:rPr>
    </w:lvl>
    <w:lvl w:ilvl="6">
      <w:start w:val="1"/>
      <w:numFmt w:val="decimal"/>
      <w:lvlText w:val="%1.%2.%3.%4.%5.%6.%7"/>
      <w:lvlJc w:val="left"/>
      <w:pPr>
        <w:ind w:left="0" w:firstLine="709"/>
      </w:pPr>
      <w:rPr>
        <w:rFonts w:hint="default"/>
      </w:rPr>
    </w:lvl>
    <w:lvl w:ilvl="7">
      <w:start w:val="1"/>
      <w:numFmt w:val="decimal"/>
      <w:lvlText w:val="%1.%2.%3.%4.%5.%6.%7.%8"/>
      <w:lvlJc w:val="left"/>
      <w:pPr>
        <w:ind w:left="0" w:firstLine="709"/>
      </w:pPr>
      <w:rPr>
        <w:rFonts w:hint="default"/>
      </w:rPr>
    </w:lvl>
    <w:lvl w:ilvl="8">
      <w:start w:val="1"/>
      <w:numFmt w:val="decimal"/>
      <w:lvlText w:val="%1.%2.%3.%4.%5.%6.%7.%8.%9"/>
      <w:lvlJc w:val="left"/>
      <w:pPr>
        <w:ind w:left="0" w:firstLine="709"/>
      </w:pPr>
      <w:rPr>
        <w:rFonts w:hint="default"/>
      </w:rPr>
    </w:lvl>
  </w:abstractNum>
  <w:abstractNum w:abstractNumId="3" w15:restartNumberingAfterBreak="0">
    <w:nsid w:val="213C28CD"/>
    <w:multiLevelType w:val="hybridMultilevel"/>
    <w:tmpl w:val="C198594C"/>
    <w:lvl w:ilvl="0" w:tplc="3580D9E2">
      <w:start w:val="1"/>
      <w:numFmt w:val="decimal"/>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 w15:restartNumberingAfterBreak="0">
    <w:nsid w:val="2A6821B7"/>
    <w:multiLevelType w:val="hybridMultilevel"/>
    <w:tmpl w:val="4C0CFA20"/>
    <w:lvl w:ilvl="0" w:tplc="58867D1E">
      <w:start w:val="41"/>
      <w:numFmt w:val="bullet"/>
      <w:lvlText w:val="-"/>
      <w:lvlJc w:val="left"/>
      <w:pPr>
        <w:ind w:left="720" w:hanging="360"/>
      </w:pPr>
      <w:rPr>
        <w:rFonts w:ascii="PT Mono" w:eastAsiaTheme="minorHAnsi" w:hAnsi="PT Mon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DF2947"/>
    <w:multiLevelType w:val="hybridMultilevel"/>
    <w:tmpl w:val="24E021AE"/>
    <w:lvl w:ilvl="0" w:tplc="12AE18C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538975B6"/>
    <w:multiLevelType w:val="hybridMultilevel"/>
    <w:tmpl w:val="6C3CA6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763A0C"/>
    <w:multiLevelType w:val="hybridMultilevel"/>
    <w:tmpl w:val="F1BEC0FE"/>
    <w:lvl w:ilvl="0" w:tplc="562AEEB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717A1958"/>
    <w:multiLevelType w:val="hybridMultilevel"/>
    <w:tmpl w:val="0A445566"/>
    <w:lvl w:ilvl="0" w:tplc="06E274D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983966323">
    <w:abstractNumId w:val="3"/>
  </w:num>
  <w:num w:numId="2" w16cid:durableId="1784423160">
    <w:abstractNumId w:val="0"/>
  </w:num>
  <w:num w:numId="3" w16cid:durableId="477115387">
    <w:abstractNumId w:val="0"/>
  </w:num>
  <w:num w:numId="4" w16cid:durableId="873422679">
    <w:abstractNumId w:val="0"/>
  </w:num>
  <w:num w:numId="5" w16cid:durableId="351104984">
    <w:abstractNumId w:val="0"/>
  </w:num>
  <w:num w:numId="6" w16cid:durableId="1321812552">
    <w:abstractNumId w:val="0"/>
  </w:num>
  <w:num w:numId="7" w16cid:durableId="1432318606">
    <w:abstractNumId w:val="2"/>
  </w:num>
  <w:num w:numId="8" w16cid:durableId="695496849">
    <w:abstractNumId w:val="2"/>
  </w:num>
  <w:num w:numId="9" w16cid:durableId="1068190394">
    <w:abstractNumId w:val="2"/>
  </w:num>
  <w:num w:numId="10" w16cid:durableId="108791307">
    <w:abstractNumId w:val="2"/>
  </w:num>
  <w:num w:numId="11" w16cid:durableId="738329066">
    <w:abstractNumId w:val="2"/>
  </w:num>
  <w:num w:numId="12" w16cid:durableId="677315394">
    <w:abstractNumId w:val="2"/>
  </w:num>
  <w:num w:numId="13" w16cid:durableId="2009941114">
    <w:abstractNumId w:val="2"/>
  </w:num>
  <w:num w:numId="14" w16cid:durableId="792333614">
    <w:abstractNumId w:val="2"/>
  </w:num>
  <w:num w:numId="15" w16cid:durableId="962541726">
    <w:abstractNumId w:val="2"/>
  </w:num>
  <w:num w:numId="16" w16cid:durableId="292449576">
    <w:abstractNumId w:val="2"/>
  </w:num>
  <w:num w:numId="17" w16cid:durableId="1173031056">
    <w:abstractNumId w:val="2"/>
  </w:num>
  <w:num w:numId="18" w16cid:durableId="575163764">
    <w:abstractNumId w:val="6"/>
  </w:num>
  <w:num w:numId="19" w16cid:durableId="574323928">
    <w:abstractNumId w:val="5"/>
  </w:num>
  <w:num w:numId="20" w16cid:durableId="651175248">
    <w:abstractNumId w:val="7"/>
  </w:num>
  <w:num w:numId="21" w16cid:durableId="130632290">
    <w:abstractNumId w:val="4"/>
  </w:num>
  <w:num w:numId="22" w16cid:durableId="2057854289">
    <w:abstractNumId w:val="1"/>
  </w:num>
  <w:num w:numId="23" w16cid:durableId="4827397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attachedTemplate r:id="rId1"/>
  <w:defaultTabStop w:val="720"/>
  <w:drawingGridHorizontalSpacing w:val="100"/>
  <w:drawingGridVerticalSpacing w:val="136"/>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F4A"/>
    <w:rsid w:val="00000373"/>
    <w:rsid w:val="00002849"/>
    <w:rsid w:val="0000290F"/>
    <w:rsid w:val="00011027"/>
    <w:rsid w:val="00035BF0"/>
    <w:rsid w:val="0004541A"/>
    <w:rsid w:val="00057F07"/>
    <w:rsid w:val="00070F87"/>
    <w:rsid w:val="00080830"/>
    <w:rsid w:val="00080E6D"/>
    <w:rsid w:val="000821EC"/>
    <w:rsid w:val="00093E46"/>
    <w:rsid w:val="00097094"/>
    <w:rsid w:val="000A2316"/>
    <w:rsid w:val="000B2ADA"/>
    <w:rsid w:val="000B5CE2"/>
    <w:rsid w:val="000C45EA"/>
    <w:rsid w:val="000E1CA9"/>
    <w:rsid w:val="00121A6C"/>
    <w:rsid w:val="00127647"/>
    <w:rsid w:val="00134BD1"/>
    <w:rsid w:val="00135FBF"/>
    <w:rsid w:val="0018091F"/>
    <w:rsid w:val="00182E58"/>
    <w:rsid w:val="001A3DBB"/>
    <w:rsid w:val="001A4C43"/>
    <w:rsid w:val="001A4C58"/>
    <w:rsid w:val="001B5C22"/>
    <w:rsid w:val="001C3770"/>
    <w:rsid w:val="001C38E9"/>
    <w:rsid w:val="001C7D6A"/>
    <w:rsid w:val="001D44E7"/>
    <w:rsid w:val="001E6BA4"/>
    <w:rsid w:val="00206B55"/>
    <w:rsid w:val="00237C42"/>
    <w:rsid w:val="00252E42"/>
    <w:rsid w:val="0025554D"/>
    <w:rsid w:val="002566CD"/>
    <w:rsid w:val="00265897"/>
    <w:rsid w:val="00266B13"/>
    <w:rsid w:val="00270D13"/>
    <w:rsid w:val="0027409F"/>
    <w:rsid w:val="00277435"/>
    <w:rsid w:val="00286042"/>
    <w:rsid w:val="002A1D88"/>
    <w:rsid w:val="002C50A7"/>
    <w:rsid w:val="002C5FF5"/>
    <w:rsid w:val="002D4617"/>
    <w:rsid w:val="002E0322"/>
    <w:rsid w:val="002E645E"/>
    <w:rsid w:val="002F7A68"/>
    <w:rsid w:val="0030410D"/>
    <w:rsid w:val="00326E7A"/>
    <w:rsid w:val="0033093D"/>
    <w:rsid w:val="003363A9"/>
    <w:rsid w:val="0034002F"/>
    <w:rsid w:val="003473CF"/>
    <w:rsid w:val="0036234E"/>
    <w:rsid w:val="00392EEF"/>
    <w:rsid w:val="003A3F52"/>
    <w:rsid w:val="003C6140"/>
    <w:rsid w:val="003D3A78"/>
    <w:rsid w:val="003E0AF4"/>
    <w:rsid w:val="003E3C7A"/>
    <w:rsid w:val="003E6DC8"/>
    <w:rsid w:val="00406BE0"/>
    <w:rsid w:val="00446156"/>
    <w:rsid w:val="00462CFB"/>
    <w:rsid w:val="00482E77"/>
    <w:rsid w:val="00485503"/>
    <w:rsid w:val="00487ECC"/>
    <w:rsid w:val="00490E2D"/>
    <w:rsid w:val="004A0AE7"/>
    <w:rsid w:val="004A166F"/>
    <w:rsid w:val="004A5233"/>
    <w:rsid w:val="004D324C"/>
    <w:rsid w:val="004E23D4"/>
    <w:rsid w:val="004F50CE"/>
    <w:rsid w:val="005022FD"/>
    <w:rsid w:val="005143BD"/>
    <w:rsid w:val="005245D1"/>
    <w:rsid w:val="00536386"/>
    <w:rsid w:val="00550415"/>
    <w:rsid w:val="005629E3"/>
    <w:rsid w:val="00563E01"/>
    <w:rsid w:val="005748BD"/>
    <w:rsid w:val="005A48D9"/>
    <w:rsid w:val="005A7880"/>
    <w:rsid w:val="005B4581"/>
    <w:rsid w:val="005B66B1"/>
    <w:rsid w:val="005D1ABA"/>
    <w:rsid w:val="005D42B6"/>
    <w:rsid w:val="005E1DAA"/>
    <w:rsid w:val="005E2820"/>
    <w:rsid w:val="006034DB"/>
    <w:rsid w:val="00606C50"/>
    <w:rsid w:val="00607067"/>
    <w:rsid w:val="00633EA3"/>
    <w:rsid w:val="00645A25"/>
    <w:rsid w:val="00646214"/>
    <w:rsid w:val="0067159D"/>
    <w:rsid w:val="00671B2D"/>
    <w:rsid w:val="006756B9"/>
    <w:rsid w:val="00677ADA"/>
    <w:rsid w:val="00697383"/>
    <w:rsid w:val="006A3EF1"/>
    <w:rsid w:val="006B1DC1"/>
    <w:rsid w:val="0070170F"/>
    <w:rsid w:val="007112E1"/>
    <w:rsid w:val="00726958"/>
    <w:rsid w:val="00735FA7"/>
    <w:rsid w:val="00737F34"/>
    <w:rsid w:val="007473CE"/>
    <w:rsid w:val="00751CE7"/>
    <w:rsid w:val="007734EC"/>
    <w:rsid w:val="0077647B"/>
    <w:rsid w:val="0077689C"/>
    <w:rsid w:val="00794A96"/>
    <w:rsid w:val="007968AB"/>
    <w:rsid w:val="007B272C"/>
    <w:rsid w:val="007B756B"/>
    <w:rsid w:val="007D146B"/>
    <w:rsid w:val="007D5E82"/>
    <w:rsid w:val="007D69F8"/>
    <w:rsid w:val="007E2024"/>
    <w:rsid w:val="0080344B"/>
    <w:rsid w:val="00813275"/>
    <w:rsid w:val="00817D97"/>
    <w:rsid w:val="00827D26"/>
    <w:rsid w:val="00830578"/>
    <w:rsid w:val="00834FED"/>
    <w:rsid w:val="008568E5"/>
    <w:rsid w:val="008701FC"/>
    <w:rsid w:val="008837CA"/>
    <w:rsid w:val="00884EC9"/>
    <w:rsid w:val="00887747"/>
    <w:rsid w:val="008A13BA"/>
    <w:rsid w:val="008A39AD"/>
    <w:rsid w:val="008B0CC1"/>
    <w:rsid w:val="008E2B7C"/>
    <w:rsid w:val="008E3370"/>
    <w:rsid w:val="0090123D"/>
    <w:rsid w:val="0094670A"/>
    <w:rsid w:val="00954471"/>
    <w:rsid w:val="009660BD"/>
    <w:rsid w:val="0097533F"/>
    <w:rsid w:val="00997559"/>
    <w:rsid w:val="009A1C5E"/>
    <w:rsid w:val="009C024F"/>
    <w:rsid w:val="009C0388"/>
    <w:rsid w:val="009C7B06"/>
    <w:rsid w:val="00A1785E"/>
    <w:rsid w:val="00A21B7C"/>
    <w:rsid w:val="00A24C2D"/>
    <w:rsid w:val="00A35F74"/>
    <w:rsid w:val="00A473A8"/>
    <w:rsid w:val="00A47450"/>
    <w:rsid w:val="00A5063A"/>
    <w:rsid w:val="00A5681E"/>
    <w:rsid w:val="00A708B7"/>
    <w:rsid w:val="00A960F2"/>
    <w:rsid w:val="00AB5B10"/>
    <w:rsid w:val="00AC7493"/>
    <w:rsid w:val="00B113FF"/>
    <w:rsid w:val="00B12C4E"/>
    <w:rsid w:val="00B46FE5"/>
    <w:rsid w:val="00B60577"/>
    <w:rsid w:val="00B679F2"/>
    <w:rsid w:val="00B70309"/>
    <w:rsid w:val="00B72F0D"/>
    <w:rsid w:val="00B74767"/>
    <w:rsid w:val="00B816AD"/>
    <w:rsid w:val="00B84E30"/>
    <w:rsid w:val="00B94A43"/>
    <w:rsid w:val="00BA0F4A"/>
    <w:rsid w:val="00BA3F7A"/>
    <w:rsid w:val="00BA5975"/>
    <w:rsid w:val="00BA77CD"/>
    <w:rsid w:val="00BA7D7C"/>
    <w:rsid w:val="00BB397A"/>
    <w:rsid w:val="00BF00E5"/>
    <w:rsid w:val="00BF3DBA"/>
    <w:rsid w:val="00C04258"/>
    <w:rsid w:val="00C04CDD"/>
    <w:rsid w:val="00C40A0D"/>
    <w:rsid w:val="00C43330"/>
    <w:rsid w:val="00C51B53"/>
    <w:rsid w:val="00C904CB"/>
    <w:rsid w:val="00C9117D"/>
    <w:rsid w:val="00C91969"/>
    <w:rsid w:val="00C92022"/>
    <w:rsid w:val="00C972CF"/>
    <w:rsid w:val="00C97A74"/>
    <w:rsid w:val="00CA29E7"/>
    <w:rsid w:val="00CA5C57"/>
    <w:rsid w:val="00CB452E"/>
    <w:rsid w:val="00CC00C3"/>
    <w:rsid w:val="00CC3386"/>
    <w:rsid w:val="00CE2E6B"/>
    <w:rsid w:val="00CE57A6"/>
    <w:rsid w:val="00D01EBE"/>
    <w:rsid w:val="00D13F01"/>
    <w:rsid w:val="00D35DB6"/>
    <w:rsid w:val="00D5273B"/>
    <w:rsid w:val="00D60321"/>
    <w:rsid w:val="00D6233B"/>
    <w:rsid w:val="00D75568"/>
    <w:rsid w:val="00D75AA5"/>
    <w:rsid w:val="00D85EF9"/>
    <w:rsid w:val="00DA265C"/>
    <w:rsid w:val="00DA6D59"/>
    <w:rsid w:val="00DC7543"/>
    <w:rsid w:val="00DD50E6"/>
    <w:rsid w:val="00DD5738"/>
    <w:rsid w:val="00DD7357"/>
    <w:rsid w:val="00E0190B"/>
    <w:rsid w:val="00E10B75"/>
    <w:rsid w:val="00E1719A"/>
    <w:rsid w:val="00E6604C"/>
    <w:rsid w:val="00E84942"/>
    <w:rsid w:val="00E84C13"/>
    <w:rsid w:val="00E85BCD"/>
    <w:rsid w:val="00E96A33"/>
    <w:rsid w:val="00EC40D1"/>
    <w:rsid w:val="00EE3459"/>
    <w:rsid w:val="00EE74BB"/>
    <w:rsid w:val="00EF308A"/>
    <w:rsid w:val="00F141AD"/>
    <w:rsid w:val="00F4315A"/>
    <w:rsid w:val="00F454A6"/>
    <w:rsid w:val="00F67428"/>
    <w:rsid w:val="00F77BA9"/>
    <w:rsid w:val="00FA0908"/>
    <w:rsid w:val="00FA5AD9"/>
    <w:rsid w:val="00FB37F1"/>
    <w:rsid w:val="00FB553B"/>
    <w:rsid w:val="00FC27F8"/>
    <w:rsid w:val="00FC4423"/>
    <w:rsid w:val="00FD4DB6"/>
    <w:rsid w:val="00FE3CFE"/>
    <w:rsid w:val="00FF27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704F0"/>
  <w15:chartTrackingRefBased/>
  <w15:docId w15:val="{9F049949-E5D7-466C-9630-8E28370AC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Main text"/>
    <w:qFormat/>
    <w:rsid w:val="00735FA7"/>
    <w:pPr>
      <w:spacing w:after="0" w:line="360" w:lineRule="auto"/>
      <w:ind w:firstLine="709"/>
      <w:jc w:val="both"/>
    </w:pPr>
    <w:rPr>
      <w:rFonts w:ascii="PT Astra Serif" w:hAnsi="PT Astra Serif"/>
      <w:sz w:val="28"/>
    </w:rPr>
  </w:style>
  <w:style w:type="paragraph" w:styleId="1">
    <w:name w:val="heading 1"/>
    <w:aliases w:val="Main Heading"/>
    <w:basedOn w:val="a"/>
    <w:next w:val="a"/>
    <w:link w:val="10"/>
    <w:uiPriority w:val="9"/>
    <w:qFormat/>
    <w:rsid w:val="00997559"/>
    <w:pPr>
      <w:pageBreakBefore/>
      <w:pBdr>
        <w:top w:val="nil"/>
        <w:left w:val="nil"/>
        <w:bottom w:val="nil"/>
        <w:right w:val="nil"/>
        <w:between w:val="nil"/>
      </w:pBdr>
      <w:spacing w:line="240" w:lineRule="auto"/>
      <w:ind w:firstLine="0"/>
      <w:jc w:val="center"/>
      <w:outlineLvl w:val="0"/>
    </w:pPr>
    <w:rPr>
      <w:b/>
      <w:bCs/>
      <w:caps/>
      <w:lang w:val="ru-RU"/>
    </w:rPr>
  </w:style>
  <w:style w:type="paragraph" w:styleId="2">
    <w:name w:val="heading 2"/>
    <w:aliases w:val="Subsection heading"/>
    <w:basedOn w:val="a0"/>
    <w:next w:val="a"/>
    <w:link w:val="20"/>
    <w:uiPriority w:val="9"/>
    <w:unhideWhenUsed/>
    <w:qFormat/>
    <w:rsid w:val="000C45EA"/>
    <w:pPr>
      <w:numPr>
        <w:ilvl w:val="1"/>
        <w:numId w:val="17"/>
      </w:numPr>
      <w:outlineLvl w:val="1"/>
    </w:pPr>
    <w:rPr>
      <w:b/>
      <w:lang w:val="ru-RU"/>
    </w:rPr>
  </w:style>
  <w:style w:type="paragraph" w:styleId="3">
    <w:name w:val="heading 3"/>
    <w:basedOn w:val="a"/>
    <w:next w:val="a"/>
    <w:link w:val="30"/>
    <w:uiPriority w:val="9"/>
    <w:semiHidden/>
    <w:unhideWhenUsed/>
    <w:qFormat/>
    <w:rsid w:val="000C45E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a5"/>
    <w:uiPriority w:val="99"/>
    <w:unhideWhenUsed/>
    <w:rsid w:val="005D42B6"/>
    <w:pPr>
      <w:tabs>
        <w:tab w:val="center" w:pos="4844"/>
        <w:tab w:val="right" w:pos="9689"/>
      </w:tabs>
      <w:spacing w:line="240" w:lineRule="auto"/>
    </w:pPr>
  </w:style>
  <w:style w:type="character" w:customStyle="1" w:styleId="a5">
    <w:name w:val="Верхний колонтитул Знак"/>
    <w:basedOn w:val="a1"/>
    <w:link w:val="a4"/>
    <w:uiPriority w:val="99"/>
    <w:rsid w:val="005D42B6"/>
    <w:rPr>
      <w:rFonts w:ascii="PT Astra Serif" w:hAnsi="PT Astra Serif"/>
      <w:sz w:val="28"/>
    </w:rPr>
  </w:style>
  <w:style w:type="paragraph" w:styleId="a6">
    <w:name w:val="footer"/>
    <w:basedOn w:val="a"/>
    <w:link w:val="a7"/>
    <w:uiPriority w:val="99"/>
    <w:unhideWhenUsed/>
    <w:rsid w:val="005D42B6"/>
    <w:pPr>
      <w:tabs>
        <w:tab w:val="center" w:pos="4844"/>
        <w:tab w:val="right" w:pos="9689"/>
      </w:tabs>
      <w:spacing w:line="240" w:lineRule="auto"/>
    </w:pPr>
  </w:style>
  <w:style w:type="character" w:customStyle="1" w:styleId="a7">
    <w:name w:val="Нижний колонтитул Знак"/>
    <w:basedOn w:val="a1"/>
    <w:link w:val="a6"/>
    <w:uiPriority w:val="99"/>
    <w:rsid w:val="005D42B6"/>
    <w:rPr>
      <w:rFonts w:ascii="PT Astra Serif" w:hAnsi="PT Astra Serif"/>
      <w:sz w:val="28"/>
    </w:rPr>
  </w:style>
  <w:style w:type="character" w:customStyle="1" w:styleId="10">
    <w:name w:val="Заголовок 1 Знак"/>
    <w:aliases w:val="Main Heading Знак"/>
    <w:basedOn w:val="a1"/>
    <w:link w:val="1"/>
    <w:uiPriority w:val="9"/>
    <w:rsid w:val="00997559"/>
    <w:rPr>
      <w:rFonts w:ascii="PT Astra Serif" w:hAnsi="PT Astra Serif"/>
      <w:b/>
      <w:bCs/>
      <w:caps/>
      <w:sz w:val="28"/>
      <w:lang w:val="ru-RU"/>
    </w:rPr>
  </w:style>
  <w:style w:type="character" w:styleId="a8">
    <w:name w:val="Hyperlink"/>
    <w:basedOn w:val="a1"/>
    <w:uiPriority w:val="99"/>
    <w:unhideWhenUsed/>
    <w:rsid w:val="00BA7D7C"/>
    <w:rPr>
      <w:color w:val="0563C1" w:themeColor="hyperlink"/>
      <w:u w:val="single"/>
    </w:rPr>
  </w:style>
  <w:style w:type="paragraph" w:styleId="11">
    <w:name w:val="toc 1"/>
    <w:basedOn w:val="a"/>
    <w:next w:val="a"/>
    <w:autoRedefine/>
    <w:uiPriority w:val="39"/>
    <w:unhideWhenUsed/>
    <w:rsid w:val="00BA7D7C"/>
    <w:pPr>
      <w:spacing w:after="100"/>
    </w:pPr>
  </w:style>
  <w:style w:type="paragraph" w:customStyle="1" w:styleId="Listing">
    <w:name w:val="Listing"/>
    <w:basedOn w:val="a"/>
    <w:link w:val="ListingChar"/>
    <w:qFormat/>
    <w:rsid w:val="0077689C"/>
    <w:pPr>
      <w:pBdr>
        <w:top w:val="single" w:sz="4" w:space="1" w:color="auto"/>
        <w:bottom w:val="single" w:sz="4" w:space="1" w:color="auto"/>
      </w:pBdr>
      <w:suppressAutoHyphens/>
      <w:autoSpaceDE w:val="0"/>
      <w:autoSpaceDN w:val="0"/>
      <w:adjustRightInd w:val="0"/>
      <w:spacing w:line="240" w:lineRule="auto"/>
      <w:ind w:firstLine="0"/>
    </w:pPr>
    <w:rPr>
      <w:rFonts w:ascii="PT Mono" w:hAnsi="PT Mono" w:cs="Times New Roman"/>
      <w:noProof/>
      <w:color w:val="000000" w:themeColor="text1"/>
      <w:sz w:val="24"/>
      <w:lang w:val="ru-RU"/>
    </w:rPr>
  </w:style>
  <w:style w:type="paragraph" w:styleId="a9">
    <w:name w:val="caption"/>
    <w:basedOn w:val="a"/>
    <w:next w:val="a"/>
    <w:uiPriority w:val="35"/>
    <w:unhideWhenUsed/>
    <w:qFormat/>
    <w:rsid w:val="00485503"/>
    <w:pPr>
      <w:keepNext/>
      <w:spacing w:line="240" w:lineRule="auto"/>
      <w:ind w:firstLine="0"/>
    </w:pPr>
    <w:rPr>
      <w:color w:val="000000" w:themeColor="text1"/>
      <w:szCs w:val="28"/>
    </w:rPr>
  </w:style>
  <w:style w:type="character" w:customStyle="1" w:styleId="ListingChar">
    <w:name w:val="Listing Char"/>
    <w:basedOn w:val="a1"/>
    <w:link w:val="Listing"/>
    <w:rsid w:val="0077689C"/>
    <w:rPr>
      <w:rFonts w:ascii="PT Mono" w:hAnsi="PT Mono" w:cs="Times New Roman"/>
      <w:noProof/>
      <w:color w:val="000000" w:themeColor="text1"/>
      <w:sz w:val="24"/>
      <w:lang w:val="ru-RU"/>
    </w:rPr>
  </w:style>
  <w:style w:type="table" w:styleId="aa">
    <w:name w:val="Table Grid"/>
    <w:basedOn w:val="a2"/>
    <w:uiPriority w:val="39"/>
    <w:rsid w:val="00E96A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TOC Heading"/>
    <w:basedOn w:val="1"/>
    <w:next w:val="a"/>
    <w:uiPriority w:val="39"/>
    <w:unhideWhenUsed/>
    <w:qFormat/>
    <w:rsid w:val="004F50CE"/>
    <w:pPr>
      <w:keepNext/>
      <w:keepLines/>
      <w:pageBreakBefore w:val="0"/>
      <w:pBdr>
        <w:top w:val="none" w:sz="0" w:space="0" w:color="auto"/>
        <w:left w:val="none" w:sz="0" w:space="0" w:color="auto"/>
        <w:bottom w:val="none" w:sz="0" w:space="0" w:color="auto"/>
        <w:right w:val="none" w:sz="0" w:space="0" w:color="auto"/>
        <w:between w:val="none" w:sz="0" w:space="0" w:color="auto"/>
      </w:pBdr>
      <w:spacing w:before="240" w:line="259" w:lineRule="auto"/>
      <w:jc w:val="left"/>
      <w:outlineLvl w:val="9"/>
    </w:pPr>
    <w:rPr>
      <w:rFonts w:asciiTheme="majorHAnsi" w:eastAsiaTheme="majorEastAsia" w:hAnsiTheme="majorHAnsi" w:cstheme="majorBidi"/>
      <w:b w:val="0"/>
      <w:bCs w:val="0"/>
      <w:color w:val="2F5496" w:themeColor="accent1" w:themeShade="BF"/>
      <w:sz w:val="32"/>
      <w:szCs w:val="32"/>
      <w:lang w:val="en-US"/>
    </w:rPr>
  </w:style>
  <w:style w:type="paragraph" w:customStyle="1" w:styleId="SectionHeading">
    <w:name w:val="Section Heading"/>
    <w:basedOn w:val="1"/>
    <w:next w:val="a"/>
    <w:link w:val="SectionHeadingChar"/>
    <w:qFormat/>
    <w:rsid w:val="000C45EA"/>
    <w:pPr>
      <w:numPr>
        <w:numId w:val="17"/>
      </w:numPr>
      <w:suppressAutoHyphens/>
      <w:jc w:val="left"/>
    </w:pPr>
    <w:rPr>
      <w:caps w:val="0"/>
    </w:rPr>
  </w:style>
  <w:style w:type="character" w:customStyle="1" w:styleId="SectionHeadingChar">
    <w:name w:val="Section Heading Char"/>
    <w:basedOn w:val="10"/>
    <w:link w:val="SectionHeading"/>
    <w:rsid w:val="00E85BCD"/>
    <w:rPr>
      <w:rFonts w:ascii="PT Astra Serif" w:hAnsi="PT Astra Serif"/>
      <w:b/>
      <w:bCs/>
      <w:caps w:val="0"/>
      <w:sz w:val="28"/>
      <w:lang w:val="ru-RU"/>
    </w:rPr>
  </w:style>
  <w:style w:type="paragraph" w:styleId="ac">
    <w:name w:val="List Paragraph"/>
    <w:basedOn w:val="a"/>
    <w:uiPriority w:val="34"/>
    <w:qFormat/>
    <w:rsid w:val="00A473A8"/>
    <w:pPr>
      <w:contextualSpacing/>
    </w:pPr>
  </w:style>
  <w:style w:type="character" w:styleId="ad">
    <w:name w:val="page number"/>
    <w:basedOn w:val="a1"/>
    <w:uiPriority w:val="99"/>
    <w:semiHidden/>
    <w:unhideWhenUsed/>
    <w:rsid w:val="00097094"/>
  </w:style>
  <w:style w:type="character" w:customStyle="1" w:styleId="20">
    <w:name w:val="Заголовок 2 Знак"/>
    <w:aliases w:val="Subsection heading Знак"/>
    <w:basedOn w:val="a1"/>
    <w:link w:val="2"/>
    <w:uiPriority w:val="9"/>
    <w:rsid w:val="00F141AD"/>
    <w:rPr>
      <w:rFonts w:ascii="PT Astra Serif" w:hAnsi="PT Astra Serif"/>
      <w:b/>
      <w:sz w:val="28"/>
      <w:lang w:val="ru-RU"/>
    </w:rPr>
  </w:style>
  <w:style w:type="paragraph" w:styleId="a0">
    <w:name w:val="No Spacing"/>
    <w:uiPriority w:val="1"/>
    <w:qFormat/>
    <w:rsid w:val="005748BD"/>
    <w:pPr>
      <w:spacing w:after="0" w:line="240" w:lineRule="auto"/>
      <w:ind w:firstLine="709"/>
    </w:pPr>
    <w:rPr>
      <w:rFonts w:ascii="PT Astra Serif" w:hAnsi="PT Astra Serif"/>
      <w:sz w:val="28"/>
    </w:rPr>
  </w:style>
  <w:style w:type="paragraph" w:customStyle="1" w:styleId="Subsubsection">
    <w:name w:val="Subsubsection"/>
    <w:basedOn w:val="3"/>
    <w:next w:val="a"/>
    <w:link w:val="SubsubsectionChar"/>
    <w:qFormat/>
    <w:rsid w:val="000C45EA"/>
    <w:pPr>
      <w:numPr>
        <w:ilvl w:val="2"/>
        <w:numId w:val="10"/>
      </w:numPr>
    </w:pPr>
    <w:rPr>
      <w:rFonts w:ascii="PT Astra Serif" w:hAnsi="PT Astra Serif"/>
      <w:color w:val="auto"/>
      <w:sz w:val="28"/>
      <w:lang w:val="ru-RU"/>
    </w:rPr>
  </w:style>
  <w:style w:type="character" w:customStyle="1" w:styleId="SubsubsectionChar">
    <w:name w:val="Subsubsection Char"/>
    <w:basedOn w:val="20"/>
    <w:link w:val="Subsubsection"/>
    <w:rsid w:val="000C45EA"/>
    <w:rPr>
      <w:rFonts w:ascii="PT Astra Serif" w:eastAsiaTheme="majorEastAsia" w:hAnsi="PT Astra Serif" w:cstheme="majorBidi"/>
      <w:b w:val="0"/>
      <w:sz w:val="28"/>
      <w:szCs w:val="24"/>
      <w:lang w:val="ru-RU"/>
    </w:rPr>
  </w:style>
  <w:style w:type="paragraph" w:styleId="21">
    <w:name w:val="toc 2"/>
    <w:basedOn w:val="a"/>
    <w:next w:val="a"/>
    <w:autoRedefine/>
    <w:uiPriority w:val="39"/>
    <w:unhideWhenUsed/>
    <w:rsid w:val="000C45EA"/>
  </w:style>
  <w:style w:type="character" w:customStyle="1" w:styleId="30">
    <w:name w:val="Заголовок 3 Знак"/>
    <w:basedOn w:val="a1"/>
    <w:link w:val="3"/>
    <w:uiPriority w:val="9"/>
    <w:semiHidden/>
    <w:rsid w:val="000C45EA"/>
    <w:rPr>
      <w:rFonts w:asciiTheme="majorHAnsi" w:eastAsiaTheme="majorEastAsia" w:hAnsiTheme="majorHAnsi" w:cstheme="majorBidi"/>
      <w:color w:val="1F3763" w:themeColor="accent1" w:themeShade="7F"/>
      <w:sz w:val="24"/>
      <w:szCs w:val="24"/>
    </w:rPr>
  </w:style>
  <w:style w:type="character" w:styleId="ae">
    <w:name w:val="Placeholder Text"/>
    <w:basedOn w:val="a1"/>
    <w:uiPriority w:val="99"/>
    <w:semiHidden/>
    <w:rsid w:val="00E0190B"/>
    <w:rPr>
      <w:color w:val="666666"/>
    </w:rPr>
  </w:style>
  <w:style w:type="character" w:styleId="af">
    <w:name w:val="Unresolved Mention"/>
    <w:basedOn w:val="a1"/>
    <w:uiPriority w:val="99"/>
    <w:semiHidden/>
    <w:unhideWhenUsed/>
    <w:rsid w:val="00C04CDD"/>
    <w:rPr>
      <w:color w:val="605E5C"/>
      <w:shd w:val="clear" w:color="auto" w:fill="E1DFDD"/>
    </w:rPr>
  </w:style>
  <w:style w:type="character" w:styleId="af0">
    <w:name w:val="FollowedHyperlink"/>
    <w:basedOn w:val="a1"/>
    <w:uiPriority w:val="99"/>
    <w:semiHidden/>
    <w:unhideWhenUsed/>
    <w:rsid w:val="00C04CDD"/>
    <w:rPr>
      <w:color w:val="954F72" w:themeColor="followedHyperlink"/>
      <w:u w:val="single"/>
    </w:rPr>
  </w:style>
  <w:style w:type="character" w:styleId="af1">
    <w:name w:val="line number"/>
    <w:basedOn w:val="a1"/>
    <w:uiPriority w:val="99"/>
    <w:semiHidden/>
    <w:unhideWhenUsed/>
    <w:rsid w:val="0094670A"/>
  </w:style>
  <w:style w:type="paragraph" w:styleId="31">
    <w:name w:val="toc 3"/>
    <w:basedOn w:val="a"/>
    <w:next w:val="a"/>
    <w:autoRedefine/>
    <w:uiPriority w:val="39"/>
    <w:unhideWhenUsed/>
    <w:rsid w:val="00093E46"/>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imasik\Documents\Custom%20Office%20Templates\&#1064;&#1072;&#1073;&#1083;&#1086;&#1085;%20&#1080;&#1090;&#1084;&#108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59F2C1-625F-41BE-9FE7-0D0215D689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 итмо</Template>
  <TotalTime>4622</TotalTime>
  <Pages>22</Pages>
  <Words>2900</Words>
  <Characters>16532</Characters>
  <Application>Microsoft Office Word</Application>
  <DocSecurity>0</DocSecurity>
  <Lines>137</Lines>
  <Paragraphs>38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dimasik</dc:creator>
  <cp:keywords/>
  <dc:description/>
  <cp:lastModifiedBy>Ravil Bayanov</cp:lastModifiedBy>
  <cp:revision>13</cp:revision>
  <cp:lastPrinted>2025-11-03T13:38:00Z</cp:lastPrinted>
  <dcterms:created xsi:type="dcterms:W3CDTF">2025-10-08T19:43:00Z</dcterms:created>
  <dcterms:modified xsi:type="dcterms:W3CDTF">2025-11-05T21:08:00Z</dcterms:modified>
</cp:coreProperties>
</file>