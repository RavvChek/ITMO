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E96A33" w:rsidRPr="00050E7F" w14:paraId="547C4078" w14:textId="77777777" w:rsidTr="00011027">
        <w:trPr>
          <w:trHeight w:val="3438"/>
        </w:trPr>
        <w:tc>
          <w:tcPr>
            <w:tcW w:w="5000" w:type="pct"/>
          </w:tcPr>
          <w:p w14:paraId="27BAAFEE" w14:textId="77777777" w:rsidR="00E96A33" w:rsidRPr="002C5FF5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color w:val="000000"/>
                <w:lang w:val="ru-RU"/>
              </w:rPr>
              <w:t>Министерств</w:t>
            </w:r>
            <w:r w:rsidRPr="002C5FF5">
              <w:rPr>
                <w:lang w:val="ru-RU"/>
              </w:rPr>
              <w:t>о</w:t>
            </w:r>
            <w:r w:rsidRPr="002C5FF5">
              <w:rPr>
                <w:color w:val="000000"/>
                <w:lang w:val="ru-RU"/>
              </w:rPr>
              <w:t xml:space="preserve"> науки и высшего образования Российской Федерации</w:t>
            </w:r>
            <w:r w:rsidRPr="002C5FF5">
              <w:rPr>
                <w:color w:val="000000"/>
                <w:lang w:val="ru-RU"/>
              </w:rPr>
              <w:br/>
            </w:r>
            <w:r w:rsidRPr="002C5FF5">
              <w:rPr>
                <w:lang w:val="ru-RU"/>
              </w:rPr>
              <w:t>ФЕДЕРАЛЬНОЕ ГОСУДАРСТВЕННОЕ АВТОНОМНОЕ ОБРАЗОВАТЕЛЬНОЕ УЧРЕЖДЕНИЕ ВЫСШЕГО ОБРАЗОВАНИЯ</w:t>
            </w:r>
            <w:r w:rsidRPr="002C5FF5">
              <w:rPr>
                <w:lang w:val="ru-RU"/>
              </w:rPr>
              <w:br/>
              <w:t>НАЦИОНАЛЬНЫЙ ИССЛЕДОВАТЕЛЬСКИЙ УНИВЕРСИТЕТ ИТМО</w:t>
            </w:r>
            <w:r w:rsidRPr="002C5FF5">
              <w:rPr>
                <w:lang w:val="ru-RU"/>
              </w:rPr>
              <w:br/>
              <w:t>(НИУ ИТМО)</w:t>
            </w:r>
          </w:p>
          <w:p w14:paraId="3FFC13C7" w14:textId="77777777" w:rsidR="00E96A33" w:rsidRPr="002C5FF5" w:rsidRDefault="00E96A33" w:rsidP="00E96A33">
            <w:pPr>
              <w:ind w:firstLine="0"/>
              <w:jc w:val="center"/>
              <w:rPr>
                <w:lang w:val="ru-RU"/>
              </w:rPr>
            </w:pPr>
          </w:p>
          <w:p w14:paraId="448F9CB9" w14:textId="77777777" w:rsidR="00E96A33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lang w:val="ru-RU"/>
              </w:rPr>
              <w:t>Факультет программной инженерии и компьютерной техники</w:t>
            </w:r>
          </w:p>
        </w:tc>
      </w:tr>
      <w:tr w:rsidR="00E96A33" w:rsidRPr="00252E42" w14:paraId="186E1A57" w14:textId="77777777" w:rsidTr="00011027">
        <w:trPr>
          <w:trHeight w:val="5560"/>
        </w:trPr>
        <w:tc>
          <w:tcPr>
            <w:tcW w:w="5000" w:type="pct"/>
            <w:vAlign w:val="center"/>
          </w:tcPr>
          <w:p w14:paraId="424E1155" w14:textId="1B9B1EDF" w:rsidR="00B12C4E" w:rsidRPr="00EF308A" w:rsidRDefault="003363A9" w:rsidP="00E96A3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ОТЧЁТ</w:t>
            </w:r>
            <w:r>
              <w:rPr>
                <w:lang w:val="ru-RU"/>
              </w:rPr>
              <w:br/>
              <w:t xml:space="preserve">О ЛАБОРАТОРНОЙ РАБОТЕ </w:t>
            </w:r>
            <w:r w:rsidR="00097094">
              <w:rPr>
                <w:lang w:val="ru-RU"/>
              </w:rPr>
              <w:t>№</w:t>
            </w:r>
            <w:r w:rsidRPr="005748BD">
              <w:rPr>
                <w:lang w:val="ru-RU"/>
              </w:rPr>
              <w:t> </w:t>
            </w:r>
            <w:r w:rsidR="00C92022" w:rsidRPr="00C92022">
              <w:rPr>
                <w:lang w:val="ru-RU"/>
              </w:rPr>
              <w:t>3</w:t>
            </w:r>
            <w:r w:rsidR="00E96A33" w:rsidRPr="002C5FF5">
              <w:rPr>
                <w:lang w:val="ru-RU"/>
              </w:rPr>
              <w:br/>
            </w:r>
            <w:r w:rsidR="00EF308A">
              <w:rPr>
                <w:lang w:val="ru-RU"/>
              </w:rPr>
              <w:t>Администрирование систем и сетей</w:t>
            </w:r>
          </w:p>
          <w:p w14:paraId="3F2523F6" w14:textId="77777777" w:rsidR="00B12C4E" w:rsidRDefault="00B12C4E" w:rsidP="00B12C4E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по теме:</w:t>
            </w:r>
          </w:p>
          <w:p w14:paraId="60A71E9F" w14:textId="502F9499" w:rsidR="00050E7F" w:rsidRDefault="00050E7F" w:rsidP="00B12C4E">
            <w:pPr>
              <w:ind w:firstLine="0"/>
              <w:jc w:val="center"/>
              <w:rPr>
                <w:lang w:val="ru-RU"/>
              </w:rPr>
            </w:pPr>
            <w:r w:rsidRPr="00050E7F">
              <w:rPr>
                <w:lang w:val="ru-RU"/>
              </w:rPr>
              <w:t>Основы сетевой безопасности и доступа к сети</w:t>
            </w:r>
          </w:p>
          <w:p w14:paraId="528B1531" w14:textId="3DE4374F" w:rsidR="00050E7F" w:rsidRDefault="00050E7F" w:rsidP="00B12C4E">
            <w:pPr>
              <w:ind w:firstLine="0"/>
              <w:jc w:val="center"/>
            </w:pPr>
            <w:r>
              <w:rPr>
                <w:lang w:val="ru-RU"/>
              </w:rPr>
              <w:t>Часть 3</w:t>
            </w:r>
            <w:r>
              <w:t>:</w:t>
            </w:r>
          </w:p>
          <w:p w14:paraId="3B70D9E4" w14:textId="19E97703" w:rsidR="00050E7F" w:rsidRPr="00050E7F" w:rsidRDefault="00050E7F" w:rsidP="00B12C4E">
            <w:pPr>
              <w:ind w:firstLine="0"/>
              <w:jc w:val="center"/>
            </w:pPr>
            <w:proofErr w:type="spellStart"/>
            <w:r w:rsidRPr="00050E7F">
              <w:t>Настройка</w:t>
            </w:r>
            <w:proofErr w:type="spellEnd"/>
            <w:r w:rsidRPr="00050E7F">
              <w:t xml:space="preserve"> NAT</w:t>
            </w:r>
          </w:p>
          <w:p w14:paraId="5369CAB0" w14:textId="675922F7" w:rsidR="00E96A33" w:rsidRPr="00BA3F7A" w:rsidRDefault="00BA3F7A" w:rsidP="00E96A3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Желаемая оценка</w:t>
            </w:r>
            <w:r w:rsidRPr="00252E42">
              <w:rPr>
                <w:lang w:val="ru-RU"/>
              </w:rPr>
              <w:t xml:space="preserve">: </w:t>
            </w:r>
            <w:r>
              <w:rPr>
                <w:lang w:val="ru-RU"/>
              </w:rPr>
              <w:t>3</w:t>
            </w:r>
          </w:p>
          <w:p w14:paraId="1C919782" w14:textId="77777777" w:rsidR="00E96A33" w:rsidRPr="00E96A33" w:rsidRDefault="00E96A33" w:rsidP="00E96A33">
            <w:pPr>
              <w:tabs>
                <w:tab w:val="left" w:pos="2110"/>
              </w:tabs>
              <w:ind w:firstLine="0"/>
              <w:rPr>
                <w:lang w:val="ru-RU"/>
              </w:rPr>
            </w:pPr>
          </w:p>
        </w:tc>
      </w:tr>
      <w:tr w:rsidR="00E96A33" w:rsidRPr="00050E7F" w14:paraId="5F6125E0" w14:textId="77777777" w:rsidTr="00011027">
        <w:trPr>
          <w:trHeight w:val="3859"/>
        </w:trPr>
        <w:tc>
          <w:tcPr>
            <w:tcW w:w="5000" w:type="pct"/>
            <w:vAlign w:val="center"/>
          </w:tcPr>
          <w:p w14:paraId="52F5335A" w14:textId="5894D98A" w:rsidR="00097094" w:rsidRDefault="00E96A33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Выполнил</w:t>
            </w:r>
            <w:r w:rsidR="00EF308A">
              <w:rPr>
                <w:lang w:val="ru-RU"/>
              </w:rPr>
              <w:t>и</w:t>
            </w:r>
            <w:r>
              <w:rPr>
                <w:lang w:val="ru-RU"/>
              </w:rPr>
              <w:t xml:space="preserve">: </w:t>
            </w:r>
            <w:r w:rsidR="003363A9">
              <w:rPr>
                <w:lang w:val="ru-RU"/>
              </w:rPr>
              <w:t>студент</w:t>
            </w:r>
            <w:r w:rsidR="00EF308A">
              <w:rPr>
                <w:lang w:val="ru-RU"/>
              </w:rPr>
              <w:t>ы</w:t>
            </w:r>
            <w:r w:rsidR="003363A9">
              <w:rPr>
                <w:lang w:val="ru-RU"/>
              </w:rPr>
              <w:t xml:space="preserve"> группы </w:t>
            </w:r>
            <w:r w:rsidR="003363A9">
              <w:t>P</w:t>
            </w:r>
            <w:r w:rsidR="003363A9" w:rsidRPr="003363A9">
              <w:rPr>
                <w:lang w:val="ru-RU"/>
              </w:rPr>
              <w:t>3</w:t>
            </w:r>
            <w:r w:rsidR="00EF308A">
              <w:rPr>
                <w:lang w:val="ru-RU"/>
              </w:rPr>
              <w:t>434</w:t>
            </w:r>
            <w:r w:rsidR="003363A9" w:rsidRPr="003363A9">
              <w:rPr>
                <w:lang w:val="ru-RU"/>
              </w:rPr>
              <w:br/>
            </w:r>
            <w:r w:rsidR="00EF308A">
              <w:rPr>
                <w:lang w:val="ru-RU"/>
              </w:rPr>
              <w:t>Р</w:t>
            </w:r>
            <w:r w:rsidR="003363A9">
              <w:rPr>
                <w:lang w:val="ru-RU"/>
              </w:rPr>
              <w:t>.</w:t>
            </w:r>
            <w:r w:rsidR="003363A9" w:rsidRPr="003363A9">
              <w:rPr>
                <w:lang w:val="ru-RU"/>
              </w:rPr>
              <w:t> </w:t>
            </w:r>
            <w:r w:rsidR="00EF308A">
              <w:rPr>
                <w:lang w:val="ru-RU"/>
              </w:rPr>
              <w:t>Д</w:t>
            </w:r>
            <w:r w:rsidR="003363A9">
              <w:rPr>
                <w:lang w:val="ru-RU"/>
              </w:rPr>
              <w:t>.</w:t>
            </w:r>
            <w:r w:rsidR="00B12C4E">
              <w:rPr>
                <w:lang w:val="ru-RU"/>
              </w:rPr>
              <w:t xml:space="preserve"> </w:t>
            </w:r>
            <w:r w:rsidR="00EF308A">
              <w:rPr>
                <w:lang w:val="ru-RU"/>
              </w:rPr>
              <w:t>Баянов</w:t>
            </w:r>
          </w:p>
          <w:p w14:paraId="4CA51E47" w14:textId="559C479E" w:rsidR="00EF308A" w:rsidRPr="003363A9" w:rsidRDefault="00EF308A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Д. А. Кузнецов</w:t>
            </w:r>
          </w:p>
          <w:p w14:paraId="23BFE2EE" w14:textId="77777777" w:rsidR="00E96A33" w:rsidRDefault="00E96A33" w:rsidP="00E96A33">
            <w:pPr>
              <w:ind w:left="4536" w:firstLine="0"/>
              <w:rPr>
                <w:lang w:val="ru-RU"/>
              </w:rPr>
            </w:pPr>
          </w:p>
          <w:p w14:paraId="13719922" w14:textId="4AD08042" w:rsidR="00E96A33" w:rsidRPr="0077647B" w:rsidRDefault="00E96A33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Проверил:</w:t>
            </w:r>
            <w:r w:rsidR="003363A9">
              <w:rPr>
                <w:lang w:val="ru-RU"/>
              </w:rPr>
              <w:br/>
              <w:t>преподаватель</w:t>
            </w:r>
            <w:r>
              <w:rPr>
                <w:lang w:val="ru-RU"/>
              </w:rPr>
              <w:t xml:space="preserve"> </w:t>
            </w:r>
            <w:r w:rsidR="00735FA7">
              <w:rPr>
                <w:lang w:val="ru-RU"/>
              </w:rPr>
              <w:t>А</w:t>
            </w:r>
            <w:r>
              <w:rPr>
                <w:lang w:val="ru-RU"/>
              </w:rPr>
              <w:t>.</w:t>
            </w:r>
            <w:r w:rsidR="003363A9" w:rsidRPr="003363A9">
              <w:rPr>
                <w:lang w:val="ru-RU"/>
              </w:rPr>
              <w:t> </w:t>
            </w:r>
            <w:r w:rsidR="00735FA7">
              <w:rPr>
                <w:lang w:val="ru-RU"/>
              </w:rPr>
              <w:t>Н</w:t>
            </w:r>
            <w:r>
              <w:rPr>
                <w:lang w:val="ru-RU"/>
              </w:rPr>
              <w:t>.</w:t>
            </w:r>
            <w:r w:rsidR="00B12C4E">
              <w:rPr>
                <w:lang w:val="ru-RU"/>
              </w:rPr>
              <w:t xml:space="preserve"> </w:t>
            </w:r>
            <w:r w:rsidR="00735FA7">
              <w:rPr>
                <w:lang w:val="ru-RU"/>
              </w:rPr>
              <w:t>Максимов</w:t>
            </w:r>
          </w:p>
          <w:p w14:paraId="080C6A92" w14:textId="77777777" w:rsidR="00E96A33" w:rsidRDefault="00E96A33" w:rsidP="00E96A33">
            <w:pPr>
              <w:ind w:firstLine="0"/>
              <w:rPr>
                <w:lang w:val="ru-RU"/>
              </w:rPr>
            </w:pPr>
          </w:p>
        </w:tc>
      </w:tr>
      <w:tr w:rsidR="00E96A33" w14:paraId="158D7A1A" w14:textId="77777777" w:rsidTr="00011027">
        <w:trPr>
          <w:trHeight w:val="1599"/>
        </w:trPr>
        <w:tc>
          <w:tcPr>
            <w:tcW w:w="5000" w:type="pct"/>
            <w:vAlign w:val="bottom"/>
          </w:tcPr>
          <w:p w14:paraId="2CF6DD1D" w14:textId="67E54BDA" w:rsidR="00E96A33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lang w:val="ru-RU"/>
              </w:rPr>
              <w:t>Санкт-Петербург 202</w:t>
            </w:r>
            <w:r w:rsidR="00EF308A">
              <w:rPr>
                <w:lang w:val="ru-RU"/>
              </w:rPr>
              <w:t>5</w:t>
            </w:r>
          </w:p>
        </w:tc>
      </w:tr>
    </w:tbl>
    <w:p w14:paraId="6F9205BE" w14:textId="77777777" w:rsidR="004A5233" w:rsidRDefault="004A5233" w:rsidP="00E96A33">
      <w:pPr>
        <w:ind w:firstLine="0"/>
        <w:rPr>
          <w:lang w:val="ru-RU"/>
        </w:rPr>
        <w:sectPr w:rsidR="004A5233" w:rsidSect="00607067">
          <w:footerReference w:type="default" r:id="rId8"/>
          <w:footerReference w:type="first" r:id="rId9"/>
          <w:pgSz w:w="11906" w:h="16838"/>
          <w:pgMar w:top="1134" w:right="567" w:bottom="1134" w:left="1701" w:header="709" w:footer="709" w:gutter="0"/>
          <w:cols w:space="720"/>
          <w:titlePg/>
          <w:docGrid w:linePitch="381"/>
        </w:sectPr>
      </w:pPr>
    </w:p>
    <w:p w14:paraId="4FF3431B" w14:textId="77777777" w:rsidR="008701FC" w:rsidRDefault="00633EA3" w:rsidP="00633EA3">
      <w:pPr>
        <w:spacing w:line="240" w:lineRule="auto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СОДЕРЖАНИЕ</w:t>
      </w:r>
    </w:p>
    <w:p w14:paraId="20A93001" w14:textId="2127CC69" w:rsidR="004D13DB" w:rsidRDefault="004F50CE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b/>
          <w:bCs/>
          <w:lang w:val="ru-RU"/>
        </w:rPr>
        <w:fldChar w:fldCharType="begin"/>
      </w:r>
      <w:r>
        <w:rPr>
          <w:b/>
          <w:bCs/>
          <w:lang w:val="ru-RU"/>
        </w:rPr>
        <w:instrText xml:space="preserve"> TOC \o "1-3" \h \z \u </w:instrText>
      </w:r>
      <w:r>
        <w:rPr>
          <w:b/>
          <w:bCs/>
          <w:lang w:val="ru-RU"/>
        </w:rPr>
        <w:fldChar w:fldCharType="separate"/>
      </w:r>
      <w:hyperlink w:anchor="_Toc213286803" w:history="1">
        <w:r w:rsidR="004D13DB" w:rsidRPr="00EC731C">
          <w:rPr>
            <w:rStyle w:val="a8"/>
            <w:noProof/>
          </w:rPr>
          <w:t>План работы</w:t>
        </w:r>
        <w:r w:rsidR="004D13DB">
          <w:rPr>
            <w:noProof/>
            <w:webHidden/>
          </w:rPr>
          <w:tab/>
        </w:r>
        <w:r w:rsidR="004D13DB">
          <w:rPr>
            <w:noProof/>
            <w:webHidden/>
          </w:rPr>
          <w:fldChar w:fldCharType="begin"/>
        </w:r>
        <w:r w:rsidR="004D13DB">
          <w:rPr>
            <w:noProof/>
            <w:webHidden/>
          </w:rPr>
          <w:instrText xml:space="preserve"> PAGEREF _Toc213286803 \h </w:instrText>
        </w:r>
        <w:r w:rsidR="004D13DB">
          <w:rPr>
            <w:noProof/>
            <w:webHidden/>
          </w:rPr>
        </w:r>
        <w:r w:rsidR="004D13DB">
          <w:rPr>
            <w:noProof/>
            <w:webHidden/>
          </w:rPr>
          <w:fldChar w:fldCharType="separate"/>
        </w:r>
        <w:r w:rsidR="005E650D">
          <w:rPr>
            <w:noProof/>
            <w:webHidden/>
          </w:rPr>
          <w:t>3</w:t>
        </w:r>
        <w:r w:rsidR="004D13DB">
          <w:rPr>
            <w:noProof/>
            <w:webHidden/>
          </w:rPr>
          <w:fldChar w:fldCharType="end"/>
        </w:r>
      </w:hyperlink>
    </w:p>
    <w:p w14:paraId="15A34CD7" w14:textId="3BBB51B8" w:rsidR="004D13DB" w:rsidRDefault="004D13DB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3286804" w:history="1">
        <w:r w:rsidRPr="00EC731C">
          <w:rPr>
            <w:rStyle w:val="a8"/>
            <w:noProof/>
          </w:rPr>
          <w:t>1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_Toc213286804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650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C7899B" w14:textId="152609A2" w:rsidR="004D13DB" w:rsidRDefault="004D13DB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3286805" w:history="1">
        <w:r w:rsidRPr="00EC731C">
          <w:rPr>
            <w:rStyle w:val="a8"/>
            <w:noProof/>
          </w:rPr>
          <w:t>1.1 Настройка основных параметров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_Toc213286805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650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F6CD4F" w14:textId="5D3CF322" w:rsidR="004D13DB" w:rsidRDefault="004D13DB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3286806" w:history="1">
        <w:r w:rsidRPr="00EC731C">
          <w:rPr>
            <w:rStyle w:val="a8"/>
            <w:noProof/>
          </w:rPr>
          <w:t>1.2 Настройка динамического NAT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_Toc213286806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650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2F2CE9" w14:textId="1BD25DF5" w:rsidR="004D13DB" w:rsidRDefault="004D13DB">
      <w:pPr>
        <w:pStyle w:val="2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3286807" w:history="1">
        <w:r w:rsidRPr="00EC731C">
          <w:rPr>
            <w:rStyle w:val="a8"/>
            <w:noProof/>
          </w:rPr>
          <w:t>1.3 Настройка сервера NAT на исходящем интерфейсе R2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_Toc213286807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650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DABEFC" w14:textId="5ED8E25E" w:rsidR="004D13DB" w:rsidRDefault="004D13DB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3286808" w:history="1">
        <w:r w:rsidRPr="00EC731C">
          <w:rPr>
            <w:rStyle w:val="a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_Toc213286808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E650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937096" w14:textId="66DDA94E" w:rsidR="004F50CE" w:rsidRPr="00135FBF" w:rsidRDefault="004F50CE" w:rsidP="00633EA3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  <w:lang w:val="ru-RU"/>
        </w:rPr>
        <w:fldChar w:fldCharType="end"/>
      </w:r>
    </w:p>
    <w:p w14:paraId="4253193D" w14:textId="6FB8BF49" w:rsidR="004F50CE" w:rsidRDefault="00EF308A" w:rsidP="004F50CE">
      <w:pPr>
        <w:pStyle w:val="1"/>
      </w:pPr>
      <w:bookmarkStart w:id="0" w:name="_Toc213286803"/>
      <w:r>
        <w:lastRenderedPageBreak/>
        <w:t>План работы</w:t>
      </w:r>
      <w:bookmarkEnd w:id="0"/>
    </w:p>
    <w:p w14:paraId="225DE246" w14:textId="77777777" w:rsidR="00735FA7" w:rsidRDefault="00735FA7" w:rsidP="00735FA7">
      <w:pPr>
        <w:rPr>
          <w:lang w:val="ru-RU"/>
        </w:rPr>
      </w:pPr>
    </w:p>
    <w:p w14:paraId="31983FE3" w14:textId="77777777" w:rsidR="00050E7F" w:rsidRPr="00050E7F" w:rsidRDefault="00050E7F" w:rsidP="00050E7F">
      <w:pPr>
        <w:rPr>
          <w:lang w:val="ru-RU"/>
        </w:rPr>
      </w:pPr>
      <w:r w:rsidRPr="00050E7F">
        <w:rPr>
          <w:lang w:val="ru-RU"/>
        </w:rPr>
        <w:t>1. Настройка динамического NAT.</w:t>
      </w:r>
    </w:p>
    <w:p w14:paraId="38D7B29E" w14:textId="77777777" w:rsidR="00050E7F" w:rsidRPr="00050E7F" w:rsidRDefault="00050E7F" w:rsidP="00050E7F">
      <w:pPr>
        <w:rPr>
          <w:lang w:val="ru-RU"/>
        </w:rPr>
      </w:pPr>
      <w:r w:rsidRPr="00050E7F">
        <w:rPr>
          <w:lang w:val="ru-RU"/>
        </w:rPr>
        <w:t>2. Настройка Easy IP.</w:t>
      </w:r>
    </w:p>
    <w:p w14:paraId="110216D4" w14:textId="45EC385B" w:rsidR="00050E7F" w:rsidRPr="00735FA7" w:rsidRDefault="00050E7F" w:rsidP="00050E7F">
      <w:pPr>
        <w:rPr>
          <w:lang w:val="ru-RU"/>
        </w:rPr>
      </w:pPr>
      <w:r w:rsidRPr="00050E7F">
        <w:rPr>
          <w:lang w:val="ru-RU"/>
        </w:rPr>
        <w:t>3. Настройка сервера NAT.</w:t>
      </w:r>
    </w:p>
    <w:p w14:paraId="67302181" w14:textId="657CB0CB" w:rsidR="004A0AE7" w:rsidRDefault="00697383" w:rsidP="004A0AE7">
      <w:pPr>
        <w:pStyle w:val="SectionHeading"/>
      </w:pPr>
      <w:bookmarkStart w:id="1" w:name="_Toc213286804"/>
      <w:r>
        <w:lastRenderedPageBreak/>
        <w:t>Ход работы</w:t>
      </w:r>
      <w:bookmarkEnd w:id="1"/>
    </w:p>
    <w:p w14:paraId="2576F4A9" w14:textId="36651EA9" w:rsidR="00697383" w:rsidRDefault="00697383" w:rsidP="00697383">
      <w:pPr>
        <w:pStyle w:val="2"/>
      </w:pPr>
      <w:bookmarkStart w:id="2" w:name="_Toc213286805"/>
      <w:r>
        <w:t>Настро</w:t>
      </w:r>
      <w:r w:rsidR="00563E01">
        <w:t>йка</w:t>
      </w:r>
      <w:r>
        <w:t xml:space="preserve"> основны</w:t>
      </w:r>
      <w:r w:rsidR="00563E01">
        <w:t>х</w:t>
      </w:r>
      <w:r>
        <w:t xml:space="preserve"> параметр</w:t>
      </w:r>
      <w:r w:rsidR="00563E01">
        <w:t>ов</w:t>
      </w:r>
      <w:r>
        <w:t xml:space="preserve"> устройств</w:t>
      </w:r>
      <w:r w:rsidR="00563E01">
        <w:t>а</w:t>
      </w:r>
      <w:bookmarkEnd w:id="2"/>
    </w:p>
    <w:p w14:paraId="44E5BEAB" w14:textId="77777777" w:rsidR="00F817EF" w:rsidRDefault="00F817EF" w:rsidP="00F817EF">
      <w:pPr>
        <w:rPr>
          <w:lang w:val="ru-RU"/>
        </w:rPr>
      </w:pPr>
    </w:p>
    <w:p w14:paraId="60C25B41" w14:textId="37B8FDC6" w:rsidR="00563E01" w:rsidRPr="00050E7F" w:rsidRDefault="00050E7F" w:rsidP="00050E7F">
      <w:pPr>
        <w:ind w:left="-1134"/>
        <w:jc w:val="center"/>
        <w:rPr>
          <w:lang w:val="ru-RU"/>
        </w:rPr>
      </w:pPr>
      <w:r w:rsidRPr="00050E7F">
        <w:rPr>
          <w:noProof/>
          <w:lang w:val="ru-RU"/>
        </w:rPr>
        <w:drawing>
          <wp:inline distT="0" distB="0" distL="0" distR="0" wp14:anchorId="24BF22B9" wp14:editId="52C920B5">
            <wp:extent cx="6120130" cy="1564005"/>
            <wp:effectExtent l="0" t="0" r="0" b="0"/>
            <wp:docPr id="2025804233" name="Рисунок 1" descr="Изображение выглядит как линия, снимок экрана, гант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04233" name="Рисунок 1" descr="Изображение выглядит как линия, снимок экрана, гантель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71518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&lt;Huawei&gt;system-view</w:t>
      </w:r>
    </w:p>
    <w:p w14:paraId="1B711D14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Enter system view, return user view with Ctrl+Z.</w:t>
      </w:r>
    </w:p>
    <w:p w14:paraId="5D753632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[Huawei]sysname R1</w:t>
      </w:r>
    </w:p>
    <w:p w14:paraId="3E4B4DF0" w14:textId="74AD0343" w:rsidR="00563E01" w:rsidRPr="00C92022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[R1]</w:t>
      </w:r>
    </w:p>
    <w:p w14:paraId="467770A0" w14:textId="54582561" w:rsidR="00B74767" w:rsidRDefault="00B74767" w:rsidP="00B74767">
      <w:pPr>
        <w:ind w:firstLine="0"/>
        <w:rPr>
          <w:b/>
          <w:bCs/>
          <w:i/>
          <w:iCs/>
        </w:rPr>
      </w:pPr>
    </w:p>
    <w:p w14:paraId="59D259B9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&lt;Huawei&gt;system-view</w:t>
      </w:r>
    </w:p>
    <w:p w14:paraId="75C906B0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Enter system view, return user view with Ctrl+Z.</w:t>
      </w:r>
    </w:p>
    <w:p w14:paraId="55C9A563" w14:textId="3C129123" w:rsidR="00B74767" w:rsidRPr="00B74767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[Huawei]sysname R2</w:t>
      </w:r>
    </w:p>
    <w:p w14:paraId="2082542C" w14:textId="4B75144E" w:rsidR="00B74767" w:rsidRPr="00B74767" w:rsidRDefault="00B74767" w:rsidP="00B74767">
      <w:pPr>
        <w:ind w:firstLine="0"/>
        <w:rPr>
          <w:b/>
          <w:bCs/>
          <w:i/>
          <w:iCs/>
        </w:rPr>
      </w:pPr>
    </w:p>
    <w:p w14:paraId="16536F61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&lt;Huawei&gt;system-view</w:t>
      </w:r>
    </w:p>
    <w:p w14:paraId="19E4AC90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Enter system view, return user view with Ctrl+Z.</w:t>
      </w:r>
    </w:p>
    <w:p w14:paraId="74BCDF5C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[Huawei]sysname R3</w:t>
      </w:r>
    </w:p>
    <w:p w14:paraId="19B38488" w14:textId="0CD1BE77" w:rsidR="00563E01" w:rsidRPr="00735FA7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[R3]</w:t>
      </w:r>
    </w:p>
    <w:p w14:paraId="1C5E2E8E" w14:textId="36FEA2B1" w:rsidR="00050E7F" w:rsidRDefault="00050E7F" w:rsidP="00735FA7">
      <w:pPr>
        <w:ind w:firstLine="0"/>
        <w:rPr>
          <w:lang w:val="ru-RU"/>
        </w:rPr>
      </w:pPr>
    </w:p>
    <w:p w14:paraId="6ABFBA7E" w14:textId="5862667D" w:rsidR="00050E7F" w:rsidRPr="00050E7F" w:rsidRDefault="00050E7F" w:rsidP="00735FA7">
      <w:pPr>
        <w:ind w:firstLine="0"/>
        <w:rPr>
          <w:lang w:val="ru-RU"/>
        </w:rPr>
      </w:pPr>
      <w:r w:rsidRPr="00050E7F">
        <w:rPr>
          <w:lang w:val="ru-RU"/>
        </w:rPr>
        <w:t xml:space="preserve">Настройка </w:t>
      </w:r>
      <w:proofErr w:type="spellStart"/>
      <w:r w:rsidRPr="00050E7F">
        <w:rPr>
          <w:lang w:val="ru-RU"/>
        </w:rPr>
        <w:t>ip</w:t>
      </w:r>
      <w:proofErr w:type="spellEnd"/>
      <w:r w:rsidRPr="00050E7F">
        <w:rPr>
          <w:lang w:val="ru-RU"/>
        </w:rPr>
        <w:t xml:space="preserve"> адресов и маршрутов по умолчанию</w:t>
      </w:r>
    </w:p>
    <w:p w14:paraId="6E493BD8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[R1] interface GigabitEthernet 0/0/0</w:t>
      </w:r>
    </w:p>
    <w:p w14:paraId="0A89C06A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[R1-GigabitEthernet0/0/0] ip address 192.168.1.1 24</w:t>
      </w:r>
    </w:p>
    <w:p w14:paraId="61A74832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[R1-GigabitEthernet0/0/0] quit</w:t>
      </w:r>
    </w:p>
    <w:p w14:paraId="775442E3" w14:textId="69898E03" w:rsidR="00735FA7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[R1]ip route-static 0.0.0.0 0 192.168.1.254</w:t>
      </w:r>
    </w:p>
    <w:p w14:paraId="294C6E97" w14:textId="476F1989" w:rsidR="00735FA7" w:rsidRPr="00050E7F" w:rsidRDefault="00735FA7" w:rsidP="00735FA7">
      <w:pPr>
        <w:ind w:firstLine="0"/>
        <w:rPr>
          <w:b/>
          <w:bCs/>
          <w:i/>
          <w:iCs/>
          <w:lang w:val="ru-RU"/>
        </w:rPr>
      </w:pPr>
    </w:p>
    <w:p w14:paraId="39F19A24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[R2] interface GigabitEthernet 0/0/0</w:t>
      </w:r>
    </w:p>
    <w:p w14:paraId="04B3362B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[R2-GigabitEthernet0/0/0] ip address 192.168.1.254 24</w:t>
      </w:r>
    </w:p>
    <w:p w14:paraId="6A31AFFD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[R2-GigabitEthernet0/0/0] quit</w:t>
      </w:r>
    </w:p>
    <w:p w14:paraId="0F3968BC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[R2] interface GigabitEthernet 0/0/1</w:t>
      </w:r>
    </w:p>
    <w:p w14:paraId="2873B663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[R2-GigabitEthernet0/0/1] ip address 1.2.3.4 24</w:t>
      </w:r>
    </w:p>
    <w:p w14:paraId="7A28AF61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[R2-GigabitEthernet0/0/1] quit</w:t>
      </w:r>
    </w:p>
    <w:p w14:paraId="359CCDEF" w14:textId="05DD1E05" w:rsidR="00735FA7" w:rsidRPr="00050E7F" w:rsidRDefault="00050E7F" w:rsidP="00050E7F">
      <w:pPr>
        <w:pStyle w:val="Listing"/>
        <w:ind w:left="-1134"/>
      </w:pPr>
      <w:r>
        <w:t>[R2] ip route-static 0.0.0.0 0 1.2.3.254</w:t>
      </w:r>
    </w:p>
    <w:p w14:paraId="68DA1C2C" w14:textId="341CA611" w:rsidR="00735FA7" w:rsidRPr="00050E7F" w:rsidRDefault="00735FA7" w:rsidP="00735FA7">
      <w:pPr>
        <w:ind w:firstLine="0"/>
        <w:rPr>
          <w:b/>
          <w:bCs/>
          <w:i/>
          <w:iCs/>
          <w:lang w:val="ru-RU"/>
        </w:rPr>
      </w:pPr>
    </w:p>
    <w:p w14:paraId="3DE989EE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[R3] interface GigabitEthernet 0/0/0</w:t>
      </w:r>
    </w:p>
    <w:p w14:paraId="1C0063BD" w14:textId="435D3D63" w:rsidR="00735FA7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[R3-GigabitEthernet0/0/0] ip address 1.2.3.254 24</w:t>
      </w:r>
    </w:p>
    <w:p w14:paraId="78A23F17" w14:textId="77777777" w:rsidR="00735FA7" w:rsidRDefault="00735FA7" w:rsidP="00697383">
      <w:pPr>
        <w:rPr>
          <w:lang w:val="ru-RU"/>
        </w:rPr>
      </w:pPr>
    </w:p>
    <w:p w14:paraId="4CE82EB7" w14:textId="31CC7F48" w:rsidR="00050E7F" w:rsidRPr="00050E7F" w:rsidRDefault="00050E7F" w:rsidP="00697383">
      <w:r>
        <w:rPr>
          <w:lang w:val="ru-RU"/>
        </w:rPr>
        <w:t>Настройка</w:t>
      </w:r>
      <w:r w:rsidRPr="00050E7F">
        <w:t xml:space="preserve"> </w:t>
      </w:r>
      <w:r>
        <w:t>Telnet</w:t>
      </w:r>
    </w:p>
    <w:p w14:paraId="69E474D0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lastRenderedPageBreak/>
        <w:t>[R1]user-interface vty 0 4</w:t>
      </w:r>
    </w:p>
    <w:p w14:paraId="7C624FB0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[R1-ui-vty0-4]authentication-mode aaa</w:t>
      </w:r>
    </w:p>
    <w:p w14:paraId="62980401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[R1-ui-vty0-4]quit</w:t>
      </w:r>
    </w:p>
    <w:p w14:paraId="7CDE77F2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[R1]aaa</w:t>
      </w:r>
    </w:p>
    <w:p w14:paraId="7DAC7A18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[R1-aaa]local-user test password cipher test</w:t>
      </w:r>
    </w:p>
    <w:p w14:paraId="5CD4DC3C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Info: Add a new user.</w:t>
      </w:r>
    </w:p>
    <w:p w14:paraId="6D11CAD4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[R1-aaa]local-user test service-type telnet</w:t>
      </w:r>
    </w:p>
    <w:p w14:paraId="652E2DCE" w14:textId="5E9F0978" w:rsidR="00884EC9" w:rsidRPr="00735FA7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[R1-aaa]local-user test privilege level 15</w:t>
      </w:r>
    </w:p>
    <w:p w14:paraId="087F634C" w14:textId="77777777" w:rsidR="00884EC9" w:rsidRDefault="00884EC9" w:rsidP="00697383"/>
    <w:p w14:paraId="263D733B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[R3-GigabitEthernet0/0/0]user-interface vty 0 4</w:t>
      </w:r>
    </w:p>
    <w:p w14:paraId="1E7A7534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[R3-ui-vty0-4]authentication-mode aaa</w:t>
      </w:r>
    </w:p>
    <w:p w14:paraId="5AEF0C67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[R3-ui-vty0-4]quit</w:t>
      </w:r>
    </w:p>
    <w:p w14:paraId="1FBBB452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[R3]aaa</w:t>
      </w:r>
    </w:p>
    <w:p w14:paraId="7F016CA6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[R3-aaa]local-user test password cipher test</w:t>
      </w:r>
    </w:p>
    <w:p w14:paraId="74B22BB7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Info: Add a new user.</w:t>
      </w:r>
    </w:p>
    <w:p w14:paraId="7243FECB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[R3-aaa]local-user test service-type telnet</w:t>
      </w:r>
    </w:p>
    <w:p w14:paraId="3592A091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[R3-aaa]local-user test privilege level 15</w:t>
      </w:r>
    </w:p>
    <w:p w14:paraId="5526A707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[R3-aaa]quit</w:t>
      </w:r>
    </w:p>
    <w:p w14:paraId="530531EE" w14:textId="46E294E7" w:rsidR="00884EC9" w:rsidRPr="00735FA7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[R3]</w:t>
      </w:r>
    </w:p>
    <w:p w14:paraId="21AF6267" w14:textId="77777777" w:rsidR="00884EC9" w:rsidRDefault="00884EC9" w:rsidP="00697383"/>
    <w:p w14:paraId="64197DAE" w14:textId="4A15466B" w:rsidR="00050E7F" w:rsidRDefault="00050E7F" w:rsidP="00697383">
      <w:pPr>
        <w:rPr>
          <w:lang w:val="ru-RU"/>
        </w:rPr>
      </w:pPr>
      <w:r>
        <w:rPr>
          <w:lang w:val="ru-RU"/>
        </w:rPr>
        <w:t>Проверка возможности установления связи</w:t>
      </w:r>
    </w:p>
    <w:p w14:paraId="4116D35E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[R1]ping 1.2.3.254</w:t>
      </w:r>
    </w:p>
    <w:p w14:paraId="23B78A07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PING 1.2.3.254: 56  data bytes, press CTRL_C to break</w:t>
      </w:r>
    </w:p>
    <w:p w14:paraId="5336EFF4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Request time out</w:t>
      </w:r>
    </w:p>
    <w:p w14:paraId="7DA0536E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Request time out</w:t>
      </w:r>
    </w:p>
    <w:p w14:paraId="0AADA377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Request time out</w:t>
      </w:r>
    </w:p>
    <w:p w14:paraId="4264D37D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Request time out</w:t>
      </w:r>
    </w:p>
    <w:p w14:paraId="31123249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Request time out</w:t>
      </w:r>
    </w:p>
    <w:p w14:paraId="221FE620" w14:textId="77777777" w:rsidR="00050E7F" w:rsidRPr="00050E7F" w:rsidRDefault="00050E7F" w:rsidP="00050E7F">
      <w:pPr>
        <w:pStyle w:val="Listing"/>
        <w:ind w:left="-1134"/>
        <w:rPr>
          <w:lang w:val="en-US"/>
        </w:rPr>
      </w:pPr>
    </w:p>
    <w:p w14:paraId="3CCC17AB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--- 1.2.3.254 ping statistics ---</w:t>
      </w:r>
    </w:p>
    <w:p w14:paraId="7CB4BDE1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5 packet(s) transmitted</w:t>
      </w:r>
    </w:p>
    <w:p w14:paraId="3CE55ADF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0 packet(s) received</w:t>
      </w:r>
    </w:p>
    <w:p w14:paraId="7EE27215" w14:textId="45DBF9D9" w:rsidR="00050E7F" w:rsidRPr="00050E7F" w:rsidRDefault="00050E7F" w:rsidP="00050E7F">
      <w:pPr>
        <w:pStyle w:val="Listing"/>
        <w:ind w:left="-1134"/>
      </w:pPr>
      <w:r w:rsidRPr="00050E7F">
        <w:rPr>
          <w:lang w:val="en-US"/>
        </w:rPr>
        <w:t xml:space="preserve">    </w:t>
      </w:r>
      <w:r>
        <w:t>100.00% packet loss</w:t>
      </w:r>
    </w:p>
    <w:p w14:paraId="5560C123" w14:textId="77777777" w:rsidR="00050E7F" w:rsidRDefault="00050E7F" w:rsidP="00697383">
      <w:pPr>
        <w:rPr>
          <w:lang w:val="ru-RU"/>
        </w:rPr>
      </w:pPr>
    </w:p>
    <w:p w14:paraId="6B2ADF04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[R2]ping 1.2.3.254</w:t>
      </w:r>
    </w:p>
    <w:p w14:paraId="66BA8F51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PING 1.2.3.254: 56  data bytes, press CTRL_C to break</w:t>
      </w:r>
    </w:p>
    <w:p w14:paraId="1E1901CD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Reply from 1.2.3.254: bytes=56 Sequence=1 ttl=255 time=400 ms</w:t>
      </w:r>
    </w:p>
    <w:p w14:paraId="4066D41D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Reply from 1.2.3.254: bytes=56 Sequence=2 ttl=255 time=70 ms</w:t>
      </w:r>
    </w:p>
    <w:p w14:paraId="43E430AE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Reply from 1.2.3.254: bytes=56 Sequence=3 ttl=255 time=40 ms</w:t>
      </w:r>
    </w:p>
    <w:p w14:paraId="242C5C61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Reply from 1.2.3.254: bytes=56 Sequence=4 ttl=255 time=40 ms</w:t>
      </w:r>
    </w:p>
    <w:p w14:paraId="54E0AE8F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Reply from 1.2.3.254: bytes=56 Sequence=5 ttl=255 time=50 ms</w:t>
      </w:r>
    </w:p>
    <w:p w14:paraId="4A957C11" w14:textId="77777777" w:rsidR="00050E7F" w:rsidRPr="00050E7F" w:rsidRDefault="00050E7F" w:rsidP="00050E7F">
      <w:pPr>
        <w:pStyle w:val="Listing"/>
        <w:ind w:left="-1134"/>
        <w:rPr>
          <w:lang w:val="en-US"/>
        </w:rPr>
      </w:pPr>
    </w:p>
    <w:p w14:paraId="63C56307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--- 1.2.3.254 ping statistics ---</w:t>
      </w:r>
    </w:p>
    <w:p w14:paraId="2674EEFE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5 packet(s) transmitted</w:t>
      </w:r>
    </w:p>
    <w:p w14:paraId="6F014BE1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5 packet(s) received</w:t>
      </w:r>
    </w:p>
    <w:p w14:paraId="1FC8ED21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0.00% packet loss</w:t>
      </w:r>
    </w:p>
    <w:p w14:paraId="7A3DBE29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round-trip min/avg/max = 40/120/400 ms</w:t>
      </w:r>
    </w:p>
    <w:p w14:paraId="2DB52D6C" w14:textId="77777777" w:rsidR="00050E7F" w:rsidRPr="00050E7F" w:rsidRDefault="00050E7F" w:rsidP="00050E7F">
      <w:pPr>
        <w:pStyle w:val="Listing"/>
        <w:ind w:left="-1134"/>
        <w:rPr>
          <w:lang w:val="en-US"/>
        </w:rPr>
      </w:pPr>
    </w:p>
    <w:p w14:paraId="16F8976A" w14:textId="79186ADA" w:rsidR="00050E7F" w:rsidRPr="00050E7F" w:rsidRDefault="00050E7F" w:rsidP="00050E7F">
      <w:pPr>
        <w:pStyle w:val="Listing"/>
        <w:ind w:left="-1134"/>
      </w:pPr>
      <w:r>
        <w:t>[R2]</w:t>
      </w:r>
    </w:p>
    <w:p w14:paraId="63D87F07" w14:textId="77777777" w:rsidR="00735FA7" w:rsidRPr="00B74767" w:rsidRDefault="00735FA7" w:rsidP="00697383"/>
    <w:p w14:paraId="724E55D9" w14:textId="6774E75D" w:rsidR="003473CF" w:rsidRPr="00252E42" w:rsidRDefault="00252E42" w:rsidP="00252E42">
      <w:pPr>
        <w:pStyle w:val="2"/>
      </w:pPr>
      <w:bookmarkStart w:id="3" w:name="_Toc213286806"/>
      <w:r>
        <w:t xml:space="preserve">Настройка </w:t>
      </w:r>
      <w:r w:rsidR="00050E7F">
        <w:t xml:space="preserve">динамического </w:t>
      </w:r>
      <w:r w:rsidR="00050E7F">
        <w:rPr>
          <w:lang w:val="en-US"/>
        </w:rPr>
        <w:t>NAT</w:t>
      </w:r>
      <w:bookmarkEnd w:id="3"/>
    </w:p>
    <w:p w14:paraId="46C1049B" w14:textId="50B3C82A" w:rsidR="007B272C" w:rsidRDefault="007B272C" w:rsidP="0090123D">
      <w:pPr>
        <w:ind w:firstLine="0"/>
        <w:rPr>
          <w:b/>
          <w:bCs/>
          <w:i/>
          <w:iCs/>
        </w:rPr>
      </w:pPr>
    </w:p>
    <w:p w14:paraId="1C103EB1" w14:textId="1990A021" w:rsidR="00050E7F" w:rsidRPr="00050E7F" w:rsidRDefault="00050E7F" w:rsidP="0090123D">
      <w:pPr>
        <w:ind w:firstLine="0"/>
      </w:pPr>
      <w:r>
        <w:rPr>
          <w:lang w:val="ru-RU"/>
        </w:rPr>
        <w:t>Настройка</w:t>
      </w:r>
      <w:r w:rsidRPr="00050E7F">
        <w:t xml:space="preserve"> </w:t>
      </w:r>
      <w:r>
        <w:rPr>
          <w:lang w:val="ru-RU"/>
        </w:rPr>
        <w:t>пула</w:t>
      </w:r>
      <w:r w:rsidRPr="00050E7F">
        <w:t xml:space="preserve"> </w:t>
      </w:r>
      <w:r>
        <w:t>NAT</w:t>
      </w:r>
    </w:p>
    <w:p w14:paraId="3EF0768A" w14:textId="6A969A1F" w:rsidR="003473C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[R2] nat address-group 1 1.2.3.10 1.2.3.20</w:t>
      </w:r>
    </w:p>
    <w:p w14:paraId="0D1570FE" w14:textId="6B60CB5A" w:rsidR="003473CF" w:rsidRDefault="003473CF" w:rsidP="003473CF">
      <w:pPr>
        <w:spacing w:after="160" w:line="259" w:lineRule="auto"/>
        <w:ind w:firstLine="0"/>
        <w:jc w:val="left"/>
        <w:rPr>
          <w:b/>
          <w:bCs/>
          <w:i/>
          <w:iCs/>
        </w:rPr>
      </w:pPr>
    </w:p>
    <w:p w14:paraId="5036989B" w14:textId="6330B0B0" w:rsidR="00050E7F" w:rsidRPr="00050E7F" w:rsidRDefault="00050E7F" w:rsidP="003473CF">
      <w:pPr>
        <w:spacing w:after="160" w:line="259" w:lineRule="auto"/>
        <w:ind w:firstLine="0"/>
        <w:jc w:val="left"/>
      </w:pPr>
      <w:r>
        <w:rPr>
          <w:lang w:val="ru-RU"/>
        </w:rPr>
        <w:t>Настройка</w:t>
      </w:r>
      <w:r w:rsidRPr="00050E7F">
        <w:t xml:space="preserve"> </w:t>
      </w:r>
      <w:r>
        <w:t>ACL</w:t>
      </w:r>
    </w:p>
    <w:p w14:paraId="77DBD2E7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[R2]acl 2000</w:t>
      </w:r>
    </w:p>
    <w:p w14:paraId="76BD5426" w14:textId="4736EE31" w:rsidR="003473C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[R2-acl-basic-2000]rule 5 permit source any</w:t>
      </w:r>
    </w:p>
    <w:p w14:paraId="0C3C3956" w14:textId="77777777" w:rsidR="00884EC9" w:rsidRDefault="00884EC9" w:rsidP="0090123D">
      <w:pPr>
        <w:ind w:firstLine="0"/>
        <w:rPr>
          <w:b/>
          <w:bCs/>
          <w:i/>
          <w:iCs/>
        </w:rPr>
      </w:pPr>
    </w:p>
    <w:p w14:paraId="7B2D8986" w14:textId="2A34357B" w:rsidR="00050E7F" w:rsidRPr="00050E7F" w:rsidRDefault="00050E7F" w:rsidP="0090123D">
      <w:pPr>
        <w:ind w:firstLine="0"/>
        <w:rPr>
          <w:lang w:val="ru-RU"/>
        </w:rPr>
      </w:pPr>
      <w:r>
        <w:rPr>
          <w:lang w:val="ru-RU"/>
        </w:rPr>
        <w:t>Настройка</w:t>
      </w:r>
      <w:r w:rsidRPr="00050E7F">
        <w:rPr>
          <w:lang w:val="ru-RU"/>
        </w:rPr>
        <w:t xml:space="preserve"> </w:t>
      </w:r>
      <w:r>
        <w:rPr>
          <w:lang w:val="ru-RU"/>
        </w:rPr>
        <w:t>динамического</w:t>
      </w:r>
      <w:r w:rsidRPr="00050E7F">
        <w:rPr>
          <w:lang w:val="ru-RU"/>
        </w:rPr>
        <w:t xml:space="preserve"> </w:t>
      </w:r>
      <w:r>
        <w:t>NAT</w:t>
      </w:r>
      <w:r w:rsidRPr="00050E7F">
        <w:rPr>
          <w:lang w:val="ru-RU"/>
        </w:rPr>
        <w:t xml:space="preserve"> </w:t>
      </w:r>
      <w:r>
        <w:rPr>
          <w:lang w:val="ru-RU"/>
        </w:rPr>
        <w:t xml:space="preserve">на </w:t>
      </w:r>
      <w:proofErr w:type="spellStart"/>
      <w:r w:rsidRPr="00050E7F">
        <w:rPr>
          <w:lang w:val="ru-RU"/>
        </w:rPr>
        <w:t>GigabitEthernet</w:t>
      </w:r>
      <w:proofErr w:type="spellEnd"/>
      <w:r w:rsidRPr="00050E7F">
        <w:rPr>
          <w:lang w:val="ru-RU"/>
        </w:rPr>
        <w:t xml:space="preserve"> 0/0/1 маршрутизатора R2</w:t>
      </w:r>
    </w:p>
    <w:p w14:paraId="2C328C49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[R2-acl-basic-2000]interface GigabitEthernet 0/0/1</w:t>
      </w:r>
    </w:p>
    <w:p w14:paraId="7B008F30" w14:textId="2A3C9953" w:rsidR="003473C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[R2-GigabitEthernet0/0/1]nat outbound 2000 address-group 1</w:t>
      </w:r>
    </w:p>
    <w:p w14:paraId="53EF4FE2" w14:textId="77777777" w:rsidR="003473CF" w:rsidRDefault="003473CF" w:rsidP="00884EC9">
      <w:pPr>
        <w:ind w:firstLine="0"/>
        <w:rPr>
          <w:b/>
          <w:bCs/>
          <w:i/>
          <w:iCs/>
          <w:lang w:val="ru-RU"/>
        </w:rPr>
      </w:pPr>
    </w:p>
    <w:p w14:paraId="3D0D1E22" w14:textId="44FC419E" w:rsidR="00050E7F" w:rsidRPr="00050E7F" w:rsidRDefault="00050E7F" w:rsidP="00884EC9">
      <w:pPr>
        <w:ind w:firstLine="0"/>
        <w:rPr>
          <w:lang w:val="ru-RU"/>
        </w:rPr>
      </w:pPr>
      <w:r>
        <w:rPr>
          <w:lang w:val="ru-RU"/>
        </w:rPr>
        <w:t xml:space="preserve">Проверка связи между </w:t>
      </w:r>
      <w:r>
        <w:t>R</w:t>
      </w:r>
      <w:r w:rsidRPr="00050E7F">
        <w:rPr>
          <w:lang w:val="ru-RU"/>
        </w:rPr>
        <w:t xml:space="preserve">1 </w:t>
      </w:r>
      <w:r>
        <w:rPr>
          <w:lang w:val="ru-RU"/>
        </w:rPr>
        <w:t xml:space="preserve">и </w:t>
      </w:r>
      <w:r>
        <w:t>R</w:t>
      </w:r>
      <w:r w:rsidRPr="00050E7F">
        <w:rPr>
          <w:lang w:val="ru-RU"/>
        </w:rPr>
        <w:t>3</w:t>
      </w:r>
    </w:p>
    <w:p w14:paraId="2FD05182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&lt;R1&gt;ping 1.2.3.254</w:t>
      </w:r>
    </w:p>
    <w:p w14:paraId="65D3B720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PING 1.2.3.254: 56  data bytes, press CTRL_C to break</w:t>
      </w:r>
    </w:p>
    <w:p w14:paraId="06252ABC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Reply from 1.2.3.254: bytes=56 Sequence=1 ttl=254 time=400 ms</w:t>
      </w:r>
    </w:p>
    <w:p w14:paraId="5AE5152F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Reply from 1.2.3.254: bytes=56 Sequence=2 ttl=254 time=50 ms</w:t>
      </w:r>
    </w:p>
    <w:p w14:paraId="216A9055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Reply from 1.2.3.254: bytes=56 Sequence=3 ttl=254 time=70 ms</w:t>
      </w:r>
    </w:p>
    <w:p w14:paraId="102FC1B5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Reply from 1.2.3.254: bytes=56 Sequence=4 ttl=254 time=60 ms</w:t>
      </w:r>
    </w:p>
    <w:p w14:paraId="1326F268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Reply from 1.2.3.254: bytes=56 Sequence=5 ttl=254 time=30 ms</w:t>
      </w:r>
    </w:p>
    <w:p w14:paraId="582E355B" w14:textId="77777777" w:rsidR="00050E7F" w:rsidRPr="00050E7F" w:rsidRDefault="00050E7F" w:rsidP="00050E7F">
      <w:pPr>
        <w:pStyle w:val="Listing"/>
        <w:ind w:left="-1134"/>
        <w:rPr>
          <w:lang w:val="en-US"/>
        </w:rPr>
      </w:pPr>
    </w:p>
    <w:p w14:paraId="7FC1B906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--- 1.2.3.254 ping statistics ---</w:t>
      </w:r>
    </w:p>
    <w:p w14:paraId="45E41AA2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5 packet(s) transmitted</w:t>
      </w:r>
    </w:p>
    <w:p w14:paraId="5ADE91A4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5 packet(s) received</w:t>
      </w:r>
    </w:p>
    <w:p w14:paraId="278623C9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0.00% packet loss</w:t>
      </w:r>
    </w:p>
    <w:p w14:paraId="2A74E7B3" w14:textId="60179C60" w:rsidR="003473C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round-trip min/avg/max = 30/122/400 ms</w:t>
      </w:r>
    </w:p>
    <w:p w14:paraId="1B9586E0" w14:textId="77777777" w:rsidR="00884EC9" w:rsidRDefault="00884EC9" w:rsidP="0090123D">
      <w:pPr>
        <w:ind w:firstLine="0"/>
        <w:rPr>
          <w:b/>
          <w:bCs/>
          <w:i/>
          <w:iCs/>
        </w:rPr>
      </w:pPr>
    </w:p>
    <w:p w14:paraId="46E38109" w14:textId="359B3755" w:rsidR="00050E7F" w:rsidRPr="00050E7F" w:rsidRDefault="00050E7F" w:rsidP="0090123D">
      <w:pPr>
        <w:ind w:firstLine="0"/>
        <w:rPr>
          <w:lang w:val="ru-RU"/>
        </w:rPr>
      </w:pPr>
      <w:r>
        <w:rPr>
          <w:lang w:val="ru-RU"/>
        </w:rPr>
        <w:t>Проверка</w:t>
      </w:r>
      <w:r w:rsidRPr="00050E7F">
        <w:rPr>
          <w:lang w:val="ru-RU"/>
        </w:rPr>
        <w:t xml:space="preserve"> </w:t>
      </w:r>
      <w:r>
        <w:rPr>
          <w:lang w:val="ru-RU"/>
        </w:rPr>
        <w:t xml:space="preserve">входа на </w:t>
      </w:r>
      <w:r>
        <w:t>R</w:t>
      </w:r>
      <w:r w:rsidRPr="00050E7F">
        <w:rPr>
          <w:lang w:val="ru-RU"/>
        </w:rPr>
        <w:t xml:space="preserve">3 </w:t>
      </w:r>
      <w:r>
        <w:rPr>
          <w:lang w:val="ru-RU"/>
        </w:rPr>
        <w:t xml:space="preserve">при помощи </w:t>
      </w:r>
      <w:r>
        <w:t>Telnet</w:t>
      </w:r>
    </w:p>
    <w:p w14:paraId="354BDAA3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&lt;R1&gt;telnet 1.2.3.254</w:t>
      </w:r>
    </w:p>
    <w:p w14:paraId="3A0F6E31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Press CTRL_] to quit telnet mode</w:t>
      </w:r>
    </w:p>
    <w:p w14:paraId="7D031282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Trying 1.2.3.254 ...</w:t>
      </w:r>
    </w:p>
    <w:p w14:paraId="79E9F4B7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Connected to 1.2.3.254 ...</w:t>
      </w:r>
    </w:p>
    <w:p w14:paraId="1F5E1B7A" w14:textId="77777777" w:rsidR="00050E7F" w:rsidRPr="00050E7F" w:rsidRDefault="00050E7F" w:rsidP="00050E7F">
      <w:pPr>
        <w:pStyle w:val="Listing"/>
        <w:ind w:left="-1134"/>
        <w:rPr>
          <w:lang w:val="en-US"/>
        </w:rPr>
      </w:pPr>
    </w:p>
    <w:p w14:paraId="7850C8B2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Login authentication</w:t>
      </w:r>
    </w:p>
    <w:p w14:paraId="4E304967" w14:textId="77777777" w:rsidR="00050E7F" w:rsidRPr="00050E7F" w:rsidRDefault="00050E7F" w:rsidP="00050E7F">
      <w:pPr>
        <w:pStyle w:val="Listing"/>
        <w:ind w:left="-1134"/>
        <w:rPr>
          <w:lang w:val="en-US"/>
        </w:rPr>
      </w:pPr>
    </w:p>
    <w:p w14:paraId="2D7CCE42" w14:textId="77777777" w:rsidR="00050E7F" w:rsidRPr="00050E7F" w:rsidRDefault="00050E7F" w:rsidP="00050E7F">
      <w:pPr>
        <w:pStyle w:val="Listing"/>
        <w:ind w:left="-1134"/>
        <w:rPr>
          <w:lang w:val="en-US"/>
        </w:rPr>
      </w:pPr>
    </w:p>
    <w:p w14:paraId="28018BA6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Username:test</w:t>
      </w:r>
    </w:p>
    <w:p w14:paraId="5E5738B1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Password:</w:t>
      </w:r>
    </w:p>
    <w:p w14:paraId="385D50DA" w14:textId="5326D2E3" w:rsidR="003473CF" w:rsidRPr="00884EC9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&lt;R3&gt;</w:t>
      </w:r>
    </w:p>
    <w:p w14:paraId="6245A16C" w14:textId="77777777" w:rsidR="00884EC9" w:rsidRDefault="00884EC9" w:rsidP="0090123D">
      <w:pPr>
        <w:ind w:firstLine="0"/>
        <w:rPr>
          <w:b/>
          <w:bCs/>
          <w:i/>
          <w:iCs/>
        </w:rPr>
      </w:pPr>
    </w:p>
    <w:p w14:paraId="143B601C" w14:textId="34562C75" w:rsidR="00050E7F" w:rsidRPr="00050E7F" w:rsidRDefault="004D13DB" w:rsidP="0090123D">
      <w:pPr>
        <w:ind w:firstLine="0"/>
      </w:pPr>
      <w:r>
        <w:rPr>
          <w:lang w:val="ru-RU"/>
        </w:rPr>
        <w:lastRenderedPageBreak/>
        <w:t>Таблица</w:t>
      </w:r>
      <w:r w:rsidR="00050E7F" w:rsidRPr="00050E7F">
        <w:t xml:space="preserve"> </w:t>
      </w:r>
      <w:r w:rsidR="00050E7F">
        <w:t>NAT</w:t>
      </w:r>
      <w:r w:rsidR="00050E7F" w:rsidRPr="00050E7F">
        <w:t xml:space="preserve"> </w:t>
      </w:r>
      <w:r w:rsidR="00050E7F">
        <w:rPr>
          <w:lang w:val="ru-RU"/>
        </w:rPr>
        <w:t>сеансов</w:t>
      </w:r>
      <w:r w:rsidR="00050E7F" w:rsidRPr="00050E7F">
        <w:t xml:space="preserve"> </w:t>
      </w:r>
      <w:r w:rsidR="00050E7F">
        <w:rPr>
          <w:lang w:val="ru-RU"/>
        </w:rPr>
        <w:t>на</w:t>
      </w:r>
      <w:r w:rsidR="00050E7F" w:rsidRPr="00050E7F">
        <w:t xml:space="preserve"> </w:t>
      </w:r>
      <w:r w:rsidR="00050E7F">
        <w:t>R2</w:t>
      </w:r>
    </w:p>
    <w:p w14:paraId="7B8A2CA5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>&lt;R2&gt;display nat session all</w:t>
      </w:r>
    </w:p>
    <w:p w14:paraId="7EDFC2E1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NAT Session Table Information:</w:t>
      </w:r>
    </w:p>
    <w:p w14:paraId="69442533" w14:textId="77777777" w:rsidR="00050E7F" w:rsidRPr="00050E7F" w:rsidRDefault="00050E7F" w:rsidP="00050E7F">
      <w:pPr>
        <w:pStyle w:val="Listing"/>
        <w:ind w:left="-1134"/>
        <w:rPr>
          <w:lang w:val="en-US"/>
        </w:rPr>
      </w:pPr>
    </w:p>
    <w:p w14:paraId="76541248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 Protocol          : TCP(6)</w:t>
      </w:r>
    </w:p>
    <w:p w14:paraId="124E3E8F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 SrcAddr  Port Vpn : 192.168.1.1     18114                                </w:t>
      </w:r>
    </w:p>
    <w:p w14:paraId="5EC2A4BA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 DestAddr Port Vpn : 1.2.3.254       5888                                 </w:t>
      </w:r>
    </w:p>
    <w:p w14:paraId="6C3656EC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 NAT-Info</w:t>
      </w:r>
    </w:p>
    <w:p w14:paraId="7BB19664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   New SrcAddr     : 1.2.3.16       </w:t>
      </w:r>
    </w:p>
    <w:p w14:paraId="66E36181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   New SrcPort     : 10241</w:t>
      </w:r>
    </w:p>
    <w:p w14:paraId="3C207059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   New DestAddr    : ----</w:t>
      </w:r>
    </w:p>
    <w:p w14:paraId="4382E20B" w14:textId="77777777" w:rsidR="00050E7F" w:rsidRPr="00050E7F" w:rsidRDefault="00050E7F" w:rsidP="00050E7F">
      <w:pPr>
        <w:pStyle w:val="Listing"/>
        <w:ind w:left="-1134"/>
        <w:rPr>
          <w:lang w:val="en-US"/>
        </w:rPr>
      </w:pPr>
      <w:r w:rsidRPr="00050E7F">
        <w:rPr>
          <w:lang w:val="en-US"/>
        </w:rPr>
        <w:t xml:space="preserve">       New DestPort    : ----</w:t>
      </w:r>
    </w:p>
    <w:p w14:paraId="0F26A66D" w14:textId="77777777" w:rsidR="00050E7F" w:rsidRPr="00050E7F" w:rsidRDefault="00050E7F" w:rsidP="00050E7F">
      <w:pPr>
        <w:pStyle w:val="Listing"/>
        <w:ind w:left="-1134"/>
        <w:rPr>
          <w:lang w:val="en-US"/>
        </w:rPr>
      </w:pPr>
    </w:p>
    <w:p w14:paraId="47449A99" w14:textId="6F0330B3" w:rsidR="00D5273B" w:rsidRPr="003344A5" w:rsidRDefault="00050E7F" w:rsidP="003344A5">
      <w:pPr>
        <w:pStyle w:val="Listing"/>
        <w:ind w:left="-1134"/>
      </w:pPr>
      <w:r w:rsidRPr="00050E7F">
        <w:rPr>
          <w:lang w:val="en-US"/>
        </w:rPr>
        <w:t xml:space="preserve">  Total : 1</w:t>
      </w:r>
    </w:p>
    <w:p w14:paraId="6C299891" w14:textId="77777777" w:rsidR="001E6BA4" w:rsidRPr="003344A5" w:rsidRDefault="001E6BA4" w:rsidP="001E6BA4">
      <w:pPr>
        <w:ind w:firstLine="0"/>
        <w:rPr>
          <w:lang w:val="ru-RU"/>
        </w:rPr>
      </w:pPr>
    </w:p>
    <w:p w14:paraId="2461D8DB" w14:textId="53694E73" w:rsidR="00E84942" w:rsidRPr="005D1ABA" w:rsidRDefault="004D13DB" w:rsidP="0090123D">
      <w:pPr>
        <w:pStyle w:val="2"/>
      </w:pPr>
      <w:bookmarkStart w:id="4" w:name="_Toc213286807"/>
      <w:r>
        <w:t xml:space="preserve">Настройка сервера </w:t>
      </w:r>
      <w:r>
        <w:rPr>
          <w:lang w:val="en-US"/>
        </w:rPr>
        <w:t>NAT</w:t>
      </w:r>
      <w:r w:rsidRPr="004D13DB">
        <w:t xml:space="preserve"> </w:t>
      </w:r>
      <w:r>
        <w:t xml:space="preserve">на исходящем интерфейсе </w:t>
      </w:r>
      <w:r>
        <w:rPr>
          <w:lang w:val="en-US"/>
        </w:rPr>
        <w:t>R</w:t>
      </w:r>
      <w:r w:rsidRPr="004D13DB">
        <w:t>2</w:t>
      </w:r>
      <w:bookmarkEnd w:id="4"/>
    </w:p>
    <w:p w14:paraId="6F32E531" w14:textId="77777777" w:rsidR="00B94A43" w:rsidRPr="005D1ABA" w:rsidRDefault="00B94A43" w:rsidP="00B94A43">
      <w:pPr>
        <w:rPr>
          <w:lang w:val="ru-RU"/>
        </w:rPr>
      </w:pPr>
    </w:p>
    <w:p w14:paraId="4CBF7E74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>[R2]interface GigabitEthernet 0/0/1</w:t>
      </w:r>
    </w:p>
    <w:p w14:paraId="1FFF71FA" w14:textId="6962FCF5" w:rsidR="00B94A43" w:rsidRPr="00B94A43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>[R2-GigabitEthernet0/0/1]nat server protocol tcp global current-interface 2323 inside 192.168.1.1 telnet</w:t>
      </w:r>
    </w:p>
    <w:p w14:paraId="6B0AD4FB" w14:textId="77777777" w:rsidR="00B94A43" w:rsidRPr="00B94A43" w:rsidRDefault="00B94A43" w:rsidP="00B94A43"/>
    <w:p w14:paraId="5FDC229F" w14:textId="478A3843" w:rsidR="00E84942" w:rsidRPr="004D13DB" w:rsidRDefault="004D13DB" w:rsidP="00E84942">
      <w:pPr>
        <w:ind w:firstLine="0"/>
        <w:rPr>
          <w:lang w:val="ru-RU"/>
        </w:rPr>
      </w:pPr>
      <w:r w:rsidRPr="004D13DB">
        <w:rPr>
          <w:lang w:val="ru-RU"/>
        </w:rPr>
        <w:t xml:space="preserve">Проверка установления соединения между </w:t>
      </w:r>
      <w:r w:rsidRPr="004D13DB">
        <w:t>R</w:t>
      </w:r>
      <w:r w:rsidRPr="004D13DB">
        <w:rPr>
          <w:lang w:val="ru-RU"/>
        </w:rPr>
        <w:t xml:space="preserve">3 и </w:t>
      </w:r>
      <w:r w:rsidRPr="004D13DB">
        <w:t>R</w:t>
      </w:r>
      <w:r w:rsidRPr="004D13DB">
        <w:rPr>
          <w:lang w:val="ru-RU"/>
        </w:rPr>
        <w:t>1</w:t>
      </w:r>
    </w:p>
    <w:p w14:paraId="385324EE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>&lt;R3&gt;telnet 1.2.3.4 2323</w:t>
      </w:r>
    </w:p>
    <w:p w14:paraId="68BC9AFF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Press CTRL_] to quit telnet mode</w:t>
      </w:r>
    </w:p>
    <w:p w14:paraId="26930EFE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Trying 1.2.3.4 ...</w:t>
      </w:r>
    </w:p>
    <w:p w14:paraId="72B2DE64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Connected to 1.2.3.4 ...</w:t>
      </w:r>
    </w:p>
    <w:p w14:paraId="530AA467" w14:textId="77777777" w:rsidR="004D13DB" w:rsidRPr="004D13DB" w:rsidRDefault="004D13DB" w:rsidP="004D13DB">
      <w:pPr>
        <w:pStyle w:val="Listing"/>
        <w:ind w:left="-1134"/>
        <w:rPr>
          <w:lang w:val="en-US"/>
        </w:rPr>
      </w:pPr>
    </w:p>
    <w:p w14:paraId="5A51E9D8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>Login authentication</w:t>
      </w:r>
    </w:p>
    <w:p w14:paraId="1384E8ED" w14:textId="77777777" w:rsidR="004D13DB" w:rsidRPr="004D13DB" w:rsidRDefault="004D13DB" w:rsidP="004D13DB">
      <w:pPr>
        <w:pStyle w:val="Listing"/>
        <w:ind w:left="-1134"/>
        <w:rPr>
          <w:lang w:val="en-US"/>
        </w:rPr>
      </w:pPr>
    </w:p>
    <w:p w14:paraId="6CE87D53" w14:textId="77777777" w:rsidR="004D13DB" w:rsidRPr="004D13DB" w:rsidRDefault="004D13DB" w:rsidP="004D13DB">
      <w:pPr>
        <w:pStyle w:val="Listing"/>
        <w:ind w:left="-1134"/>
        <w:rPr>
          <w:lang w:val="en-US"/>
        </w:rPr>
      </w:pPr>
    </w:p>
    <w:p w14:paraId="2E1CBFF5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>Username:test</w:t>
      </w:r>
    </w:p>
    <w:p w14:paraId="1FFCD593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>Password:</w:t>
      </w:r>
    </w:p>
    <w:p w14:paraId="70CB8AC7" w14:textId="419A2B63" w:rsidR="00B94A43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>&lt;R1&gt;</w:t>
      </w:r>
    </w:p>
    <w:p w14:paraId="5D8F5209" w14:textId="77777777" w:rsidR="00B94A43" w:rsidRDefault="00B94A43" w:rsidP="004D13DB">
      <w:pPr>
        <w:ind w:firstLine="0"/>
      </w:pPr>
    </w:p>
    <w:p w14:paraId="1F83E56C" w14:textId="0C49C4D2" w:rsidR="004D13DB" w:rsidRPr="004D13DB" w:rsidRDefault="004D13DB" w:rsidP="004D13DB">
      <w:pPr>
        <w:ind w:firstLine="0"/>
      </w:pPr>
      <w:r>
        <w:rPr>
          <w:lang w:val="ru-RU"/>
        </w:rPr>
        <w:t>Таблица</w:t>
      </w:r>
      <w:r w:rsidRPr="004D13DB">
        <w:t xml:space="preserve"> </w:t>
      </w:r>
      <w:r>
        <w:rPr>
          <w:lang w:val="ru-RU"/>
        </w:rPr>
        <w:t>сеансов</w:t>
      </w:r>
      <w:r w:rsidRPr="004D13DB">
        <w:t xml:space="preserve"> </w:t>
      </w:r>
      <w:r>
        <w:rPr>
          <w:lang w:val="ru-RU"/>
        </w:rPr>
        <w:t>на</w:t>
      </w:r>
      <w:r w:rsidRPr="004D13DB">
        <w:t xml:space="preserve"> </w:t>
      </w:r>
      <w:r>
        <w:t>R2</w:t>
      </w:r>
    </w:p>
    <w:p w14:paraId="5CBAAC08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>&lt;R2&gt;display nat session all</w:t>
      </w:r>
    </w:p>
    <w:p w14:paraId="00668EE5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NAT Session Table Information:</w:t>
      </w:r>
    </w:p>
    <w:p w14:paraId="79848E73" w14:textId="77777777" w:rsidR="004D13DB" w:rsidRPr="004D13DB" w:rsidRDefault="004D13DB" w:rsidP="004D13DB">
      <w:pPr>
        <w:pStyle w:val="Listing"/>
        <w:ind w:left="-1134"/>
        <w:rPr>
          <w:lang w:val="en-US"/>
        </w:rPr>
      </w:pPr>
    </w:p>
    <w:p w14:paraId="6D59D8DF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   Protocol          : TCP(6)</w:t>
      </w:r>
    </w:p>
    <w:p w14:paraId="2AE1DE6C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   SrcAddr  Port Vpn : 1.2.3.254       14530                                </w:t>
      </w:r>
    </w:p>
    <w:p w14:paraId="361E8F01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   DestAddr Port Vpn : 1.2.3.4         4873                                 </w:t>
      </w:r>
    </w:p>
    <w:p w14:paraId="4D60F4ED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   NAT-Info</w:t>
      </w:r>
    </w:p>
    <w:p w14:paraId="1BA10097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     New SrcAddr     : ----</w:t>
      </w:r>
    </w:p>
    <w:p w14:paraId="0AA06831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     New SrcPort     : ----</w:t>
      </w:r>
    </w:p>
    <w:p w14:paraId="46C9D048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     New DestAddr    : 192.168.1.1    </w:t>
      </w:r>
    </w:p>
    <w:p w14:paraId="474821A3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     New DestPort    : 5888 </w:t>
      </w:r>
    </w:p>
    <w:p w14:paraId="353F4EFF" w14:textId="77777777" w:rsidR="004D13DB" w:rsidRPr="004D13DB" w:rsidRDefault="004D13DB" w:rsidP="004D13DB">
      <w:pPr>
        <w:pStyle w:val="Listing"/>
        <w:ind w:left="-1134"/>
        <w:rPr>
          <w:lang w:val="en-US"/>
        </w:rPr>
      </w:pPr>
    </w:p>
    <w:p w14:paraId="58C64BE0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lastRenderedPageBreak/>
        <w:t xml:space="preserve">     Protocol          : TCP(6)</w:t>
      </w:r>
    </w:p>
    <w:p w14:paraId="4A59B5E7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   SrcAddr  Port Vpn : 192.168.1.1     28870                                </w:t>
      </w:r>
    </w:p>
    <w:p w14:paraId="6EA43D7A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   DestAddr Port Vpn : 1.2.3.254       5888                                 </w:t>
      </w:r>
    </w:p>
    <w:p w14:paraId="2DD75401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   NAT-Info</w:t>
      </w:r>
    </w:p>
    <w:p w14:paraId="38BE6662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     New SrcAddr     : 1.2.3.16       </w:t>
      </w:r>
    </w:p>
    <w:p w14:paraId="7B6A8408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     New SrcPort     : 10241</w:t>
      </w:r>
    </w:p>
    <w:p w14:paraId="40581D38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     New DestAddr    : ----</w:t>
      </w:r>
    </w:p>
    <w:p w14:paraId="0F65BFFE" w14:textId="77777777" w:rsidR="004D13DB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     New DestPort    : ----</w:t>
      </w:r>
    </w:p>
    <w:p w14:paraId="4D833429" w14:textId="77777777" w:rsidR="004D13DB" w:rsidRPr="004D13DB" w:rsidRDefault="004D13DB" w:rsidP="004D13DB">
      <w:pPr>
        <w:pStyle w:val="Listing"/>
        <w:ind w:left="-1134"/>
        <w:rPr>
          <w:lang w:val="en-US"/>
        </w:rPr>
      </w:pPr>
    </w:p>
    <w:p w14:paraId="030BA0F5" w14:textId="3D74EE46" w:rsidR="00B94A43" w:rsidRPr="004D13DB" w:rsidRDefault="004D13DB" w:rsidP="004D13DB">
      <w:pPr>
        <w:pStyle w:val="Listing"/>
        <w:ind w:left="-1134"/>
        <w:rPr>
          <w:lang w:val="en-US"/>
        </w:rPr>
      </w:pPr>
      <w:r w:rsidRPr="004D13DB">
        <w:rPr>
          <w:lang w:val="en-US"/>
        </w:rPr>
        <w:t xml:space="preserve">  Total : 2</w:t>
      </w:r>
    </w:p>
    <w:p w14:paraId="67CB4940" w14:textId="77777777" w:rsidR="00B84E30" w:rsidRPr="00B94A43" w:rsidRDefault="00B84E30" w:rsidP="00B84E30"/>
    <w:p w14:paraId="3939EFA4" w14:textId="0D9EED0E" w:rsidR="00286042" w:rsidRDefault="00633EA3" w:rsidP="00286042">
      <w:pPr>
        <w:pStyle w:val="1"/>
      </w:pPr>
      <w:bookmarkStart w:id="5" w:name="_Toc115259537"/>
      <w:bookmarkStart w:id="6" w:name="_Toc115259605"/>
      <w:bookmarkStart w:id="7" w:name="_Toc177573737"/>
      <w:bookmarkStart w:id="8" w:name="_Toc213286808"/>
      <w:r>
        <w:lastRenderedPageBreak/>
        <w:t>ЗАКЛЮЧЕНИЕ</w:t>
      </w:r>
      <w:bookmarkEnd w:id="5"/>
      <w:bookmarkEnd w:id="6"/>
      <w:bookmarkEnd w:id="7"/>
      <w:bookmarkEnd w:id="8"/>
    </w:p>
    <w:p w14:paraId="4F5972BA" w14:textId="305981B8" w:rsidR="00A708B7" w:rsidRPr="00A708B7" w:rsidRDefault="00A708B7" w:rsidP="00A708B7">
      <w:pPr>
        <w:rPr>
          <w:lang w:val="ru-RU"/>
        </w:rPr>
      </w:pPr>
      <w:r>
        <w:rPr>
          <w:lang w:val="ru-RU"/>
        </w:rPr>
        <w:t>Цель работы достигнута.</w:t>
      </w:r>
    </w:p>
    <w:sectPr w:rsidR="00A708B7" w:rsidRPr="00A708B7" w:rsidSect="0094670A">
      <w:type w:val="continuous"/>
      <w:pgSz w:w="11906" w:h="16838"/>
      <w:pgMar w:top="1134" w:right="567" w:bottom="1134" w:left="1701" w:header="709" w:footer="709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C0510" w14:textId="77777777" w:rsidR="00BA02BB" w:rsidRDefault="00BA02BB" w:rsidP="005D42B6">
      <w:pPr>
        <w:spacing w:line="240" w:lineRule="auto"/>
      </w:pPr>
      <w:r>
        <w:separator/>
      </w:r>
    </w:p>
  </w:endnote>
  <w:endnote w:type="continuationSeparator" w:id="0">
    <w:p w14:paraId="6C8F2F01" w14:textId="77777777" w:rsidR="00BA02BB" w:rsidRDefault="00BA02BB" w:rsidP="005D42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Mono">
    <w:charset w:val="CC"/>
    <w:family w:val="modern"/>
    <w:pitch w:val="fixed"/>
    <w:sig w:usb0="A00002EF" w:usb1="500078E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6348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390BF" w14:textId="77777777" w:rsidR="004F50CE" w:rsidRPr="004F50CE" w:rsidRDefault="004F50CE" w:rsidP="004F50CE">
        <w:pPr>
          <w:pStyle w:val="a6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9446F" w14:textId="77777777" w:rsidR="00E84C13" w:rsidRPr="00E84C13" w:rsidRDefault="00E84C13" w:rsidP="001C3770">
    <w:pPr>
      <w:pStyle w:val="a6"/>
      <w:ind w:firstLine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EA922" w14:textId="77777777" w:rsidR="00BA02BB" w:rsidRDefault="00BA02BB" w:rsidP="005D42B6">
      <w:pPr>
        <w:spacing w:line="240" w:lineRule="auto"/>
      </w:pPr>
      <w:r>
        <w:separator/>
      </w:r>
    </w:p>
  </w:footnote>
  <w:footnote w:type="continuationSeparator" w:id="0">
    <w:p w14:paraId="60A47C2D" w14:textId="77777777" w:rsidR="00BA02BB" w:rsidRDefault="00BA02BB" w:rsidP="005D42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22B1"/>
    <w:multiLevelType w:val="multilevel"/>
    <w:tmpl w:val="5B124E24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7F909D7"/>
    <w:multiLevelType w:val="hybridMultilevel"/>
    <w:tmpl w:val="69101CAA"/>
    <w:lvl w:ilvl="0" w:tplc="535A0ACA">
      <w:start w:val="1"/>
      <w:numFmt w:val="bullet"/>
      <w:lvlText w:val="-"/>
      <w:lvlJc w:val="left"/>
      <w:pPr>
        <w:ind w:left="720" w:hanging="360"/>
      </w:pPr>
      <w:rPr>
        <w:rFonts w:ascii="PT Mono" w:eastAsiaTheme="minorHAnsi" w:hAnsi="PT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000A7"/>
    <w:multiLevelType w:val="multilevel"/>
    <w:tmpl w:val="14BE22A0"/>
    <w:lvl w:ilvl="0">
      <w:start w:val="1"/>
      <w:numFmt w:val="decimal"/>
      <w:pStyle w:val="SectionHeading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2977" w:firstLine="709"/>
      </w:pPr>
      <w:rPr>
        <w:rFonts w:hint="default"/>
        <w:sz w:val="28"/>
        <w:szCs w:val="28"/>
      </w:rPr>
    </w:lvl>
    <w:lvl w:ilvl="2">
      <w:start w:val="1"/>
      <w:numFmt w:val="decimal"/>
      <w:pStyle w:val="Subsubsection"/>
      <w:suff w:val="space"/>
      <w:lvlText w:val="%1.%2.%3"/>
      <w:lvlJc w:val="left"/>
      <w:pPr>
        <w:ind w:left="0" w:firstLine="709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213C28CD"/>
    <w:multiLevelType w:val="hybridMultilevel"/>
    <w:tmpl w:val="C198594C"/>
    <w:lvl w:ilvl="0" w:tplc="3580D9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A6821B7"/>
    <w:multiLevelType w:val="hybridMultilevel"/>
    <w:tmpl w:val="4C0CFA20"/>
    <w:lvl w:ilvl="0" w:tplc="58867D1E">
      <w:start w:val="41"/>
      <w:numFmt w:val="bullet"/>
      <w:lvlText w:val="-"/>
      <w:lvlJc w:val="left"/>
      <w:pPr>
        <w:ind w:left="720" w:hanging="360"/>
      </w:pPr>
      <w:rPr>
        <w:rFonts w:ascii="PT Mono" w:eastAsiaTheme="minorHAnsi" w:hAnsi="PT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F2947"/>
    <w:multiLevelType w:val="hybridMultilevel"/>
    <w:tmpl w:val="24E021AE"/>
    <w:lvl w:ilvl="0" w:tplc="12AE18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38975B6"/>
    <w:multiLevelType w:val="hybridMultilevel"/>
    <w:tmpl w:val="6C3CA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63A0C"/>
    <w:multiLevelType w:val="hybridMultilevel"/>
    <w:tmpl w:val="F1BEC0FE"/>
    <w:lvl w:ilvl="0" w:tplc="562AEE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7A1958"/>
    <w:multiLevelType w:val="hybridMultilevel"/>
    <w:tmpl w:val="0A445566"/>
    <w:lvl w:ilvl="0" w:tplc="06E274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83966323">
    <w:abstractNumId w:val="3"/>
  </w:num>
  <w:num w:numId="2" w16cid:durableId="1784423160">
    <w:abstractNumId w:val="0"/>
  </w:num>
  <w:num w:numId="3" w16cid:durableId="477115387">
    <w:abstractNumId w:val="0"/>
  </w:num>
  <w:num w:numId="4" w16cid:durableId="873422679">
    <w:abstractNumId w:val="0"/>
  </w:num>
  <w:num w:numId="5" w16cid:durableId="351104984">
    <w:abstractNumId w:val="0"/>
  </w:num>
  <w:num w:numId="6" w16cid:durableId="1321812552">
    <w:abstractNumId w:val="0"/>
  </w:num>
  <w:num w:numId="7" w16cid:durableId="1432318606">
    <w:abstractNumId w:val="2"/>
  </w:num>
  <w:num w:numId="8" w16cid:durableId="695496849">
    <w:abstractNumId w:val="2"/>
  </w:num>
  <w:num w:numId="9" w16cid:durableId="1068190394">
    <w:abstractNumId w:val="2"/>
  </w:num>
  <w:num w:numId="10" w16cid:durableId="108791307">
    <w:abstractNumId w:val="2"/>
  </w:num>
  <w:num w:numId="11" w16cid:durableId="738329066">
    <w:abstractNumId w:val="2"/>
  </w:num>
  <w:num w:numId="12" w16cid:durableId="677315394">
    <w:abstractNumId w:val="2"/>
  </w:num>
  <w:num w:numId="13" w16cid:durableId="2009941114">
    <w:abstractNumId w:val="2"/>
  </w:num>
  <w:num w:numId="14" w16cid:durableId="792333614">
    <w:abstractNumId w:val="2"/>
  </w:num>
  <w:num w:numId="15" w16cid:durableId="962541726">
    <w:abstractNumId w:val="2"/>
  </w:num>
  <w:num w:numId="16" w16cid:durableId="292449576">
    <w:abstractNumId w:val="2"/>
  </w:num>
  <w:num w:numId="17" w16cid:durableId="1173031056">
    <w:abstractNumId w:val="2"/>
  </w:num>
  <w:num w:numId="18" w16cid:durableId="575163764">
    <w:abstractNumId w:val="6"/>
  </w:num>
  <w:num w:numId="19" w16cid:durableId="574323928">
    <w:abstractNumId w:val="5"/>
  </w:num>
  <w:num w:numId="20" w16cid:durableId="651175248">
    <w:abstractNumId w:val="7"/>
  </w:num>
  <w:num w:numId="21" w16cid:durableId="130632290">
    <w:abstractNumId w:val="4"/>
  </w:num>
  <w:num w:numId="22" w16cid:durableId="2057854289">
    <w:abstractNumId w:val="1"/>
  </w:num>
  <w:num w:numId="23" w16cid:durableId="482739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attachedTemplate r:id="rId1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4A"/>
    <w:rsid w:val="00000373"/>
    <w:rsid w:val="00002849"/>
    <w:rsid w:val="0000290F"/>
    <w:rsid w:val="00011027"/>
    <w:rsid w:val="00035BF0"/>
    <w:rsid w:val="0004541A"/>
    <w:rsid w:val="00050E7F"/>
    <w:rsid w:val="00057F07"/>
    <w:rsid w:val="00070F87"/>
    <w:rsid w:val="00080E6D"/>
    <w:rsid w:val="000821EC"/>
    <w:rsid w:val="00093E46"/>
    <w:rsid w:val="00097094"/>
    <w:rsid w:val="000A2316"/>
    <w:rsid w:val="000B2ADA"/>
    <w:rsid w:val="000B5CE2"/>
    <w:rsid w:val="000C45EA"/>
    <w:rsid w:val="000E1CA9"/>
    <w:rsid w:val="00121A6C"/>
    <w:rsid w:val="00127647"/>
    <w:rsid w:val="00134BD1"/>
    <w:rsid w:val="00135FBF"/>
    <w:rsid w:val="0018091F"/>
    <w:rsid w:val="00182E58"/>
    <w:rsid w:val="001A3DBB"/>
    <w:rsid w:val="001A4C43"/>
    <w:rsid w:val="001A4C58"/>
    <w:rsid w:val="001B5C22"/>
    <w:rsid w:val="001C3770"/>
    <w:rsid w:val="001C38E9"/>
    <w:rsid w:val="001C7D6A"/>
    <w:rsid w:val="001E6BA4"/>
    <w:rsid w:val="00206B55"/>
    <w:rsid w:val="00237C42"/>
    <w:rsid w:val="00252E42"/>
    <w:rsid w:val="0025554D"/>
    <w:rsid w:val="002566CD"/>
    <w:rsid w:val="00265897"/>
    <w:rsid w:val="00266B13"/>
    <w:rsid w:val="00270D13"/>
    <w:rsid w:val="0027409F"/>
    <w:rsid w:val="00277435"/>
    <w:rsid w:val="00286042"/>
    <w:rsid w:val="002A1D88"/>
    <w:rsid w:val="002C50A7"/>
    <w:rsid w:val="002C5FF5"/>
    <w:rsid w:val="002E0322"/>
    <w:rsid w:val="002F7A68"/>
    <w:rsid w:val="0030410D"/>
    <w:rsid w:val="00326E7A"/>
    <w:rsid w:val="0033093D"/>
    <w:rsid w:val="003344A5"/>
    <w:rsid w:val="003363A9"/>
    <w:rsid w:val="0034002F"/>
    <w:rsid w:val="003473CF"/>
    <w:rsid w:val="0036234E"/>
    <w:rsid w:val="00392EEF"/>
    <w:rsid w:val="003A3F52"/>
    <w:rsid w:val="003C6140"/>
    <w:rsid w:val="003D3A78"/>
    <w:rsid w:val="003E0AF4"/>
    <w:rsid w:val="003E3C7A"/>
    <w:rsid w:val="003E6DC8"/>
    <w:rsid w:val="00406BE0"/>
    <w:rsid w:val="00462CFB"/>
    <w:rsid w:val="00482E77"/>
    <w:rsid w:val="00485503"/>
    <w:rsid w:val="00487ECC"/>
    <w:rsid w:val="00490E2D"/>
    <w:rsid w:val="004A0AE7"/>
    <w:rsid w:val="004A166F"/>
    <w:rsid w:val="004A5233"/>
    <w:rsid w:val="004D13DB"/>
    <w:rsid w:val="004D324C"/>
    <w:rsid w:val="004E23D4"/>
    <w:rsid w:val="004F50CE"/>
    <w:rsid w:val="005022FD"/>
    <w:rsid w:val="005143BD"/>
    <w:rsid w:val="00524565"/>
    <w:rsid w:val="00536386"/>
    <w:rsid w:val="00550415"/>
    <w:rsid w:val="005629E3"/>
    <w:rsid w:val="00563E01"/>
    <w:rsid w:val="005748BD"/>
    <w:rsid w:val="005A1846"/>
    <w:rsid w:val="005A48D9"/>
    <w:rsid w:val="005A7880"/>
    <w:rsid w:val="005B66B1"/>
    <w:rsid w:val="005D1ABA"/>
    <w:rsid w:val="005D42B6"/>
    <w:rsid w:val="005E1DAA"/>
    <w:rsid w:val="005E2820"/>
    <w:rsid w:val="005E650D"/>
    <w:rsid w:val="006034DB"/>
    <w:rsid w:val="00606C50"/>
    <w:rsid w:val="00607067"/>
    <w:rsid w:val="00633EA3"/>
    <w:rsid w:val="00645A25"/>
    <w:rsid w:val="00646214"/>
    <w:rsid w:val="0067159D"/>
    <w:rsid w:val="00671B2D"/>
    <w:rsid w:val="006756B9"/>
    <w:rsid w:val="00677ADA"/>
    <w:rsid w:val="00697383"/>
    <w:rsid w:val="006A3EF1"/>
    <w:rsid w:val="006B1DC1"/>
    <w:rsid w:val="0070170F"/>
    <w:rsid w:val="007112E1"/>
    <w:rsid w:val="00726958"/>
    <w:rsid w:val="00735FA7"/>
    <w:rsid w:val="00737F34"/>
    <w:rsid w:val="007473CE"/>
    <w:rsid w:val="00751CE7"/>
    <w:rsid w:val="007734EC"/>
    <w:rsid w:val="0077647B"/>
    <w:rsid w:val="0077689C"/>
    <w:rsid w:val="00794A96"/>
    <w:rsid w:val="007B272C"/>
    <w:rsid w:val="007B756B"/>
    <w:rsid w:val="007D146B"/>
    <w:rsid w:val="007D5E82"/>
    <w:rsid w:val="007D69F8"/>
    <w:rsid w:val="007E2024"/>
    <w:rsid w:val="0080344B"/>
    <w:rsid w:val="00813275"/>
    <w:rsid w:val="00817D97"/>
    <w:rsid w:val="00827D26"/>
    <w:rsid w:val="00830578"/>
    <w:rsid w:val="00834FED"/>
    <w:rsid w:val="008568E5"/>
    <w:rsid w:val="008701FC"/>
    <w:rsid w:val="008837CA"/>
    <w:rsid w:val="00884EC9"/>
    <w:rsid w:val="00887747"/>
    <w:rsid w:val="008A39AD"/>
    <w:rsid w:val="008B0CC1"/>
    <w:rsid w:val="008E2B7C"/>
    <w:rsid w:val="008E3370"/>
    <w:rsid w:val="0090123D"/>
    <w:rsid w:val="0094670A"/>
    <w:rsid w:val="00954471"/>
    <w:rsid w:val="009660BD"/>
    <w:rsid w:val="0097533F"/>
    <w:rsid w:val="00997559"/>
    <w:rsid w:val="009A1C5E"/>
    <w:rsid w:val="009C024F"/>
    <w:rsid w:val="009C0388"/>
    <w:rsid w:val="009C7B06"/>
    <w:rsid w:val="009D4472"/>
    <w:rsid w:val="00A1785E"/>
    <w:rsid w:val="00A21B7C"/>
    <w:rsid w:val="00A24C2D"/>
    <w:rsid w:val="00A35F74"/>
    <w:rsid w:val="00A473A8"/>
    <w:rsid w:val="00A47450"/>
    <w:rsid w:val="00A5063A"/>
    <w:rsid w:val="00A5681E"/>
    <w:rsid w:val="00A708B7"/>
    <w:rsid w:val="00A960F2"/>
    <w:rsid w:val="00AB5B10"/>
    <w:rsid w:val="00AC7493"/>
    <w:rsid w:val="00B113FF"/>
    <w:rsid w:val="00B12C4E"/>
    <w:rsid w:val="00B46FE5"/>
    <w:rsid w:val="00B60577"/>
    <w:rsid w:val="00B679F2"/>
    <w:rsid w:val="00B70309"/>
    <w:rsid w:val="00B72F0D"/>
    <w:rsid w:val="00B74767"/>
    <w:rsid w:val="00B816AD"/>
    <w:rsid w:val="00B84E30"/>
    <w:rsid w:val="00B94A43"/>
    <w:rsid w:val="00BA02BB"/>
    <w:rsid w:val="00BA0F4A"/>
    <w:rsid w:val="00BA3F7A"/>
    <w:rsid w:val="00BA77CD"/>
    <w:rsid w:val="00BA7D7C"/>
    <w:rsid w:val="00BF00E5"/>
    <w:rsid w:val="00BF3DBA"/>
    <w:rsid w:val="00C04258"/>
    <w:rsid w:val="00C04CDD"/>
    <w:rsid w:val="00C40A0D"/>
    <w:rsid w:val="00C43330"/>
    <w:rsid w:val="00C51B53"/>
    <w:rsid w:val="00C904CB"/>
    <w:rsid w:val="00C9117D"/>
    <w:rsid w:val="00C91969"/>
    <w:rsid w:val="00C92022"/>
    <w:rsid w:val="00C972CF"/>
    <w:rsid w:val="00C97A74"/>
    <w:rsid w:val="00CA29E7"/>
    <w:rsid w:val="00CA5C57"/>
    <w:rsid w:val="00CB452E"/>
    <w:rsid w:val="00CC00C3"/>
    <w:rsid w:val="00CC3386"/>
    <w:rsid w:val="00CE2E6B"/>
    <w:rsid w:val="00CE57A6"/>
    <w:rsid w:val="00D01EBE"/>
    <w:rsid w:val="00D13F01"/>
    <w:rsid w:val="00D35DB6"/>
    <w:rsid w:val="00D5273B"/>
    <w:rsid w:val="00D60321"/>
    <w:rsid w:val="00D6233B"/>
    <w:rsid w:val="00D75568"/>
    <w:rsid w:val="00D75AA5"/>
    <w:rsid w:val="00D85EF9"/>
    <w:rsid w:val="00DA265C"/>
    <w:rsid w:val="00DA6D59"/>
    <w:rsid w:val="00DC7543"/>
    <w:rsid w:val="00DD50E6"/>
    <w:rsid w:val="00DD5738"/>
    <w:rsid w:val="00DD7357"/>
    <w:rsid w:val="00E0190B"/>
    <w:rsid w:val="00E10B75"/>
    <w:rsid w:val="00E1719A"/>
    <w:rsid w:val="00E6604C"/>
    <w:rsid w:val="00E84942"/>
    <w:rsid w:val="00E84C13"/>
    <w:rsid w:val="00E85BCD"/>
    <w:rsid w:val="00E96A33"/>
    <w:rsid w:val="00EC40D1"/>
    <w:rsid w:val="00EE3459"/>
    <w:rsid w:val="00EE74BB"/>
    <w:rsid w:val="00EF308A"/>
    <w:rsid w:val="00F141AD"/>
    <w:rsid w:val="00F4315A"/>
    <w:rsid w:val="00F454A6"/>
    <w:rsid w:val="00F67428"/>
    <w:rsid w:val="00F77BA9"/>
    <w:rsid w:val="00F817EF"/>
    <w:rsid w:val="00FA0908"/>
    <w:rsid w:val="00FA5AD9"/>
    <w:rsid w:val="00FB37F1"/>
    <w:rsid w:val="00FC27F8"/>
    <w:rsid w:val="00FD4DB6"/>
    <w:rsid w:val="00FE3CFE"/>
    <w:rsid w:val="00FF1F20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704F0"/>
  <w15:chartTrackingRefBased/>
  <w15:docId w15:val="{9F049949-E5D7-466C-9630-8E28370A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Main text"/>
    <w:qFormat/>
    <w:rsid w:val="00735FA7"/>
    <w:pPr>
      <w:spacing w:after="0" w:line="360" w:lineRule="auto"/>
      <w:ind w:firstLine="709"/>
      <w:jc w:val="both"/>
    </w:pPr>
    <w:rPr>
      <w:rFonts w:ascii="PT Astra Serif" w:hAnsi="PT Astra Serif"/>
      <w:sz w:val="28"/>
    </w:rPr>
  </w:style>
  <w:style w:type="paragraph" w:styleId="1">
    <w:name w:val="heading 1"/>
    <w:aliases w:val="Main Heading"/>
    <w:basedOn w:val="a"/>
    <w:next w:val="a"/>
    <w:link w:val="10"/>
    <w:uiPriority w:val="9"/>
    <w:qFormat/>
    <w:rsid w:val="00997559"/>
    <w:pPr>
      <w:pageBreakBefore/>
      <w:pBdr>
        <w:top w:val="nil"/>
        <w:left w:val="nil"/>
        <w:bottom w:val="nil"/>
        <w:right w:val="nil"/>
        <w:between w:val="nil"/>
      </w:pBdr>
      <w:spacing w:line="240" w:lineRule="auto"/>
      <w:ind w:firstLine="0"/>
      <w:jc w:val="center"/>
      <w:outlineLvl w:val="0"/>
    </w:pPr>
    <w:rPr>
      <w:b/>
      <w:bCs/>
      <w:caps/>
      <w:lang w:val="ru-RU"/>
    </w:rPr>
  </w:style>
  <w:style w:type="paragraph" w:styleId="2">
    <w:name w:val="heading 2"/>
    <w:aliases w:val="Subsection heading"/>
    <w:basedOn w:val="a0"/>
    <w:next w:val="a"/>
    <w:link w:val="20"/>
    <w:uiPriority w:val="9"/>
    <w:unhideWhenUsed/>
    <w:qFormat/>
    <w:rsid w:val="000C45EA"/>
    <w:pPr>
      <w:numPr>
        <w:ilvl w:val="1"/>
        <w:numId w:val="17"/>
      </w:numPr>
      <w:ind w:left="142"/>
      <w:outlineLvl w:val="1"/>
    </w:pPr>
    <w:rPr>
      <w:b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5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5D42B6"/>
    <w:pPr>
      <w:tabs>
        <w:tab w:val="center" w:pos="4844"/>
        <w:tab w:val="right" w:pos="9689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D42B6"/>
    <w:rPr>
      <w:rFonts w:ascii="PT Astra Serif" w:hAnsi="PT Astra Serif"/>
      <w:sz w:val="28"/>
    </w:rPr>
  </w:style>
  <w:style w:type="paragraph" w:styleId="a6">
    <w:name w:val="footer"/>
    <w:basedOn w:val="a"/>
    <w:link w:val="a7"/>
    <w:uiPriority w:val="99"/>
    <w:unhideWhenUsed/>
    <w:rsid w:val="005D42B6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D42B6"/>
    <w:rPr>
      <w:rFonts w:ascii="PT Astra Serif" w:hAnsi="PT Astra Serif"/>
      <w:sz w:val="28"/>
    </w:rPr>
  </w:style>
  <w:style w:type="character" w:customStyle="1" w:styleId="10">
    <w:name w:val="Заголовок 1 Знак"/>
    <w:aliases w:val="Main Heading Знак"/>
    <w:basedOn w:val="a1"/>
    <w:link w:val="1"/>
    <w:uiPriority w:val="9"/>
    <w:rsid w:val="00997559"/>
    <w:rPr>
      <w:rFonts w:ascii="PT Astra Serif" w:hAnsi="PT Astra Serif"/>
      <w:b/>
      <w:bCs/>
      <w:caps/>
      <w:sz w:val="28"/>
      <w:lang w:val="ru-RU"/>
    </w:rPr>
  </w:style>
  <w:style w:type="character" w:styleId="a8">
    <w:name w:val="Hyperlink"/>
    <w:basedOn w:val="a1"/>
    <w:uiPriority w:val="99"/>
    <w:unhideWhenUsed/>
    <w:rsid w:val="00BA7D7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BA7D7C"/>
    <w:pPr>
      <w:spacing w:after="100"/>
    </w:pPr>
  </w:style>
  <w:style w:type="paragraph" w:customStyle="1" w:styleId="Listing">
    <w:name w:val="Listing"/>
    <w:basedOn w:val="a"/>
    <w:link w:val="ListingChar"/>
    <w:qFormat/>
    <w:rsid w:val="0077689C"/>
    <w:pPr>
      <w:pBdr>
        <w:top w:val="single" w:sz="4" w:space="1" w:color="auto"/>
        <w:bottom w:val="single" w:sz="4" w:space="1" w:color="auto"/>
      </w:pBdr>
      <w:suppressAutoHyphens/>
      <w:autoSpaceDE w:val="0"/>
      <w:autoSpaceDN w:val="0"/>
      <w:adjustRightInd w:val="0"/>
      <w:spacing w:line="240" w:lineRule="auto"/>
      <w:ind w:firstLine="0"/>
    </w:pPr>
    <w:rPr>
      <w:rFonts w:ascii="PT Mono" w:hAnsi="PT Mono" w:cs="Times New Roman"/>
      <w:noProof/>
      <w:color w:val="000000" w:themeColor="text1"/>
      <w:sz w:val="24"/>
      <w:lang w:val="ru-RU"/>
    </w:rPr>
  </w:style>
  <w:style w:type="paragraph" w:styleId="a9">
    <w:name w:val="caption"/>
    <w:basedOn w:val="a"/>
    <w:next w:val="a"/>
    <w:uiPriority w:val="35"/>
    <w:unhideWhenUsed/>
    <w:qFormat/>
    <w:rsid w:val="00485503"/>
    <w:pPr>
      <w:keepNext/>
      <w:spacing w:line="240" w:lineRule="auto"/>
      <w:ind w:firstLine="0"/>
    </w:pPr>
    <w:rPr>
      <w:color w:val="000000" w:themeColor="text1"/>
      <w:szCs w:val="28"/>
    </w:rPr>
  </w:style>
  <w:style w:type="character" w:customStyle="1" w:styleId="ListingChar">
    <w:name w:val="Listing Char"/>
    <w:basedOn w:val="a1"/>
    <w:link w:val="Listing"/>
    <w:rsid w:val="0077689C"/>
    <w:rPr>
      <w:rFonts w:ascii="PT Mono" w:hAnsi="PT Mono" w:cs="Times New Roman"/>
      <w:noProof/>
      <w:color w:val="000000" w:themeColor="text1"/>
      <w:sz w:val="24"/>
      <w:lang w:val="ru-RU"/>
    </w:rPr>
  </w:style>
  <w:style w:type="table" w:styleId="aa">
    <w:name w:val="Table Grid"/>
    <w:basedOn w:val="a2"/>
    <w:uiPriority w:val="39"/>
    <w:rsid w:val="00E9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4F50CE"/>
    <w:pPr>
      <w:keepNext/>
      <w:keepLines/>
      <w:pageBreakBefore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customStyle="1" w:styleId="SectionHeading">
    <w:name w:val="Section Heading"/>
    <w:basedOn w:val="1"/>
    <w:next w:val="a"/>
    <w:link w:val="SectionHeadingChar"/>
    <w:qFormat/>
    <w:rsid w:val="000C45EA"/>
    <w:pPr>
      <w:numPr>
        <w:numId w:val="17"/>
      </w:numPr>
      <w:suppressAutoHyphens/>
      <w:jc w:val="left"/>
    </w:pPr>
    <w:rPr>
      <w:caps w:val="0"/>
    </w:rPr>
  </w:style>
  <w:style w:type="character" w:customStyle="1" w:styleId="SectionHeadingChar">
    <w:name w:val="Section Heading Char"/>
    <w:basedOn w:val="10"/>
    <w:link w:val="SectionHeading"/>
    <w:rsid w:val="00E85BCD"/>
    <w:rPr>
      <w:rFonts w:ascii="PT Astra Serif" w:hAnsi="PT Astra Serif"/>
      <w:b/>
      <w:bCs/>
      <w:caps w:val="0"/>
      <w:sz w:val="28"/>
      <w:lang w:val="ru-RU"/>
    </w:rPr>
  </w:style>
  <w:style w:type="paragraph" w:styleId="ac">
    <w:name w:val="List Paragraph"/>
    <w:basedOn w:val="a"/>
    <w:uiPriority w:val="34"/>
    <w:qFormat/>
    <w:rsid w:val="00A473A8"/>
    <w:pPr>
      <w:contextualSpacing/>
    </w:pPr>
  </w:style>
  <w:style w:type="character" w:styleId="ad">
    <w:name w:val="page number"/>
    <w:basedOn w:val="a1"/>
    <w:uiPriority w:val="99"/>
    <w:semiHidden/>
    <w:unhideWhenUsed/>
    <w:rsid w:val="00097094"/>
  </w:style>
  <w:style w:type="character" w:customStyle="1" w:styleId="20">
    <w:name w:val="Заголовок 2 Знак"/>
    <w:aliases w:val="Subsection heading Знак"/>
    <w:basedOn w:val="a1"/>
    <w:link w:val="2"/>
    <w:uiPriority w:val="9"/>
    <w:rsid w:val="00F141AD"/>
    <w:rPr>
      <w:rFonts w:ascii="PT Astra Serif" w:hAnsi="PT Astra Serif"/>
      <w:b/>
      <w:sz w:val="28"/>
      <w:lang w:val="ru-RU"/>
    </w:rPr>
  </w:style>
  <w:style w:type="paragraph" w:styleId="a0">
    <w:name w:val="No Spacing"/>
    <w:uiPriority w:val="1"/>
    <w:qFormat/>
    <w:rsid w:val="005748BD"/>
    <w:pPr>
      <w:spacing w:after="0" w:line="240" w:lineRule="auto"/>
      <w:ind w:firstLine="709"/>
    </w:pPr>
    <w:rPr>
      <w:rFonts w:ascii="PT Astra Serif" w:hAnsi="PT Astra Serif"/>
      <w:sz w:val="28"/>
    </w:rPr>
  </w:style>
  <w:style w:type="paragraph" w:customStyle="1" w:styleId="Subsubsection">
    <w:name w:val="Subsubsection"/>
    <w:basedOn w:val="3"/>
    <w:next w:val="a"/>
    <w:link w:val="SubsubsectionChar"/>
    <w:qFormat/>
    <w:rsid w:val="000C45EA"/>
    <w:pPr>
      <w:numPr>
        <w:ilvl w:val="2"/>
        <w:numId w:val="10"/>
      </w:numPr>
    </w:pPr>
    <w:rPr>
      <w:rFonts w:ascii="PT Astra Serif" w:hAnsi="PT Astra Serif"/>
      <w:color w:val="auto"/>
      <w:sz w:val="28"/>
      <w:lang w:val="ru-RU"/>
    </w:rPr>
  </w:style>
  <w:style w:type="character" w:customStyle="1" w:styleId="SubsubsectionChar">
    <w:name w:val="Subsubsection Char"/>
    <w:basedOn w:val="20"/>
    <w:link w:val="Subsubsection"/>
    <w:rsid w:val="000C45EA"/>
    <w:rPr>
      <w:rFonts w:ascii="PT Astra Serif" w:eastAsiaTheme="majorEastAsia" w:hAnsi="PT Astra Serif" w:cstheme="majorBidi"/>
      <w:b w:val="0"/>
      <w:sz w:val="28"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C45EA"/>
  </w:style>
  <w:style w:type="character" w:customStyle="1" w:styleId="30">
    <w:name w:val="Заголовок 3 Знак"/>
    <w:basedOn w:val="a1"/>
    <w:link w:val="3"/>
    <w:uiPriority w:val="9"/>
    <w:semiHidden/>
    <w:rsid w:val="000C45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e">
    <w:name w:val="Placeholder Text"/>
    <w:basedOn w:val="a1"/>
    <w:uiPriority w:val="99"/>
    <w:semiHidden/>
    <w:rsid w:val="00E0190B"/>
    <w:rPr>
      <w:color w:val="666666"/>
    </w:rPr>
  </w:style>
  <w:style w:type="character" w:styleId="af">
    <w:name w:val="Unresolved Mention"/>
    <w:basedOn w:val="a1"/>
    <w:uiPriority w:val="99"/>
    <w:semiHidden/>
    <w:unhideWhenUsed/>
    <w:rsid w:val="00C04CDD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C04CDD"/>
    <w:rPr>
      <w:color w:val="954F72" w:themeColor="followedHyperlink"/>
      <w:u w:val="single"/>
    </w:rPr>
  </w:style>
  <w:style w:type="character" w:styleId="af1">
    <w:name w:val="line number"/>
    <w:basedOn w:val="a1"/>
    <w:uiPriority w:val="99"/>
    <w:semiHidden/>
    <w:unhideWhenUsed/>
    <w:rsid w:val="0094670A"/>
  </w:style>
  <w:style w:type="paragraph" w:styleId="31">
    <w:name w:val="toc 3"/>
    <w:basedOn w:val="a"/>
    <w:next w:val="a"/>
    <w:autoRedefine/>
    <w:uiPriority w:val="39"/>
    <w:unhideWhenUsed/>
    <w:rsid w:val="00093E4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masik\Documents\Custom%20Office%20Templates\&#1064;&#1072;&#1073;&#1083;&#1086;&#1085;%20&#1080;&#1090;&#1084;&#108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9F2C1-625F-41BE-9FE7-0D0215D68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итмо</Template>
  <TotalTime>361</TotalTime>
  <Pages>9</Pages>
  <Words>952</Words>
  <Characters>5430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dimasik</dc:creator>
  <cp:keywords/>
  <dc:description/>
  <cp:lastModifiedBy>Ravil Bayanov</cp:lastModifiedBy>
  <cp:revision>12</cp:revision>
  <cp:lastPrinted>2025-11-05T23:00:00Z</cp:lastPrinted>
  <dcterms:created xsi:type="dcterms:W3CDTF">2025-10-08T19:43:00Z</dcterms:created>
  <dcterms:modified xsi:type="dcterms:W3CDTF">2025-11-05T23:00:00Z</dcterms:modified>
</cp:coreProperties>
</file>