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FA040F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252E42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1B9B1EDF" w:rsidR="00B12C4E" w:rsidRPr="00EF308A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C92022" w:rsidRPr="00C92022">
              <w:rPr>
                <w:lang w:val="ru-RU"/>
              </w:rPr>
              <w:t>3</w:t>
            </w:r>
            <w:r w:rsidR="00E96A33" w:rsidRPr="002C5FF5">
              <w:rPr>
                <w:lang w:val="ru-RU"/>
              </w:rPr>
              <w:br/>
            </w:r>
            <w:r w:rsidR="00EF308A">
              <w:rPr>
                <w:lang w:val="ru-RU"/>
              </w:rPr>
              <w:t>Администрирование систем и сетей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5B1BC538" w14:textId="7CB3DBCB" w:rsidR="00E96A33" w:rsidRPr="00FA040F" w:rsidRDefault="00252E42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Создание коммутируемой сети </w:t>
            </w:r>
            <w:r>
              <w:t>Ethernet</w:t>
            </w:r>
          </w:p>
          <w:p w14:paraId="21EADBBA" w14:textId="4723315A" w:rsidR="00FA040F" w:rsidRDefault="00FA040F" w:rsidP="00E96A33">
            <w:pPr>
              <w:ind w:firstLine="0"/>
              <w:jc w:val="center"/>
            </w:pPr>
            <w:r>
              <w:rPr>
                <w:lang w:val="ru-RU"/>
              </w:rPr>
              <w:t>Часть 1</w:t>
            </w:r>
            <w:r>
              <w:t>:</w:t>
            </w:r>
          </w:p>
          <w:p w14:paraId="3F062A4F" w14:textId="6AD66CF7" w:rsidR="00FA040F" w:rsidRPr="007E5CD8" w:rsidRDefault="00FA040F" w:rsidP="00E96A33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FA040F">
              <w:t>Основы</w:t>
            </w:r>
            <w:proofErr w:type="spellEnd"/>
            <w:r w:rsidRPr="00FA040F">
              <w:t xml:space="preserve"> Ethernet и </w:t>
            </w:r>
            <w:proofErr w:type="spellStart"/>
            <w:r w:rsidRPr="00FA040F">
              <w:t>конфигурирование</w:t>
            </w:r>
            <w:proofErr w:type="spellEnd"/>
            <w:r w:rsidRPr="00FA040F">
              <w:t xml:space="preserve"> VLAN</w:t>
            </w:r>
          </w:p>
          <w:p w14:paraId="5369CAB0" w14:textId="675922F7" w:rsidR="00E96A33" w:rsidRPr="00BA3F7A" w:rsidRDefault="00BA3F7A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Желаемая оценка</w:t>
            </w:r>
            <w:r w:rsidRPr="00252E42">
              <w:rPr>
                <w:lang w:val="ru-RU"/>
              </w:rPr>
              <w:t xml:space="preserve">: </w:t>
            </w:r>
            <w:r>
              <w:rPr>
                <w:lang w:val="ru-RU"/>
              </w:rPr>
              <w:t>3</w:t>
            </w:r>
          </w:p>
          <w:p w14:paraId="1C919782" w14:textId="77777777" w:rsidR="00E96A33" w:rsidRPr="00E96A33" w:rsidRDefault="00E96A33" w:rsidP="00E96A33">
            <w:pPr>
              <w:tabs>
                <w:tab w:val="left" w:pos="2110"/>
              </w:tabs>
              <w:ind w:firstLine="0"/>
              <w:rPr>
                <w:lang w:val="ru-RU"/>
              </w:rPr>
            </w:pPr>
          </w:p>
        </w:tc>
      </w:tr>
      <w:tr w:rsidR="00E96A33" w:rsidRPr="00FA040F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4AD08042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735FA7">
              <w:rPr>
                <w:lang w:val="ru-RU"/>
              </w:rPr>
              <w:t>Н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Максимов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55786A4C" w14:textId="63618C0B" w:rsidR="007D5E82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1783531" w:history="1">
        <w:r w:rsidR="007D5E82" w:rsidRPr="00D07913">
          <w:rPr>
            <w:rStyle w:val="a8"/>
            <w:noProof/>
          </w:rPr>
          <w:t>План работы</w:t>
        </w:r>
        <w:r w:rsidR="007D5E82">
          <w:rPr>
            <w:noProof/>
            <w:webHidden/>
          </w:rPr>
          <w:tab/>
        </w:r>
        <w:r w:rsidR="007D5E82">
          <w:rPr>
            <w:noProof/>
            <w:webHidden/>
          </w:rPr>
          <w:fldChar w:fldCharType="begin"/>
        </w:r>
        <w:r w:rsidR="007D5E82">
          <w:rPr>
            <w:noProof/>
            <w:webHidden/>
          </w:rPr>
          <w:instrText xml:space="preserve"> PAGEREF _Toc211783531 \h </w:instrText>
        </w:r>
        <w:r w:rsidR="007D5E82">
          <w:rPr>
            <w:noProof/>
            <w:webHidden/>
          </w:rPr>
        </w:r>
        <w:r w:rsidR="007D5E82"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3</w:t>
        </w:r>
        <w:r w:rsidR="007D5E82">
          <w:rPr>
            <w:noProof/>
            <w:webHidden/>
          </w:rPr>
          <w:fldChar w:fldCharType="end"/>
        </w:r>
      </w:hyperlink>
    </w:p>
    <w:p w14:paraId="0792D422" w14:textId="0775F9E5" w:rsidR="007D5E82" w:rsidRDefault="007D5E82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2" w:history="1">
        <w:r w:rsidRPr="00D07913">
          <w:rPr>
            <w:rStyle w:val="a8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E0CCC2" w14:textId="3236FC0F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3" w:history="1">
        <w:r w:rsidRPr="00D07913">
          <w:rPr>
            <w:rStyle w:val="a8"/>
            <w:noProof/>
          </w:rPr>
          <w:t>1.1 Настройка основных параметров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BEEFE" w14:textId="36EC34C5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4" w:history="1">
        <w:r w:rsidRPr="00D07913">
          <w:rPr>
            <w:rStyle w:val="a8"/>
            <w:noProof/>
          </w:rPr>
          <w:t>1.2 Настройка IP-адресов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AC48CF" w14:textId="1187F48E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5" w:history="1">
        <w:r w:rsidRPr="00D07913">
          <w:rPr>
            <w:rStyle w:val="a8"/>
            <w:noProof/>
          </w:rPr>
          <w:t>1.3 Создание VLAN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72126D" w14:textId="308BFA7C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6" w:history="1">
        <w:r w:rsidRPr="00D07913">
          <w:rPr>
            <w:rStyle w:val="a8"/>
            <w:noProof/>
          </w:rPr>
          <w:t>1.4 Настройка сети VLAN на основе портов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9C8A7" w14:textId="1B55D6EA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7" w:history="1">
        <w:r w:rsidRPr="00D07913">
          <w:rPr>
            <w:rStyle w:val="a8"/>
            <w:noProof/>
          </w:rPr>
          <w:t>1.5 Конфигурирование сети VLAN на основе MAC-адресов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D35541" w14:textId="1597F6D2" w:rsidR="007D5E82" w:rsidRDefault="007D5E82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8" w:history="1">
        <w:r w:rsidRPr="00D07913">
          <w:rPr>
            <w:rStyle w:val="a8"/>
            <w:noProof/>
          </w:rPr>
          <w:t>1.6 Вывод информации о конфигурации VLAN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7A8D5B" w14:textId="389429B8" w:rsidR="007D5E82" w:rsidRDefault="007D5E82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1783539" w:history="1">
        <w:r w:rsidRPr="00D07913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_Toc211783539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5CD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937096" w14:textId="1F8DC7E2" w:rsidR="004F50CE" w:rsidRPr="00135FBF" w:rsidRDefault="004F50CE" w:rsidP="00633EA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  <w:lang w:val="ru-RU"/>
        </w:rPr>
        <w:fldChar w:fldCharType="end"/>
      </w:r>
    </w:p>
    <w:p w14:paraId="4253193D" w14:textId="6FB8BF49" w:rsidR="004F50CE" w:rsidRDefault="00EF308A" w:rsidP="004F50CE">
      <w:pPr>
        <w:pStyle w:val="1"/>
      </w:pPr>
      <w:bookmarkStart w:id="0" w:name="_Toc211783531"/>
      <w:r>
        <w:lastRenderedPageBreak/>
        <w:t>План работы</w:t>
      </w:r>
      <w:bookmarkEnd w:id="0"/>
    </w:p>
    <w:p w14:paraId="225DE246" w14:textId="77777777" w:rsidR="00735FA7" w:rsidRPr="00735FA7" w:rsidRDefault="00735FA7" w:rsidP="00735FA7">
      <w:pPr>
        <w:rPr>
          <w:lang w:val="ru-RU"/>
        </w:rPr>
      </w:pPr>
    </w:p>
    <w:p w14:paraId="2EA3C34C" w14:textId="77777777" w:rsidR="00735FA7" w:rsidRPr="00735FA7" w:rsidRDefault="00735FA7" w:rsidP="00735FA7">
      <w:pPr>
        <w:rPr>
          <w:lang w:val="ru-RU"/>
        </w:rPr>
      </w:pPr>
      <w:r w:rsidRPr="00735FA7">
        <w:rPr>
          <w:lang w:val="ru-RU"/>
        </w:rPr>
        <w:t>1. Создание VLAN.</w:t>
      </w:r>
    </w:p>
    <w:p w14:paraId="5B87F9FF" w14:textId="77777777" w:rsidR="00735FA7" w:rsidRPr="00735FA7" w:rsidRDefault="00735FA7" w:rsidP="00735FA7">
      <w:pPr>
        <w:rPr>
          <w:lang w:val="ru-RU"/>
        </w:rPr>
      </w:pPr>
      <w:r w:rsidRPr="00735FA7">
        <w:rPr>
          <w:lang w:val="ru-RU"/>
        </w:rPr>
        <w:t>2. Конфигурирование VLAN на основе портов.</w:t>
      </w:r>
    </w:p>
    <w:p w14:paraId="2ED8FF3D" w14:textId="0A8E9F1B" w:rsidR="000E1CA9" w:rsidRPr="00735FA7" w:rsidRDefault="00735FA7" w:rsidP="00735FA7">
      <w:pPr>
        <w:rPr>
          <w:lang w:val="ru-RU"/>
        </w:rPr>
      </w:pPr>
      <w:r w:rsidRPr="00735FA7">
        <w:rPr>
          <w:lang w:val="ru-RU"/>
        </w:rPr>
        <w:t>3. Конфигурирование VLAN на основе MAC-адресов.</w:t>
      </w:r>
    </w:p>
    <w:p w14:paraId="67302181" w14:textId="657CB0CB" w:rsidR="004A0AE7" w:rsidRDefault="00697383" w:rsidP="004A0AE7">
      <w:pPr>
        <w:pStyle w:val="SectionHeading"/>
      </w:pPr>
      <w:bookmarkStart w:id="1" w:name="_Toc211783532"/>
      <w:r>
        <w:lastRenderedPageBreak/>
        <w:t>Ход работы</w:t>
      </w:r>
      <w:bookmarkEnd w:id="1"/>
    </w:p>
    <w:p w14:paraId="2576F4A9" w14:textId="36651EA9" w:rsidR="00697383" w:rsidRDefault="00697383" w:rsidP="00697383">
      <w:pPr>
        <w:pStyle w:val="2"/>
      </w:pPr>
      <w:bookmarkStart w:id="2" w:name="_Toc211783533"/>
      <w:r>
        <w:t>Настро</w:t>
      </w:r>
      <w:r w:rsidR="00563E01">
        <w:t>йка</w:t>
      </w:r>
      <w:r>
        <w:t xml:space="preserve"> основны</w:t>
      </w:r>
      <w:r w:rsidR="00563E01">
        <w:t>х</w:t>
      </w:r>
      <w:r>
        <w:t xml:space="preserve"> параметр</w:t>
      </w:r>
      <w:r w:rsidR="00563E01">
        <w:t>ов</w:t>
      </w:r>
      <w:r>
        <w:t xml:space="preserve"> устройств</w:t>
      </w:r>
      <w:r w:rsidR="00563E01">
        <w:t>а</w:t>
      </w:r>
      <w:bookmarkEnd w:id="2"/>
    </w:p>
    <w:p w14:paraId="44E5BEAB" w14:textId="77777777" w:rsidR="00F817EF" w:rsidRDefault="00F817EF" w:rsidP="00F817EF">
      <w:pPr>
        <w:rPr>
          <w:lang w:val="ru-RU"/>
        </w:rPr>
      </w:pPr>
    </w:p>
    <w:p w14:paraId="24A77F1A" w14:textId="5274E90B" w:rsidR="00F817EF" w:rsidRPr="00F817EF" w:rsidRDefault="00F817EF" w:rsidP="00F817EF">
      <w:pPr>
        <w:ind w:left="-1134"/>
        <w:jc w:val="center"/>
        <w:rPr>
          <w:lang w:val="ru-RU"/>
        </w:rPr>
      </w:pPr>
      <w:r w:rsidRPr="00F817EF">
        <w:rPr>
          <w:noProof/>
          <w:lang w:val="ru-RU"/>
        </w:rPr>
        <w:drawing>
          <wp:inline distT="0" distB="0" distL="0" distR="0" wp14:anchorId="02B574E1" wp14:editId="56AA2352">
            <wp:extent cx="6120130" cy="2352040"/>
            <wp:effectExtent l="0" t="0" r="0" b="0"/>
            <wp:docPr id="2121353483" name="Рисунок 1" descr="Изображение выглядит как диаграмма, круг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3483" name="Рисунок 1" descr="Изображение выглядит как диаграмма, круг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218B" w14:textId="06BE4C55" w:rsidR="001E6BA4" w:rsidRPr="001E6BA4" w:rsidRDefault="001E6BA4" w:rsidP="001E6BA4"/>
    <w:p w14:paraId="60C25B41" w14:textId="13C7A839" w:rsidR="00563E01" w:rsidRDefault="00735FA7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563E01" w:rsidRPr="00563E01">
        <w:rPr>
          <w:b/>
          <w:bCs/>
          <w:i/>
          <w:iCs/>
        </w:rPr>
        <w:t>1</w:t>
      </w:r>
      <w:r w:rsidR="00563E01">
        <w:rPr>
          <w:b/>
          <w:bCs/>
          <w:i/>
          <w:iCs/>
        </w:rPr>
        <w:t>:</w:t>
      </w:r>
    </w:p>
    <w:p w14:paraId="1DECC3F9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1F26F38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458AA14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S1</w:t>
      </w:r>
    </w:p>
    <w:p w14:paraId="3E4B4DF0" w14:textId="488191AA" w:rsidR="00563E01" w:rsidRPr="00C92022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[S1]</w:t>
      </w:r>
    </w:p>
    <w:p w14:paraId="087A14BB" w14:textId="77777777" w:rsidR="00563E01" w:rsidRDefault="00563E01" w:rsidP="00B74767">
      <w:pPr>
        <w:ind w:firstLine="0"/>
      </w:pPr>
    </w:p>
    <w:p w14:paraId="467770A0" w14:textId="2F17299B" w:rsidR="00B74767" w:rsidRDefault="00735FA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B74767" w:rsidRPr="00B74767">
        <w:rPr>
          <w:b/>
          <w:bCs/>
          <w:i/>
          <w:iCs/>
        </w:rPr>
        <w:t>2:</w:t>
      </w:r>
    </w:p>
    <w:p w14:paraId="553C18B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7D8C6FA7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0FA457B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S2</w:t>
      </w:r>
    </w:p>
    <w:p w14:paraId="55C9A563" w14:textId="2EC53596" w:rsidR="00B74767" w:rsidRPr="00B7476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[S2]</w:t>
      </w:r>
    </w:p>
    <w:p w14:paraId="7AA5567A" w14:textId="77777777" w:rsidR="00B74767" w:rsidRDefault="00B74767" w:rsidP="00B74767">
      <w:pPr>
        <w:ind w:firstLine="0"/>
      </w:pPr>
    </w:p>
    <w:p w14:paraId="2082542C" w14:textId="7262D49F" w:rsidR="00B74767" w:rsidRPr="00B74767" w:rsidRDefault="00735FA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="00B74767" w:rsidRPr="00B74767">
        <w:rPr>
          <w:b/>
          <w:bCs/>
          <w:i/>
          <w:iCs/>
        </w:rPr>
        <w:t>3:</w:t>
      </w:r>
    </w:p>
    <w:p w14:paraId="731FD9AA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27EE4A3E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7BA2ED2F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S3</w:t>
      </w:r>
    </w:p>
    <w:p w14:paraId="19B38488" w14:textId="34721AE9" w:rsidR="00563E01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[S3]</w:t>
      </w:r>
    </w:p>
    <w:p w14:paraId="2B89D8FD" w14:textId="77777777" w:rsidR="00B84E30" w:rsidRDefault="00B84E30" w:rsidP="00697383"/>
    <w:p w14:paraId="2B938DB4" w14:textId="4BB37064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S4</w:t>
      </w:r>
      <w:r w:rsidRPr="00B74767">
        <w:rPr>
          <w:b/>
          <w:bCs/>
          <w:i/>
          <w:iCs/>
        </w:rPr>
        <w:t>:</w:t>
      </w:r>
    </w:p>
    <w:p w14:paraId="5A30406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0822ED69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EFA87A6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S4</w:t>
      </w:r>
    </w:p>
    <w:p w14:paraId="775442E3" w14:textId="2C32AF1E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[S4]</w:t>
      </w:r>
    </w:p>
    <w:p w14:paraId="09DE5F4B" w14:textId="77777777" w:rsidR="00735FA7" w:rsidRDefault="00735FA7" w:rsidP="00697383"/>
    <w:p w14:paraId="294C6E97" w14:textId="5B626504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R1</w:t>
      </w:r>
      <w:r w:rsidRPr="00B74767">
        <w:rPr>
          <w:b/>
          <w:bCs/>
          <w:i/>
          <w:iCs/>
        </w:rPr>
        <w:t>:</w:t>
      </w:r>
    </w:p>
    <w:p w14:paraId="285C9E31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lastRenderedPageBreak/>
        <w:t>&lt;Huawei&gt;system-view</w:t>
      </w:r>
    </w:p>
    <w:p w14:paraId="042D7EFE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359CCDEF" w14:textId="606D8ACC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[Huawei]sysname R1</w:t>
      </w:r>
    </w:p>
    <w:p w14:paraId="4C0CFCD6" w14:textId="77777777" w:rsidR="00735FA7" w:rsidRDefault="00735FA7" w:rsidP="00697383"/>
    <w:p w14:paraId="68DA1C2C" w14:textId="4469925B" w:rsidR="00735FA7" w:rsidRPr="00B74767" w:rsidRDefault="00735FA7" w:rsidP="00735FA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R4</w:t>
      </w:r>
      <w:r w:rsidRPr="00B74767">
        <w:rPr>
          <w:b/>
          <w:bCs/>
          <w:i/>
          <w:iCs/>
        </w:rPr>
        <w:t>:</w:t>
      </w:r>
    </w:p>
    <w:p w14:paraId="0BF2209C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&lt;Huawei&gt;system-view</w:t>
      </w:r>
    </w:p>
    <w:p w14:paraId="62D9BF63" w14:textId="77777777" w:rsidR="00735FA7" w:rsidRPr="00735FA7" w:rsidRDefault="00735FA7" w:rsidP="00735FA7">
      <w:pPr>
        <w:pStyle w:val="Listing"/>
        <w:ind w:left="-1134"/>
        <w:rPr>
          <w:lang w:val="en-US"/>
        </w:rPr>
      </w:pPr>
      <w:r w:rsidRPr="00735FA7">
        <w:rPr>
          <w:lang w:val="en-US"/>
        </w:rPr>
        <w:t>Enter system view, return user view with Ctrl+Z.</w:t>
      </w:r>
    </w:p>
    <w:p w14:paraId="56901414" w14:textId="77777777" w:rsidR="00735FA7" w:rsidRPr="005D1ABA" w:rsidRDefault="00735FA7" w:rsidP="00735FA7">
      <w:pPr>
        <w:pStyle w:val="Listing"/>
        <w:ind w:left="-1134"/>
      </w:pPr>
      <w:r w:rsidRPr="005D1ABA">
        <w:t>[</w:t>
      </w:r>
      <w:r w:rsidRPr="00735FA7">
        <w:rPr>
          <w:lang w:val="en-US"/>
        </w:rPr>
        <w:t>Huawei</w:t>
      </w:r>
      <w:r w:rsidRPr="005D1ABA">
        <w:t>]</w:t>
      </w:r>
      <w:r w:rsidRPr="00735FA7">
        <w:rPr>
          <w:lang w:val="en-US"/>
        </w:rPr>
        <w:t>sysname</w:t>
      </w:r>
      <w:r w:rsidRPr="005D1ABA">
        <w:t xml:space="preserve"> </w:t>
      </w:r>
      <w:r w:rsidRPr="00735FA7">
        <w:rPr>
          <w:lang w:val="en-US"/>
        </w:rPr>
        <w:t>R</w:t>
      </w:r>
      <w:r w:rsidRPr="005D1ABA">
        <w:t>4</w:t>
      </w:r>
    </w:p>
    <w:p w14:paraId="1C0063BD" w14:textId="705F184E" w:rsidR="00735FA7" w:rsidRPr="005D1ABA" w:rsidRDefault="00735FA7" w:rsidP="00735FA7">
      <w:pPr>
        <w:pStyle w:val="Listing"/>
        <w:ind w:left="-1134"/>
      </w:pPr>
      <w:r w:rsidRPr="005D1ABA">
        <w:t>[</w:t>
      </w:r>
      <w:r w:rsidRPr="00735FA7">
        <w:rPr>
          <w:lang w:val="en-US"/>
        </w:rPr>
        <w:t>R</w:t>
      </w:r>
      <w:r w:rsidRPr="005D1ABA">
        <w:t>4]</w:t>
      </w:r>
    </w:p>
    <w:p w14:paraId="78A23F17" w14:textId="77777777" w:rsidR="00735FA7" w:rsidRDefault="00735FA7" w:rsidP="00697383">
      <w:pPr>
        <w:rPr>
          <w:lang w:val="ru-RU"/>
        </w:rPr>
      </w:pPr>
    </w:p>
    <w:p w14:paraId="0FD9D404" w14:textId="3C0E2ED4" w:rsidR="00884EC9" w:rsidRPr="005D1ABA" w:rsidRDefault="00884EC9" w:rsidP="00697383">
      <w:pPr>
        <w:rPr>
          <w:lang w:val="ru-RU"/>
        </w:rPr>
      </w:pPr>
      <w:r>
        <w:rPr>
          <w:lang w:val="ru-RU"/>
        </w:rPr>
        <w:t xml:space="preserve">Отключение ненужных портов </w:t>
      </w:r>
      <w:r>
        <w:t>S</w:t>
      </w:r>
      <w:r w:rsidRPr="005D1ABA">
        <w:rPr>
          <w:lang w:val="ru-RU"/>
        </w:rPr>
        <w:t>1:</w:t>
      </w:r>
    </w:p>
    <w:p w14:paraId="76EF831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[S1]interface GigabitEthernet 0/0/11</w:t>
      </w:r>
    </w:p>
    <w:p w14:paraId="5D85FD5F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[S1-GigabitEthernet0/0/11]shutdown</w:t>
      </w:r>
    </w:p>
    <w:p w14:paraId="78561FD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[S1-GigabitEthernet0/0/11]quit</w:t>
      </w:r>
    </w:p>
    <w:p w14:paraId="1B11793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</w:t>
      </w:r>
    </w:p>
    <w:p w14:paraId="0865011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11:29:13-08:00 S1 DS/4/DATASYNC_CFGCHANGE:OID 1.3.6.1.4.1.2011.5.25.</w:t>
      </w:r>
    </w:p>
    <w:p w14:paraId="25E7805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5, the ch</w:t>
      </w:r>
    </w:p>
    <w:p w14:paraId="3D341B52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1308E0B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[S1]interface GigabitEthernet 0/0/12</w:t>
      </w:r>
    </w:p>
    <w:p w14:paraId="56A1DB11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[S1-GigabitEthernet0/0/12]shutdown</w:t>
      </w:r>
    </w:p>
    <w:p w14:paraId="1A5E0E6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[S1-GigabitEthernet0/0/12]quit</w:t>
      </w:r>
    </w:p>
    <w:p w14:paraId="255BE04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[S1]</w:t>
      </w:r>
    </w:p>
    <w:p w14:paraId="50B819F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11:29:33-08:00 S1 DS/4/DATASYNC_CFGCHANGE:OID 1.3.6.1.4.1.2011.5.25.</w:t>
      </w:r>
    </w:p>
    <w:p w14:paraId="41C8596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6, the ch</w:t>
      </w:r>
    </w:p>
    <w:p w14:paraId="652E2DCE" w14:textId="3E1B250E" w:rsidR="00884EC9" w:rsidRPr="00735FA7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087F634C" w14:textId="77777777" w:rsidR="00884EC9" w:rsidRDefault="00884EC9" w:rsidP="00697383"/>
    <w:p w14:paraId="0DA1AA00" w14:textId="137D59F8" w:rsidR="00884EC9" w:rsidRDefault="00884EC9" w:rsidP="00697383">
      <w:r>
        <w:rPr>
          <w:lang w:val="ru-RU"/>
        </w:rPr>
        <w:t>Отключение</w:t>
      </w:r>
      <w:r w:rsidRPr="005D1ABA">
        <w:t xml:space="preserve"> </w:t>
      </w:r>
      <w:r>
        <w:rPr>
          <w:lang w:val="ru-RU"/>
        </w:rPr>
        <w:t>ненужных</w:t>
      </w:r>
      <w:r w:rsidRPr="005D1ABA">
        <w:t xml:space="preserve"> </w:t>
      </w:r>
      <w:r>
        <w:rPr>
          <w:lang w:val="ru-RU"/>
        </w:rPr>
        <w:t>портов</w:t>
      </w:r>
      <w:r w:rsidRPr="005D1ABA">
        <w:t xml:space="preserve"> </w:t>
      </w:r>
      <w:r>
        <w:t>S2:</w:t>
      </w:r>
    </w:p>
    <w:p w14:paraId="06303C31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[S2]interface GigabitEthernet 0/0/11</w:t>
      </w:r>
    </w:p>
    <w:p w14:paraId="0381DCC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[S2-GigabitEthernet0/0/11]shutdown</w:t>
      </w:r>
    </w:p>
    <w:p w14:paraId="27FE670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[S2-GigabitEthernet0/0/11]quit</w:t>
      </w:r>
    </w:p>
    <w:p w14:paraId="65C330A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[S2]interface GigabitEthernet 0/0/12</w:t>
      </w:r>
    </w:p>
    <w:p w14:paraId="0C2DC6C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[S2-GigabitEthernet0/0/12]shutdown</w:t>
      </w:r>
    </w:p>
    <w:p w14:paraId="53300A9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[S2-GigabitEthernet0/0/12]quit</w:t>
      </w:r>
    </w:p>
    <w:p w14:paraId="751379E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Oct 18 2025 11:30:36-08:00 S2 DS/4/DATASYNC_CFGCHANGE:OID 1.3.6.1.4.1.2011.5.25.</w:t>
      </w:r>
    </w:p>
    <w:p w14:paraId="0738897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191.3.1 configurations have been changed. The current change number is 6, the ch</w:t>
      </w:r>
    </w:p>
    <w:p w14:paraId="1EFE0EC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ange loop count is 0, and the maximum number of records is 4095.</w:t>
      </w:r>
    </w:p>
    <w:p w14:paraId="530531EE" w14:textId="53A1FDD0" w:rsidR="00884EC9" w:rsidRPr="00735FA7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[S2]</w:t>
      </w:r>
    </w:p>
    <w:p w14:paraId="21AF6267" w14:textId="77777777" w:rsidR="00884EC9" w:rsidRPr="00884EC9" w:rsidRDefault="00884EC9" w:rsidP="00697383"/>
    <w:p w14:paraId="63D87F07" w14:textId="77777777" w:rsidR="00735FA7" w:rsidRPr="00B74767" w:rsidRDefault="00735FA7" w:rsidP="00697383"/>
    <w:p w14:paraId="724E55D9" w14:textId="4B8302D9" w:rsidR="003473CF" w:rsidRPr="00252E42" w:rsidRDefault="00252E42" w:rsidP="00252E42">
      <w:pPr>
        <w:pStyle w:val="2"/>
      </w:pPr>
      <w:bookmarkStart w:id="3" w:name="_Toc211783534"/>
      <w:r>
        <w:t xml:space="preserve">Настройка </w:t>
      </w:r>
      <w:r>
        <w:rPr>
          <w:lang w:val="en-US"/>
        </w:rPr>
        <w:t>IP</w:t>
      </w:r>
      <w:r>
        <w:t>-адресов</w:t>
      </w:r>
      <w:bookmarkEnd w:id="3"/>
    </w:p>
    <w:p w14:paraId="46C1049B" w14:textId="11F3E013" w:rsidR="007B272C" w:rsidRPr="00884EC9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lastRenderedPageBreak/>
        <w:t xml:space="preserve">Настройка </w:t>
      </w:r>
      <w:r>
        <w:rPr>
          <w:b/>
          <w:bCs/>
          <w:i/>
          <w:iCs/>
        </w:rPr>
        <w:t>IP</w:t>
      </w:r>
      <w:r w:rsidRPr="00884EC9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 xml:space="preserve">на </w:t>
      </w:r>
      <w:r>
        <w:rPr>
          <w:b/>
          <w:bCs/>
          <w:i/>
          <w:iCs/>
        </w:rPr>
        <w:t>R</w:t>
      </w:r>
      <w:r w:rsidRPr="00884EC9">
        <w:rPr>
          <w:b/>
          <w:bCs/>
          <w:i/>
          <w:iCs/>
          <w:lang w:val="ru-RU"/>
        </w:rPr>
        <w:t xml:space="preserve">1 </w:t>
      </w:r>
      <w:r>
        <w:rPr>
          <w:b/>
          <w:bCs/>
          <w:i/>
          <w:iCs/>
          <w:lang w:val="ru-RU"/>
        </w:rPr>
        <w:t xml:space="preserve">и </w:t>
      </w:r>
      <w:r>
        <w:rPr>
          <w:b/>
          <w:bCs/>
          <w:i/>
          <w:iCs/>
        </w:rPr>
        <w:t>R</w:t>
      </w:r>
      <w:r w:rsidRPr="00884EC9">
        <w:rPr>
          <w:b/>
          <w:bCs/>
          <w:i/>
          <w:iCs/>
          <w:lang w:val="ru-RU"/>
        </w:rPr>
        <w:t>3</w:t>
      </w:r>
      <w:r w:rsidR="007B272C" w:rsidRPr="00884EC9">
        <w:rPr>
          <w:b/>
          <w:bCs/>
          <w:i/>
          <w:iCs/>
          <w:lang w:val="ru-RU"/>
        </w:rPr>
        <w:t>:</w:t>
      </w:r>
    </w:p>
    <w:p w14:paraId="176BA4FD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[R1]interface GigabitEthernet 0/0/1</w:t>
      </w:r>
    </w:p>
    <w:p w14:paraId="17A52C98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[R1-GigabitEthernet0/0/1]ip address 10.1.2.1 24</w:t>
      </w:r>
    </w:p>
    <w:p w14:paraId="36AC7CEA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[R1-GigabitEthernet0/0/1]</w:t>
      </w:r>
    </w:p>
    <w:p w14:paraId="1240F19B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Oct 19 2025 02:32:05-08:00 R1 %%01IFNET/4/LINK_STATE(l)[0]:The line protocol IP </w:t>
      </w:r>
    </w:p>
    <w:p w14:paraId="3EF0768A" w14:textId="60817D8E" w:rsidR="003473CF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on the interface GigabitEthernet0/0/1 has entered the UP state.</w:t>
      </w:r>
    </w:p>
    <w:p w14:paraId="0D1570FE" w14:textId="6B60CB5A" w:rsidR="003473CF" w:rsidRDefault="003473CF" w:rsidP="003473CF">
      <w:pPr>
        <w:spacing w:after="160" w:line="259" w:lineRule="auto"/>
        <w:ind w:firstLine="0"/>
        <w:jc w:val="left"/>
        <w:rPr>
          <w:b/>
          <w:bCs/>
          <w:i/>
          <w:iCs/>
        </w:rPr>
      </w:pPr>
    </w:p>
    <w:p w14:paraId="43ADBA08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[R3]interface GigabitEthernet 0/0/2</w:t>
      </w:r>
    </w:p>
    <w:p w14:paraId="7AC698A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[R3-GigabitEthernet0/0/2]ip address 10.1.10.1 24</w:t>
      </w:r>
    </w:p>
    <w:p w14:paraId="2FDC018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[R3-GigabitEthernet0/0/2]</w:t>
      </w:r>
    </w:p>
    <w:p w14:paraId="2633B2C6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Oct 19 2025 02:33:08-08:00 R3 %%01IFNET/4/LINK_STATE(l)[0]:The line protocol IP </w:t>
      </w:r>
    </w:p>
    <w:p w14:paraId="285E0CC7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on the interface GigabitEthernet0/0/2 has entered the UP state. </w:t>
      </w:r>
    </w:p>
    <w:p w14:paraId="76BD5426" w14:textId="3B1D06A2" w:rsidR="003473CF" w:rsidRPr="005D1ABA" w:rsidRDefault="00884EC9" w:rsidP="00884EC9">
      <w:pPr>
        <w:pStyle w:val="Listing"/>
        <w:ind w:left="-1134"/>
      </w:pPr>
      <w:r w:rsidRPr="005D1ABA">
        <w:t>[</w:t>
      </w:r>
      <w:r w:rsidRPr="00884EC9">
        <w:rPr>
          <w:lang w:val="en-US"/>
        </w:rPr>
        <w:t>R</w:t>
      </w:r>
      <w:r w:rsidRPr="005D1ABA">
        <w:t>3-</w:t>
      </w:r>
      <w:r w:rsidRPr="00884EC9">
        <w:rPr>
          <w:lang w:val="en-US"/>
        </w:rPr>
        <w:t>GigabitEthernet</w:t>
      </w:r>
      <w:r w:rsidRPr="005D1ABA">
        <w:t>0/0/2]</w:t>
      </w:r>
    </w:p>
    <w:p w14:paraId="0C3C3956" w14:textId="77777777" w:rsidR="00884EC9" w:rsidRPr="005D1ABA" w:rsidRDefault="00884EC9" w:rsidP="0090123D">
      <w:pPr>
        <w:ind w:firstLine="0"/>
        <w:rPr>
          <w:b/>
          <w:bCs/>
          <w:i/>
          <w:iCs/>
          <w:lang w:val="ru-RU"/>
        </w:rPr>
      </w:pPr>
    </w:p>
    <w:p w14:paraId="09508319" w14:textId="4A0EE9E0" w:rsidR="003473CF" w:rsidRPr="005D1ABA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Коммутатор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>не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>поддерживает</w:t>
      </w:r>
      <w:r w:rsidRPr="005D1ABA">
        <w:rPr>
          <w:b/>
          <w:bCs/>
          <w:i/>
          <w:iCs/>
          <w:lang w:val="ru-RU"/>
        </w:rPr>
        <w:t xml:space="preserve"> </w:t>
      </w:r>
      <w:r>
        <w:rPr>
          <w:b/>
          <w:bCs/>
          <w:i/>
          <w:iCs/>
        </w:rPr>
        <w:t>L</w:t>
      </w:r>
      <w:r w:rsidRPr="005D1ABA">
        <w:rPr>
          <w:b/>
          <w:bCs/>
          <w:i/>
          <w:iCs/>
          <w:lang w:val="ru-RU"/>
        </w:rPr>
        <w:t>3</w:t>
      </w:r>
    </w:p>
    <w:p w14:paraId="0F8FA47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[S3-GigabitEthernet0/0/1]interface gigabitethernet 0/0/1</w:t>
      </w:r>
    </w:p>
    <w:p w14:paraId="14A569E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[S3-GigabitEthernet0/0/1]undo portswitch</w:t>
      </w:r>
    </w:p>
    <w:p w14:paraId="28DBE3B9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Error: The interface is already a L3 interface.</w:t>
      </w:r>
    </w:p>
    <w:p w14:paraId="16BBFF85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[S3-GigabitEthernet0/0/1]ip address 10.1.3.1 24</w:t>
      </w:r>
    </w:p>
    <w:p w14:paraId="45466234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 xml:space="preserve">                            ^</w:t>
      </w:r>
    </w:p>
    <w:p w14:paraId="7B008F30" w14:textId="38322EA9" w:rsidR="003473CF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Error: Unrecognized command found at '^' position.</w:t>
      </w:r>
    </w:p>
    <w:p w14:paraId="53EF4FE2" w14:textId="77777777" w:rsidR="003473CF" w:rsidRPr="00884EC9" w:rsidRDefault="003473CF" w:rsidP="00884EC9">
      <w:pPr>
        <w:ind w:firstLine="0"/>
        <w:rPr>
          <w:b/>
          <w:bCs/>
          <w:i/>
          <w:iCs/>
        </w:rPr>
      </w:pPr>
    </w:p>
    <w:p w14:paraId="6AD7B46C" w14:textId="4FF56970" w:rsidR="003473CF" w:rsidRPr="005D1ABA" w:rsidRDefault="00884EC9" w:rsidP="0090123D">
      <w:pPr>
        <w:ind w:firstLine="0"/>
        <w:rPr>
          <w:lang w:val="ru-RU"/>
        </w:rPr>
      </w:pPr>
      <w:r>
        <w:rPr>
          <w:lang w:val="ru-RU"/>
        </w:rPr>
        <w:t xml:space="preserve">Создание </w:t>
      </w:r>
      <w:r>
        <w:t>VLAN</w:t>
      </w:r>
      <w:r w:rsidRPr="00884EC9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S</w:t>
      </w:r>
      <w:r w:rsidRPr="00884EC9">
        <w:rPr>
          <w:lang w:val="ru-RU"/>
        </w:rPr>
        <w:t xml:space="preserve">3 </w:t>
      </w:r>
      <w:r>
        <w:rPr>
          <w:lang w:val="ru-RU"/>
        </w:rPr>
        <w:t xml:space="preserve">и </w:t>
      </w:r>
      <w:r>
        <w:t>S</w:t>
      </w:r>
      <w:r w:rsidRPr="00884EC9">
        <w:rPr>
          <w:lang w:val="ru-RU"/>
        </w:rPr>
        <w:t>4:</w:t>
      </w:r>
    </w:p>
    <w:p w14:paraId="220DF88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[S3]vlan 3</w:t>
      </w:r>
    </w:p>
    <w:p w14:paraId="0D0319AD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[S3-vlan3]</w:t>
      </w:r>
    </w:p>
    <w:p w14:paraId="4AFCA6C9" w14:textId="77777777" w:rsidR="00884EC9" w:rsidRPr="00884EC9" w:rsidRDefault="00884EC9" w:rsidP="00884EC9">
      <w:pPr>
        <w:pStyle w:val="Listing"/>
        <w:ind w:left="-1134"/>
        <w:rPr>
          <w:lang w:val="en-US"/>
        </w:rPr>
      </w:pPr>
    </w:p>
    <w:p w14:paraId="59975BEA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[S4]vlan 3</w:t>
      </w:r>
    </w:p>
    <w:p w14:paraId="2A74E7B3" w14:textId="1EADF341" w:rsidR="003473CF" w:rsidRPr="005D1ABA" w:rsidRDefault="00884EC9" w:rsidP="00884EC9">
      <w:pPr>
        <w:pStyle w:val="Listing"/>
        <w:ind w:left="-1134"/>
      </w:pPr>
      <w:r w:rsidRPr="005D1ABA">
        <w:t>[</w:t>
      </w:r>
      <w:r w:rsidRPr="00884EC9">
        <w:rPr>
          <w:lang w:val="en-US"/>
        </w:rPr>
        <w:t>S</w:t>
      </w:r>
      <w:r w:rsidRPr="005D1ABA">
        <w:t>4-</w:t>
      </w:r>
      <w:r w:rsidRPr="00884EC9">
        <w:rPr>
          <w:lang w:val="en-US"/>
        </w:rPr>
        <w:t>vlan</w:t>
      </w:r>
      <w:r w:rsidRPr="005D1ABA">
        <w:t>3]</w:t>
      </w:r>
    </w:p>
    <w:p w14:paraId="1B9586E0" w14:textId="77777777" w:rsidR="00884EC9" w:rsidRPr="005D1ABA" w:rsidRDefault="00884EC9" w:rsidP="0090123D">
      <w:pPr>
        <w:ind w:firstLine="0"/>
        <w:rPr>
          <w:b/>
          <w:bCs/>
          <w:i/>
          <w:iCs/>
          <w:lang w:val="ru-RU"/>
        </w:rPr>
      </w:pPr>
    </w:p>
    <w:p w14:paraId="51E434A9" w14:textId="371AD654" w:rsidR="003473CF" w:rsidRPr="00884EC9" w:rsidRDefault="00884EC9" w:rsidP="0090123D">
      <w:pPr>
        <w:ind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 xml:space="preserve">Настройка портов на </w:t>
      </w:r>
      <w:r>
        <w:rPr>
          <w:b/>
          <w:bCs/>
          <w:i/>
          <w:iCs/>
        </w:rPr>
        <w:t>S</w:t>
      </w:r>
      <w:r w:rsidRPr="00884EC9">
        <w:rPr>
          <w:b/>
          <w:bCs/>
          <w:i/>
          <w:iCs/>
          <w:lang w:val="ru-RU"/>
        </w:rPr>
        <w:t xml:space="preserve">3 </w:t>
      </w:r>
      <w:r>
        <w:rPr>
          <w:b/>
          <w:bCs/>
          <w:i/>
          <w:iCs/>
          <w:lang w:val="ru-RU"/>
        </w:rPr>
        <w:t xml:space="preserve">и </w:t>
      </w:r>
      <w:r>
        <w:rPr>
          <w:b/>
          <w:bCs/>
          <w:i/>
          <w:iCs/>
        </w:rPr>
        <w:t>S</w:t>
      </w:r>
      <w:r w:rsidRPr="00884EC9">
        <w:rPr>
          <w:b/>
          <w:bCs/>
          <w:i/>
          <w:iCs/>
          <w:lang w:val="ru-RU"/>
        </w:rPr>
        <w:t xml:space="preserve">4 </w:t>
      </w:r>
      <w:r>
        <w:rPr>
          <w:b/>
          <w:bCs/>
          <w:i/>
          <w:iCs/>
          <w:lang w:val="ru-RU"/>
        </w:rPr>
        <w:t>в качестве портов доступа</w:t>
      </w:r>
      <w:r w:rsidR="003473CF" w:rsidRPr="00884EC9">
        <w:rPr>
          <w:b/>
          <w:bCs/>
          <w:i/>
          <w:iCs/>
          <w:lang w:val="ru-RU"/>
        </w:rPr>
        <w:t>:</w:t>
      </w:r>
    </w:p>
    <w:p w14:paraId="01E066D3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[S3]interface GigabitEthernet 0/0/1</w:t>
      </w:r>
    </w:p>
    <w:p w14:paraId="18D55950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[S3-GigabitEthernet0/0/1]port link-type access</w:t>
      </w:r>
    </w:p>
    <w:p w14:paraId="4BD00F6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[S3-GigabitEthernet0/0/1]port default vlan 3</w:t>
      </w:r>
    </w:p>
    <w:p w14:paraId="385D50DA" w14:textId="07ECD6BE" w:rsidR="003473CF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[S3-GigabitEthernet0/0/1]quit</w:t>
      </w:r>
    </w:p>
    <w:p w14:paraId="6245A16C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1DD15D1C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[S4]interface GigabitEthernet 0/0/2</w:t>
      </w:r>
    </w:p>
    <w:p w14:paraId="03EDC5CE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[S4-GigabitEthernet0/0/2]port link-type access</w:t>
      </w:r>
    </w:p>
    <w:p w14:paraId="53CA2004" w14:textId="77777777" w:rsidR="00884EC9" w:rsidRPr="00884EC9" w:rsidRDefault="00884EC9" w:rsidP="00884EC9">
      <w:pPr>
        <w:pStyle w:val="Listing"/>
        <w:ind w:left="-1134"/>
        <w:rPr>
          <w:lang w:val="en-US"/>
        </w:rPr>
      </w:pPr>
      <w:r w:rsidRPr="00884EC9">
        <w:rPr>
          <w:lang w:val="en-US"/>
        </w:rPr>
        <w:t>[S4-GigabitEthernet0/0/2]port default vlan 3</w:t>
      </w:r>
    </w:p>
    <w:p w14:paraId="20C2DEC6" w14:textId="0C3B0B6E" w:rsidR="00884EC9" w:rsidRPr="005D1ABA" w:rsidRDefault="00884EC9" w:rsidP="00884EC9">
      <w:pPr>
        <w:pStyle w:val="Listing"/>
        <w:ind w:left="-1134"/>
        <w:rPr>
          <w:lang w:val="en-US"/>
        </w:rPr>
      </w:pPr>
      <w:r w:rsidRPr="005D1ABA">
        <w:rPr>
          <w:lang w:val="en-US"/>
        </w:rPr>
        <w:t>[S4-GigabitEthernet0/0/2]quit</w:t>
      </w:r>
    </w:p>
    <w:p w14:paraId="08B4B864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2E88A33E" w14:textId="556789BA" w:rsidR="00884EC9" w:rsidRPr="005D1ABA" w:rsidRDefault="00884EC9" w:rsidP="0090123D">
      <w:pPr>
        <w:ind w:firstLine="0"/>
        <w:rPr>
          <w:b/>
          <w:bCs/>
        </w:rPr>
      </w:pPr>
      <w:r>
        <w:rPr>
          <w:b/>
          <w:bCs/>
          <w:lang w:val="ru-RU"/>
        </w:rPr>
        <w:t>Создание</w:t>
      </w:r>
      <w:r w:rsidRPr="005D1ABA">
        <w:rPr>
          <w:b/>
          <w:bCs/>
        </w:rPr>
        <w:t xml:space="preserve"> </w:t>
      </w:r>
      <w:r>
        <w:rPr>
          <w:b/>
          <w:bCs/>
        </w:rPr>
        <w:t>VLANIF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интерфейса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и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настройка</w:t>
      </w:r>
      <w:r w:rsidRPr="005D1ABA">
        <w:rPr>
          <w:b/>
          <w:bCs/>
        </w:rPr>
        <w:t xml:space="preserve"> </w:t>
      </w:r>
      <w:r>
        <w:rPr>
          <w:b/>
          <w:bCs/>
        </w:rPr>
        <w:t>IP</w:t>
      </w:r>
      <w:r w:rsidRPr="005D1ABA">
        <w:rPr>
          <w:b/>
          <w:bCs/>
        </w:rPr>
        <w:t xml:space="preserve"> </w:t>
      </w:r>
      <w:r>
        <w:rPr>
          <w:b/>
          <w:bCs/>
          <w:lang w:val="ru-RU"/>
        </w:rPr>
        <w:t>адресов</w:t>
      </w:r>
      <w:r w:rsidRPr="005D1ABA">
        <w:rPr>
          <w:b/>
          <w:bCs/>
        </w:rPr>
        <w:t>:</w:t>
      </w:r>
    </w:p>
    <w:p w14:paraId="7699749E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4ED2C276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[S3] interface Vlanif3</w:t>
      </w:r>
    </w:p>
    <w:p w14:paraId="64896415" w14:textId="067B1B23" w:rsidR="0090123D" w:rsidRPr="0090123D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[S3-Vlanif3]ip address 10.1.3.1 24</w:t>
      </w:r>
    </w:p>
    <w:p w14:paraId="3EF0F810" w14:textId="77777777" w:rsidR="0090123D" w:rsidRDefault="0090123D" w:rsidP="00884EC9">
      <w:pPr>
        <w:ind w:firstLine="0"/>
        <w:rPr>
          <w:b/>
          <w:bCs/>
          <w:i/>
          <w:iCs/>
        </w:rPr>
      </w:pPr>
    </w:p>
    <w:p w14:paraId="10B4193C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[S4]interface Vlanif3</w:t>
      </w:r>
    </w:p>
    <w:p w14:paraId="434955D7" w14:textId="6838D482" w:rsidR="00D5273B" w:rsidRPr="0090123D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[S4-Vlanif3]ip address 10.1.3.2 24</w:t>
      </w:r>
    </w:p>
    <w:p w14:paraId="3399F714" w14:textId="77777777" w:rsidR="00D5273B" w:rsidRDefault="00D5273B" w:rsidP="00884EC9">
      <w:pPr>
        <w:ind w:firstLine="0"/>
        <w:rPr>
          <w:b/>
          <w:bCs/>
          <w:i/>
          <w:iCs/>
        </w:rPr>
      </w:pPr>
    </w:p>
    <w:p w14:paraId="391F2658" w14:textId="77777777" w:rsidR="00D5273B" w:rsidRPr="00884EC9" w:rsidRDefault="00D5273B" w:rsidP="00884EC9">
      <w:pPr>
        <w:ind w:firstLine="0"/>
        <w:rPr>
          <w:b/>
          <w:bCs/>
          <w:i/>
          <w:iCs/>
        </w:rPr>
      </w:pPr>
    </w:p>
    <w:p w14:paraId="31B1532B" w14:textId="48757BE1" w:rsidR="00E84942" w:rsidRDefault="00D5273B" w:rsidP="00D5273B">
      <w:pPr>
        <w:pStyle w:val="2"/>
      </w:pPr>
      <w:bookmarkStart w:id="4" w:name="_Toc211783535"/>
      <w:r>
        <w:t xml:space="preserve">Создание </w:t>
      </w:r>
      <w:r>
        <w:rPr>
          <w:lang w:val="en-US"/>
        </w:rPr>
        <w:t>VLAN</w:t>
      </w:r>
      <w:bookmarkEnd w:id="4"/>
    </w:p>
    <w:p w14:paraId="47449A99" w14:textId="77777777" w:rsidR="00D5273B" w:rsidRPr="00D5273B" w:rsidRDefault="00D5273B" w:rsidP="00D5273B">
      <w:pPr>
        <w:rPr>
          <w:lang w:val="ru-RU"/>
        </w:rPr>
      </w:pPr>
    </w:p>
    <w:p w14:paraId="260BF2C3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[S1]vlan batch 2 to 3 10</w:t>
      </w:r>
    </w:p>
    <w:p w14:paraId="23EB4D27" w14:textId="336CF171" w:rsidR="0090123D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info: This operation may take a few seconds. Please wait for a moment...done.</w:t>
      </w:r>
    </w:p>
    <w:p w14:paraId="3C0882C1" w14:textId="77777777" w:rsidR="0090123D" w:rsidRDefault="0090123D" w:rsidP="00E84942">
      <w:pPr>
        <w:ind w:firstLine="0"/>
        <w:rPr>
          <w:b/>
          <w:bCs/>
          <w:i/>
          <w:iCs/>
        </w:rPr>
      </w:pPr>
    </w:p>
    <w:p w14:paraId="243287CC" w14:textId="77777777" w:rsidR="00D5273B" w:rsidRPr="00D5273B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[S2]vlan batch 2 to 3 10</w:t>
      </w:r>
    </w:p>
    <w:p w14:paraId="252D6A5D" w14:textId="15DB94BB" w:rsidR="001E6BA4" w:rsidRPr="005D1ABA" w:rsidRDefault="00D5273B" w:rsidP="00D5273B">
      <w:pPr>
        <w:pStyle w:val="Listing"/>
        <w:ind w:left="-1134"/>
        <w:rPr>
          <w:lang w:val="en-US"/>
        </w:rPr>
      </w:pPr>
      <w:r w:rsidRPr="00D5273B">
        <w:rPr>
          <w:lang w:val="en-US"/>
        </w:rPr>
        <w:t>info: This operation may take a few seconds. Please wait for a moment...done.</w:t>
      </w:r>
    </w:p>
    <w:p w14:paraId="6C299891" w14:textId="77777777" w:rsidR="001E6BA4" w:rsidRPr="005D1ABA" w:rsidRDefault="001E6BA4" w:rsidP="001E6BA4">
      <w:pPr>
        <w:ind w:firstLine="0"/>
      </w:pPr>
    </w:p>
    <w:p w14:paraId="2461D8DB" w14:textId="3F2CD76E" w:rsidR="00E84942" w:rsidRPr="005D1ABA" w:rsidRDefault="00B94A43" w:rsidP="0090123D">
      <w:pPr>
        <w:pStyle w:val="2"/>
      </w:pPr>
      <w:bookmarkStart w:id="5" w:name="_Toc211783536"/>
      <w:r>
        <w:t xml:space="preserve">Настройка сети </w:t>
      </w:r>
      <w:r>
        <w:rPr>
          <w:lang w:val="en-US"/>
        </w:rPr>
        <w:t>VLAN</w:t>
      </w:r>
      <w:r w:rsidRPr="00B94A43">
        <w:t xml:space="preserve"> </w:t>
      </w:r>
      <w:r>
        <w:t>на основе портов</w:t>
      </w:r>
      <w:bookmarkEnd w:id="5"/>
    </w:p>
    <w:p w14:paraId="6F32E531" w14:textId="77777777" w:rsidR="00B94A43" w:rsidRPr="005D1ABA" w:rsidRDefault="00B94A43" w:rsidP="00B94A43">
      <w:pPr>
        <w:rPr>
          <w:lang w:val="ru-RU"/>
        </w:rPr>
      </w:pPr>
    </w:p>
    <w:p w14:paraId="31265887" w14:textId="3341591F" w:rsidR="00B94A43" w:rsidRPr="005D1ABA" w:rsidRDefault="00B94A43" w:rsidP="00B94A43">
      <w:pPr>
        <w:rPr>
          <w:lang w:val="ru-RU"/>
        </w:rPr>
      </w:pPr>
      <w:r>
        <w:rPr>
          <w:lang w:val="ru-RU"/>
        </w:rPr>
        <w:t xml:space="preserve">Настройка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>интерфейсов на устройствах</w:t>
      </w:r>
      <w:r w:rsidRPr="00B94A43">
        <w:rPr>
          <w:lang w:val="ru-RU"/>
        </w:rPr>
        <w:t>:</w:t>
      </w:r>
    </w:p>
    <w:p w14:paraId="2C7090C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 0/0/1</w:t>
      </w:r>
    </w:p>
    <w:p w14:paraId="756F1C8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[S1-GigabitEthernet0/0/1]port link-type access</w:t>
      </w:r>
    </w:p>
    <w:p w14:paraId="42A53E2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[S1-GigabitEthernet0/0/1]port default vlan 2</w:t>
      </w:r>
    </w:p>
    <w:p w14:paraId="584E4E7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[S1-GigabitEthernet0/0/1]quit</w:t>
      </w:r>
    </w:p>
    <w:p w14:paraId="4F25CF9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 0/0/13</w:t>
      </w:r>
    </w:p>
    <w:p w14:paraId="789A17A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[S1-GigabitEthernet0/0/13]port link-type access</w:t>
      </w:r>
    </w:p>
    <w:p w14:paraId="4A89E07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[S1-GigabitEthernet0/0/13]port default vlan 3 [S1-GigabitEthernet0/0/13]quit</w:t>
      </w:r>
    </w:p>
    <w:p w14:paraId="2675390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0/0/14</w:t>
      </w:r>
    </w:p>
    <w:p w14:paraId="7A19AEC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[S2-GigabitEthernet0/0/14]port link-type access</w:t>
      </w:r>
    </w:p>
    <w:p w14:paraId="1FFF71FA" w14:textId="46534EC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[S2-GigabitEthernet0/0/14]port default vlan 3 [S2-GigabitEthernet0/0/14]quit</w:t>
      </w:r>
    </w:p>
    <w:p w14:paraId="6B0AD4FB" w14:textId="77777777" w:rsidR="00B94A43" w:rsidRPr="00B94A43" w:rsidRDefault="00B94A43" w:rsidP="00B94A43"/>
    <w:p w14:paraId="5FDC229F" w14:textId="4FBD7E11" w:rsidR="00E84942" w:rsidRPr="005D1ABA" w:rsidRDefault="00B94A43" w:rsidP="00E84942">
      <w:pPr>
        <w:ind w:firstLine="0"/>
        <w:rPr>
          <w:lang w:val="ru-RU"/>
        </w:rPr>
      </w:pPr>
      <w:r>
        <w:rPr>
          <w:lang w:val="ru-RU"/>
        </w:rPr>
        <w:t>Настройка магистральных портов</w:t>
      </w:r>
      <w:r w:rsidRPr="005D1ABA">
        <w:rPr>
          <w:lang w:val="ru-RU"/>
        </w:rPr>
        <w:t>:</w:t>
      </w:r>
    </w:p>
    <w:p w14:paraId="15492E7F" w14:textId="77777777" w:rsidR="00B94A43" w:rsidRPr="005D1ABA" w:rsidRDefault="00B94A43" w:rsidP="00B94A43">
      <w:pPr>
        <w:pStyle w:val="Listing"/>
        <w:ind w:left="-1134"/>
      </w:pPr>
      <w:r w:rsidRPr="005D1ABA">
        <w:t>[</w:t>
      </w:r>
      <w:r w:rsidRPr="00B94A43">
        <w:rPr>
          <w:lang w:val="en-US"/>
        </w:rPr>
        <w:t>S</w:t>
      </w:r>
      <w:r w:rsidRPr="005D1ABA">
        <w:t>1]</w:t>
      </w:r>
      <w:r w:rsidRPr="00B94A43">
        <w:rPr>
          <w:lang w:val="en-US"/>
        </w:rPr>
        <w:t>interface</w:t>
      </w:r>
      <w:r w:rsidRPr="005D1ABA">
        <w:t xml:space="preserve"> </w:t>
      </w:r>
      <w:r w:rsidRPr="00B94A43">
        <w:rPr>
          <w:lang w:val="en-US"/>
        </w:rPr>
        <w:t>GigabitEthernet</w:t>
      </w:r>
      <w:r w:rsidRPr="005D1ABA">
        <w:t xml:space="preserve"> 0/0/10</w:t>
      </w:r>
    </w:p>
    <w:p w14:paraId="3389877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link-type trunk</w:t>
      </w:r>
    </w:p>
    <w:p w14:paraId="3E1FBFF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trunk allow-pass vlan 2 3 [S1-GigabitEthernet0/0/10]undo port trunk allow-pass vlan 1</w:t>
      </w:r>
    </w:p>
    <w:p w14:paraId="6313723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0/0/10</w:t>
      </w:r>
    </w:p>
    <w:p w14:paraId="7C1196D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link-type trunk</w:t>
      </w:r>
    </w:p>
    <w:p w14:paraId="70CB8AC7" w14:textId="49D5E29F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trunk allow-pass vlan 2 3 [S2-GigabitEthernet0/0/10]undo port trunk allow-pass vlan 1</w:t>
      </w:r>
    </w:p>
    <w:p w14:paraId="3BC5A792" w14:textId="77777777" w:rsidR="00B94A43" w:rsidRPr="00B94A43" w:rsidRDefault="00B94A43" w:rsidP="00E84942">
      <w:pPr>
        <w:ind w:firstLine="0"/>
      </w:pPr>
    </w:p>
    <w:p w14:paraId="509258F9" w14:textId="2987B699" w:rsidR="00B84E30" w:rsidRPr="005D1ABA" w:rsidRDefault="00E84942" w:rsidP="00B84E30">
      <w:pPr>
        <w:pStyle w:val="2"/>
      </w:pPr>
      <w:r w:rsidRPr="005D1ABA">
        <w:rPr>
          <w:lang w:val="en-US"/>
        </w:rPr>
        <w:lastRenderedPageBreak/>
        <w:t xml:space="preserve"> </w:t>
      </w:r>
      <w:bookmarkStart w:id="6" w:name="_Toc211783537"/>
      <w:r w:rsidR="00B94A43">
        <w:t xml:space="preserve">Конфигурирование сети </w:t>
      </w:r>
      <w:r w:rsidR="00B94A43">
        <w:rPr>
          <w:lang w:val="en-US"/>
        </w:rPr>
        <w:t>VLAN</w:t>
      </w:r>
      <w:r w:rsidR="00B94A43" w:rsidRPr="00B94A43">
        <w:t xml:space="preserve"> </w:t>
      </w:r>
      <w:r w:rsidR="00B94A43">
        <w:t xml:space="preserve">на основе </w:t>
      </w:r>
      <w:r w:rsidR="00B94A43">
        <w:rPr>
          <w:lang w:val="en-US"/>
        </w:rPr>
        <w:t>MAC</w:t>
      </w:r>
      <w:r w:rsidR="00B94A43" w:rsidRPr="00B94A43">
        <w:t>-</w:t>
      </w:r>
      <w:r w:rsidR="00B94A43">
        <w:t>адресов</w:t>
      </w:r>
      <w:bookmarkEnd w:id="6"/>
    </w:p>
    <w:p w14:paraId="5D8F5209" w14:textId="77777777" w:rsidR="00B94A43" w:rsidRPr="005D1ABA" w:rsidRDefault="00B94A43" w:rsidP="00B94A43">
      <w:pPr>
        <w:rPr>
          <w:lang w:val="ru-RU"/>
        </w:rPr>
      </w:pPr>
    </w:p>
    <w:p w14:paraId="7E69C681" w14:textId="3E42D875" w:rsidR="00B94A43" w:rsidRPr="00B94A43" w:rsidRDefault="00B94A43" w:rsidP="00B94A43">
      <w:pPr>
        <w:ind w:left="720" w:firstLine="0"/>
        <w:rPr>
          <w:lang w:val="ru-RU"/>
        </w:rPr>
      </w:pPr>
      <w:r>
        <w:rPr>
          <w:lang w:val="ru-RU"/>
        </w:rPr>
        <w:t xml:space="preserve">Устанавливаем на </w:t>
      </w:r>
      <w:r>
        <w:t>S</w:t>
      </w:r>
      <w:r w:rsidRPr="00B94A43">
        <w:rPr>
          <w:lang w:val="ru-RU"/>
        </w:rPr>
        <w:t xml:space="preserve">2 </w:t>
      </w:r>
      <w:r>
        <w:rPr>
          <w:lang w:val="ru-RU"/>
        </w:rPr>
        <w:t xml:space="preserve">маппинг </w:t>
      </w:r>
      <w:r>
        <w:t>MAC</w:t>
      </w:r>
      <w:r w:rsidRPr="00B94A43">
        <w:rPr>
          <w:lang w:val="ru-RU"/>
        </w:rPr>
        <w:t xml:space="preserve"> </w:t>
      </w:r>
      <w:r>
        <w:rPr>
          <w:lang w:val="ru-RU"/>
        </w:rPr>
        <w:t xml:space="preserve">адреса на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>10</w:t>
      </w:r>
    </w:p>
    <w:p w14:paraId="4FEB8C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 vlan 10</w:t>
      </w:r>
    </w:p>
    <w:p w14:paraId="030BA0F5" w14:textId="1A7E26A0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[S2-vlan10] mac-vlan mac-address a008-6fe1-0c46</w:t>
      </w:r>
    </w:p>
    <w:p w14:paraId="67CB4940" w14:textId="77777777" w:rsidR="00B84E30" w:rsidRPr="00B94A43" w:rsidRDefault="00B84E30" w:rsidP="00B84E30"/>
    <w:p w14:paraId="1FD90652" w14:textId="58A09FE3" w:rsidR="00B94A43" w:rsidRPr="005D1ABA" w:rsidRDefault="00B94A43" w:rsidP="00B84E30">
      <w:pPr>
        <w:rPr>
          <w:lang w:val="ru-RU"/>
        </w:rPr>
      </w:pPr>
      <w:r w:rsidRPr="00B94A43">
        <w:rPr>
          <w:lang w:val="ru-RU"/>
        </w:rPr>
        <w:t>Меняем тип портов на гибридный и указываем что трафик с VLAN 10 будет передаваться без тега:</w:t>
      </w:r>
    </w:p>
    <w:p w14:paraId="0ED6C44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0/0/1</w:t>
      </w:r>
    </w:p>
    <w:p w14:paraId="603438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[S2-GigabitEthernet0/0/1]port link-type hybrid</w:t>
      </w:r>
    </w:p>
    <w:p w14:paraId="4E5EB70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[S2-GigabitEthernet0/0/1]port hybrid untagged vlan 10</w:t>
      </w:r>
    </w:p>
    <w:p w14:paraId="22A0883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[S2-GigabitEthernet0/0/1]quit</w:t>
      </w:r>
    </w:p>
    <w:p w14:paraId="0395BB4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0/0/2</w:t>
      </w:r>
    </w:p>
    <w:p w14:paraId="223EA02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[S2-GigabitEthernet0/0/2]port link-type hybrid</w:t>
      </w:r>
    </w:p>
    <w:p w14:paraId="5793FB8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[S2-GigabitEthernet0/0/2]port hybrid untagged vlan 10</w:t>
      </w:r>
    </w:p>
    <w:p w14:paraId="632606D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[S2-GigabitEthernet0/0/2]quit</w:t>
      </w:r>
    </w:p>
    <w:p w14:paraId="44E1764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 0/0/3</w:t>
      </w:r>
    </w:p>
    <w:p w14:paraId="1882FAD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[S2-GigabitEthernet0/0/3]port link-type hybrid</w:t>
      </w:r>
    </w:p>
    <w:p w14:paraId="73DD4E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[S2-GigabitEthernet0/0/3]port hybrid untagged vlan 10</w:t>
      </w:r>
    </w:p>
    <w:p w14:paraId="0C9517A4" w14:textId="0C1DAE56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[S2-GigabitEthernet0/0/3]quit</w:t>
      </w:r>
    </w:p>
    <w:p w14:paraId="3DA6F298" w14:textId="77777777" w:rsidR="00B94A43" w:rsidRDefault="00B94A43" w:rsidP="00B84E30"/>
    <w:p w14:paraId="7EF43B15" w14:textId="43782323" w:rsidR="00B94A43" w:rsidRDefault="00B94A43" w:rsidP="00B84E30">
      <w:r>
        <w:rPr>
          <w:lang w:val="ru-RU"/>
        </w:rPr>
        <w:t>Разрешаем</w:t>
      </w:r>
      <w:r w:rsidRPr="005D1ABA">
        <w:t xml:space="preserve"> </w:t>
      </w:r>
      <w:r>
        <w:rPr>
          <w:lang w:val="ru-RU"/>
        </w:rPr>
        <w:t>передачу</w:t>
      </w:r>
      <w:r w:rsidRPr="005D1ABA">
        <w:t xml:space="preserve"> </w:t>
      </w:r>
      <w:r>
        <w:t>VLAN</w:t>
      </w:r>
      <w:r w:rsidRPr="005D1ABA">
        <w:t xml:space="preserve"> 10 </w:t>
      </w:r>
      <w:r>
        <w:rPr>
          <w:lang w:val="ru-RU"/>
        </w:rPr>
        <w:t>на</w:t>
      </w:r>
      <w:r w:rsidRPr="005D1ABA">
        <w:t xml:space="preserve"> </w:t>
      </w:r>
      <w:r>
        <w:t>S</w:t>
      </w:r>
      <w:r w:rsidRPr="005D1ABA">
        <w:t xml:space="preserve">1 </w:t>
      </w:r>
      <w:r>
        <w:rPr>
          <w:lang w:val="ru-RU"/>
        </w:rPr>
        <w:t>и</w:t>
      </w:r>
      <w:r w:rsidRPr="005D1ABA">
        <w:t xml:space="preserve"> </w:t>
      </w:r>
      <w:r>
        <w:t>S</w:t>
      </w:r>
      <w:r w:rsidRPr="005D1ABA">
        <w:t>2:</w:t>
      </w:r>
    </w:p>
    <w:p w14:paraId="2F98C1A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[S1]interface GigabitEthernet0/0/10</w:t>
      </w:r>
    </w:p>
    <w:p w14:paraId="124A011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[S1-GigabitEthernet0/0/10]port trunk allow-pass vlan 10 [S1-GigabitEthernet0/0/10]quit</w:t>
      </w:r>
    </w:p>
    <w:p w14:paraId="3C192FB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GigabitEthernet0/0/10</w:t>
      </w:r>
    </w:p>
    <w:p w14:paraId="2EA5AB35" w14:textId="2D476CB3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[S2-GigabitEthernet0/0/10]port trunk allow-pass vlan 10 [S2-GigabitEthernet0/0/10]quit</w:t>
      </w:r>
    </w:p>
    <w:p w14:paraId="660B07CD" w14:textId="77777777" w:rsidR="00B94A43" w:rsidRDefault="00B94A43" w:rsidP="00B84E30"/>
    <w:p w14:paraId="3323F58B" w14:textId="6E9A3596" w:rsidR="00B94A43" w:rsidRPr="005D1ABA" w:rsidRDefault="00B94A43" w:rsidP="00B84E30">
      <w:pPr>
        <w:rPr>
          <w:lang w:val="ru-RU"/>
        </w:rPr>
      </w:pPr>
      <w:r>
        <w:rPr>
          <w:lang w:val="ru-RU"/>
        </w:rPr>
        <w:t xml:space="preserve">Включаем на всех портах </w:t>
      </w:r>
      <w:r>
        <w:t>S</w:t>
      </w:r>
      <w:r w:rsidRPr="00B94A43">
        <w:rPr>
          <w:lang w:val="ru-RU"/>
        </w:rPr>
        <w:t>2</w:t>
      </w:r>
      <w:r>
        <w:rPr>
          <w:lang w:val="ru-RU"/>
        </w:rPr>
        <w:t xml:space="preserve">, которые связаны с </w:t>
      </w:r>
      <w:r>
        <w:t>R</w:t>
      </w:r>
      <w:r w:rsidRPr="00B94A43">
        <w:rPr>
          <w:lang w:val="ru-RU"/>
        </w:rPr>
        <w:t xml:space="preserve">3 </w:t>
      </w:r>
      <w:r>
        <w:rPr>
          <w:lang w:val="ru-RU"/>
        </w:rPr>
        <w:t xml:space="preserve">назначенные </w:t>
      </w:r>
      <w:r>
        <w:t>VLAN</w:t>
      </w:r>
      <w:r w:rsidRPr="00B94A43">
        <w:rPr>
          <w:lang w:val="ru-RU"/>
        </w:rPr>
        <w:t xml:space="preserve"> </w:t>
      </w:r>
      <w:r>
        <w:rPr>
          <w:lang w:val="ru-RU"/>
        </w:rPr>
        <w:t xml:space="preserve">на основе </w:t>
      </w:r>
      <w:r>
        <w:t>MAC</w:t>
      </w:r>
      <w:r w:rsidRPr="00B94A43">
        <w:rPr>
          <w:lang w:val="ru-RU"/>
        </w:rPr>
        <w:t>:</w:t>
      </w:r>
    </w:p>
    <w:p w14:paraId="62A5FF8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GigabitEthernet0/0/1</w:t>
      </w:r>
    </w:p>
    <w:p w14:paraId="1548AAB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[S2-GigabitEthernet0/0/1]mac-vlan enable [S2-GigabitEthernet0/0/1]quit</w:t>
      </w:r>
    </w:p>
    <w:p w14:paraId="1FC9418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GigabitEthernet0/0/2</w:t>
      </w:r>
    </w:p>
    <w:p w14:paraId="06E3FA9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[S2-GigabitEthernet0/0/2]mac-vlan enable</w:t>
      </w:r>
    </w:p>
    <w:p w14:paraId="73103F5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[S2-GigabitEthernet0/0/2]quit</w:t>
      </w:r>
    </w:p>
    <w:p w14:paraId="515A4B4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[S2]interface GigabitEthernet0/0/3</w:t>
      </w:r>
    </w:p>
    <w:p w14:paraId="100629C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[S2-GigabitEthernet0/0/3]mac-vlan enable</w:t>
      </w:r>
    </w:p>
    <w:p w14:paraId="03A72381" w14:textId="577D6200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[S2-GigabitEthernet0/0/3]quit</w:t>
      </w:r>
    </w:p>
    <w:p w14:paraId="54D723C9" w14:textId="77777777" w:rsidR="00B94A43" w:rsidRPr="00B94A43" w:rsidRDefault="00B94A43" w:rsidP="00B94A43">
      <w:pPr>
        <w:ind w:firstLine="0"/>
      </w:pPr>
    </w:p>
    <w:p w14:paraId="7C12B7D0" w14:textId="07AC3F4E" w:rsidR="0097533F" w:rsidRPr="007D5E82" w:rsidRDefault="00B94A43" w:rsidP="0097533F">
      <w:pPr>
        <w:pStyle w:val="2"/>
      </w:pPr>
      <w:bookmarkStart w:id="7" w:name="_Toc211783538"/>
      <w:r>
        <w:t xml:space="preserve">Вывод информации о конфигурации </w:t>
      </w:r>
      <w:r>
        <w:rPr>
          <w:lang w:val="en-US"/>
        </w:rPr>
        <w:t>VLAN</w:t>
      </w:r>
      <w:bookmarkEnd w:id="7"/>
    </w:p>
    <w:p w14:paraId="12FC0305" w14:textId="77777777" w:rsidR="00B94A43" w:rsidRPr="007D5E82" w:rsidRDefault="00B94A43" w:rsidP="00B94A43">
      <w:pPr>
        <w:rPr>
          <w:lang w:val="ru-RU"/>
        </w:rPr>
      </w:pPr>
    </w:p>
    <w:p w14:paraId="665E551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lastRenderedPageBreak/>
        <w:t>[S1]display vlan</w:t>
      </w:r>
    </w:p>
    <w:p w14:paraId="4BF2EFE7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The total number of vlans is : 4</w:t>
      </w:r>
    </w:p>
    <w:p w14:paraId="41EA52A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5570989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U: Up;         D: Down;         TG: Tagged;         UT: Untagged;</w:t>
      </w:r>
    </w:p>
    <w:p w14:paraId="5B99E7B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MP: Vlan-mapping;               ST: Vlan-stacking;</w:t>
      </w:r>
    </w:p>
    <w:p w14:paraId="3A5B26A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#: ProtocolTransparent-vlan;    *: Management-vlan;</w:t>
      </w:r>
    </w:p>
    <w:p w14:paraId="55E7BAD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35F713C9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2BEC56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Type    Ports                                                          </w:t>
      </w:r>
    </w:p>
    <w:p w14:paraId="4BA81A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B03B93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common  UT:GE0/0/2(D)      GE0/0/3(D)      GE0/0/4(D)      GE0/0/5(D)      </w:t>
      </w:r>
    </w:p>
    <w:p w14:paraId="28E4E35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GE0/0/6(D)      GE0/0/7(D)      GE0/0/8(D)      GE0/0/9(D)      </w:t>
      </w:r>
    </w:p>
    <w:p w14:paraId="6FF19C0D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GE0/0/11(D)     GE0/0/12(D)     GE0/0/14(D)     GE0/0/15(D)     </w:t>
      </w:r>
    </w:p>
    <w:p w14:paraId="22FC81B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GE0/0/16(D)     GE0/0/17(D)     GE0/0/18(D)     GE0/0/19(D)     </w:t>
      </w:r>
    </w:p>
    <w:p w14:paraId="4C08AE4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GE0/0/20(D)     GE0/0/21(D)     GE0/0/22(D)     GE0/0/23(D)     </w:t>
      </w:r>
    </w:p>
    <w:p w14:paraId="0412DC7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GE0/0/24(D)                                                     </w:t>
      </w:r>
    </w:p>
    <w:p w14:paraId="62A0B90A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4AE79F7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common  UT:GE0/0/1(U)                                                      </w:t>
      </w:r>
    </w:p>
    <w:p w14:paraId="32DE0C4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0B89A410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3A67A9F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common  UT:GE0/0/13(U)                                                     </w:t>
      </w:r>
    </w:p>
    <w:p w14:paraId="35F1473F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04470AC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3475A520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04C89E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common  TG:GE0/0/10(U)                                                     </w:t>
      </w:r>
    </w:p>
    <w:p w14:paraId="33523AA1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74A00DAC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3B3981D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Status  Property      MAC-LRN Statistics Description      </w:t>
      </w:r>
    </w:p>
    <w:p w14:paraId="2837B0D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7B88BCE3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47C34FE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enable  default       enable  disable    VLAN 0001                         </w:t>
      </w:r>
    </w:p>
    <w:p w14:paraId="2ADDC32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enable  default       enable  disable    VLAN 0002                         </w:t>
      </w:r>
    </w:p>
    <w:p w14:paraId="1894DF1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enable  default       enable  disable    VLAN 0003                         </w:t>
      </w:r>
    </w:p>
    <w:p w14:paraId="223FAEC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enable  default       enable  disable    VLAN 0010                         </w:t>
      </w:r>
    </w:p>
    <w:p w14:paraId="7FD84ED4" w14:textId="0021DDD2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[S1]</w:t>
      </w:r>
    </w:p>
    <w:p w14:paraId="3B520BBC" w14:textId="77777777" w:rsidR="00B94A43" w:rsidRDefault="00B94A43" w:rsidP="00B94A43"/>
    <w:p w14:paraId="4F69D3C2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[S2]display vlan</w:t>
      </w:r>
    </w:p>
    <w:p w14:paraId="29ED969D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The total number of vlans is : 4</w:t>
      </w:r>
    </w:p>
    <w:p w14:paraId="1AB7D66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19A937AA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U: Up;         D: Down;         TG: Tagged;         UT: Untagged;</w:t>
      </w:r>
    </w:p>
    <w:p w14:paraId="0BC92D1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MP: Vlan-mapping;               ST: Vlan-stacking;</w:t>
      </w:r>
    </w:p>
    <w:p w14:paraId="3FD42F1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#: ProtocolTransparent-vlan;    *: Management-vlan;</w:t>
      </w:r>
    </w:p>
    <w:p w14:paraId="4A1E52E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85E41F5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314FAA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Type    Ports                                                          </w:t>
      </w:r>
    </w:p>
    <w:p w14:paraId="76E1417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3A99802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lastRenderedPageBreak/>
        <w:t xml:space="preserve">1    common  UT:GE0/0/1(U)      GE0/0/2(D)      GE0/0/3(D)      GE0/0/4(D)      </w:t>
      </w:r>
    </w:p>
    <w:p w14:paraId="2DD5E67B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GE0/0/5(D)      GE0/0/6(D)      GE0/0/7(D)      GE0/0/8(D)      </w:t>
      </w:r>
    </w:p>
    <w:p w14:paraId="01F7CAC3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GE0/0/9(D)      GE0/0/11(D)     GE0/0/12(D)     GE0/0/13(D)     </w:t>
      </w:r>
    </w:p>
    <w:p w14:paraId="1A2A58A9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GE0/0/15(D)     GE0/0/16(D)     GE0/0/17(D)     GE0/0/18(D)     </w:t>
      </w:r>
    </w:p>
    <w:p w14:paraId="6597F94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GE0/0/19(D)     GE0/0/20(D)     GE0/0/21(D)     GE0/0/22(D)     </w:t>
      </w:r>
    </w:p>
    <w:p w14:paraId="1242036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   GE0/0/23(D)     GE0/0/24(D)                                     </w:t>
      </w:r>
    </w:p>
    <w:p w14:paraId="0988BF77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5E25EB2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common  TG:GE0/0/10(U)                                                     </w:t>
      </w:r>
    </w:p>
    <w:p w14:paraId="6FBC3154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21BD59C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common  UT:GE0/0/14(U)                                                     </w:t>
      </w:r>
    </w:p>
    <w:p w14:paraId="78290CDD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59DF6CA0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6B571728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07203BFE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common  UT:GE0/0/1(U)      GE0/0/2(D)      GE0/0/3(D)                      </w:t>
      </w:r>
    </w:p>
    <w:p w14:paraId="7AAA2675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C9256A1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             TG:GE0/0/10(U)                                                     </w:t>
      </w:r>
    </w:p>
    <w:p w14:paraId="45124FB4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6A8897E9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1538B89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VID  Status  Property      MAC-LRN Statistics Description      </w:t>
      </w:r>
    </w:p>
    <w:p w14:paraId="3C0E1E65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>--------------------------------------------------------------------------------</w:t>
      </w:r>
    </w:p>
    <w:p w14:paraId="04B0E29C" w14:textId="77777777" w:rsidR="00B94A43" w:rsidRPr="00B94A43" w:rsidRDefault="00B94A43" w:rsidP="00B94A43">
      <w:pPr>
        <w:pStyle w:val="Listing"/>
        <w:ind w:left="-1134"/>
        <w:rPr>
          <w:lang w:val="en-US"/>
        </w:rPr>
      </w:pPr>
    </w:p>
    <w:p w14:paraId="10F22CF4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    enable  default       enable  disable    VLAN 0001                         </w:t>
      </w:r>
    </w:p>
    <w:p w14:paraId="35B33B8C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2    enable  default       enable  disable    VLAN 0002                         </w:t>
      </w:r>
    </w:p>
    <w:p w14:paraId="38003876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3    enable  default       enable  disable    VLAN 0003                         </w:t>
      </w:r>
    </w:p>
    <w:p w14:paraId="7B82CF18" w14:textId="77777777" w:rsidR="00B94A43" w:rsidRPr="00B94A43" w:rsidRDefault="00B94A43" w:rsidP="00B94A43">
      <w:pPr>
        <w:pStyle w:val="Listing"/>
        <w:ind w:left="-1134"/>
        <w:rPr>
          <w:lang w:val="en-US"/>
        </w:rPr>
      </w:pPr>
      <w:r w:rsidRPr="00B94A43">
        <w:rPr>
          <w:lang w:val="en-US"/>
        </w:rPr>
        <w:t xml:space="preserve">10   enable  default       enable  disable    VLAN 0010                         </w:t>
      </w:r>
    </w:p>
    <w:p w14:paraId="4B0B8E2E" w14:textId="644FCFD1" w:rsidR="00B94A43" w:rsidRPr="005D1ABA" w:rsidRDefault="00B94A43" w:rsidP="00B94A43">
      <w:pPr>
        <w:pStyle w:val="Listing"/>
        <w:ind w:left="-1134"/>
      </w:pPr>
      <w:r w:rsidRPr="005D1ABA">
        <w:t>[</w:t>
      </w:r>
      <w:r w:rsidRPr="00B94A43">
        <w:rPr>
          <w:lang w:val="en-US"/>
        </w:rPr>
        <w:t>S</w:t>
      </w:r>
      <w:r w:rsidRPr="005D1ABA">
        <w:t>2]</w:t>
      </w:r>
    </w:p>
    <w:p w14:paraId="05DE9A50" w14:textId="77777777" w:rsidR="00B94A43" w:rsidRPr="005D1ABA" w:rsidRDefault="00B94A43" w:rsidP="00B94A43">
      <w:pPr>
        <w:rPr>
          <w:lang w:val="ru-RU"/>
        </w:rPr>
      </w:pPr>
    </w:p>
    <w:p w14:paraId="296D475C" w14:textId="4AEF65FC" w:rsidR="00B94A43" w:rsidRPr="005D1ABA" w:rsidRDefault="00B94A43" w:rsidP="00B94A43">
      <w:pPr>
        <w:rPr>
          <w:lang w:val="ru-RU"/>
        </w:rPr>
      </w:pPr>
      <w:r>
        <w:rPr>
          <w:lang w:val="ru-RU"/>
        </w:rPr>
        <w:t>Конфигураци</w:t>
      </w:r>
      <w:r w:rsidR="007D5E82">
        <w:rPr>
          <w:lang w:val="ru-RU"/>
        </w:rPr>
        <w:t xml:space="preserve">я </w:t>
      </w:r>
      <w:r w:rsidR="007D5E82">
        <w:t>MAC</w:t>
      </w:r>
      <w:r w:rsidR="007D5E82">
        <w:rPr>
          <w:lang w:val="ru-RU"/>
        </w:rPr>
        <w:t>-</w:t>
      </w:r>
      <w:r w:rsidR="007D5E82">
        <w:t>VLAN</w:t>
      </w:r>
      <w:r w:rsidR="007D5E82" w:rsidRPr="007D5E82">
        <w:rPr>
          <w:lang w:val="ru-RU"/>
        </w:rPr>
        <w:t xml:space="preserve"> </w:t>
      </w:r>
      <w:r w:rsidR="007D5E82">
        <w:rPr>
          <w:lang w:val="ru-RU"/>
        </w:rPr>
        <w:t xml:space="preserve">на </w:t>
      </w:r>
      <w:r w:rsidR="007D5E82">
        <w:t>S</w:t>
      </w:r>
      <w:r w:rsidR="007D5E82" w:rsidRPr="007D5E82">
        <w:rPr>
          <w:lang w:val="ru-RU"/>
        </w:rPr>
        <w:t>2:</w:t>
      </w:r>
    </w:p>
    <w:p w14:paraId="6505A2E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[S2]display mac-vlan vlan 10</w:t>
      </w:r>
    </w:p>
    <w:p w14:paraId="2447777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</w:t>
      </w:r>
    </w:p>
    <w:p w14:paraId="64BE3018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 MASK            VLAN    Priority   </w:t>
      </w:r>
    </w:p>
    <w:p w14:paraId="6F48073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</w:t>
      </w:r>
    </w:p>
    <w:p w14:paraId="3948FA6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a008-6fe1-0c46  ffff-ffff-ffff  10      0          </w:t>
      </w:r>
    </w:p>
    <w:p w14:paraId="3FBA46C3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839736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MAC VLAN address count: 1 </w:t>
      </w:r>
    </w:p>
    <w:p w14:paraId="7F0D9BC5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1430236" w14:textId="481DD4D8" w:rsidR="007D5E82" w:rsidRPr="005D1ABA" w:rsidRDefault="007D5E82" w:rsidP="007D5E82">
      <w:pPr>
        <w:pStyle w:val="Listing"/>
        <w:ind w:left="-1134"/>
      </w:pPr>
      <w:r w:rsidRPr="005D1ABA">
        <w:t>[</w:t>
      </w:r>
      <w:r w:rsidRPr="007D5E82">
        <w:rPr>
          <w:lang w:val="en-US"/>
        </w:rPr>
        <w:t>S</w:t>
      </w:r>
      <w:r w:rsidRPr="005D1ABA">
        <w:t>2]</w:t>
      </w:r>
    </w:p>
    <w:p w14:paraId="6E14C07B" w14:textId="77777777" w:rsidR="007D5E82" w:rsidRPr="005D1ABA" w:rsidRDefault="007D5E82" w:rsidP="00B94A43">
      <w:pPr>
        <w:rPr>
          <w:lang w:val="ru-RU"/>
        </w:rPr>
      </w:pPr>
    </w:p>
    <w:p w14:paraId="01977672" w14:textId="3315E7BA" w:rsidR="007D5E82" w:rsidRPr="005D1ABA" w:rsidRDefault="007D5E82" w:rsidP="00B94A43">
      <w:pPr>
        <w:rPr>
          <w:lang w:val="ru-RU"/>
        </w:rPr>
      </w:pPr>
      <w:r>
        <w:rPr>
          <w:lang w:val="ru-RU"/>
        </w:rPr>
        <w:t>Проверка конфигурации</w:t>
      </w:r>
      <w:r w:rsidRPr="005D1ABA">
        <w:rPr>
          <w:lang w:val="ru-RU"/>
        </w:rPr>
        <w:t>:</w:t>
      </w:r>
    </w:p>
    <w:p w14:paraId="21D365A2" w14:textId="77777777" w:rsidR="007D5E82" w:rsidRPr="005D1ABA" w:rsidRDefault="007D5E82" w:rsidP="007D5E82">
      <w:pPr>
        <w:pStyle w:val="Listing"/>
        <w:ind w:left="-1134"/>
      </w:pPr>
      <w:r w:rsidRPr="005D1ABA">
        <w:t>&lt;</w:t>
      </w:r>
      <w:r w:rsidRPr="007D5E82">
        <w:rPr>
          <w:lang w:val="en-US"/>
        </w:rPr>
        <w:t>S</w:t>
      </w:r>
      <w:r w:rsidRPr="005D1ABA">
        <w:t>4&gt;</w:t>
      </w:r>
      <w:r w:rsidRPr="007D5E82">
        <w:rPr>
          <w:lang w:val="en-US"/>
        </w:rPr>
        <w:t>ping</w:t>
      </w:r>
      <w:r w:rsidRPr="005D1ABA">
        <w:t xml:space="preserve"> 10.1.3.1</w:t>
      </w:r>
    </w:p>
    <w:p w14:paraId="45EEBF0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5D1ABA">
        <w:t xml:space="preserve">  </w:t>
      </w:r>
      <w:r w:rsidRPr="007D5E82">
        <w:rPr>
          <w:lang w:val="en-US"/>
        </w:rPr>
        <w:t>PING 10.1.3.1: 56  data bytes, press CTRL_C to break</w:t>
      </w:r>
    </w:p>
    <w:p w14:paraId="7323852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Sequence=1 ttl=255 time=190 ms</w:t>
      </w:r>
    </w:p>
    <w:p w14:paraId="34B8DF1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Sequence=2 ttl=255 time=100 ms</w:t>
      </w:r>
    </w:p>
    <w:p w14:paraId="3352999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Sequence=3 ttl=255 time=90 ms</w:t>
      </w:r>
    </w:p>
    <w:p w14:paraId="02DA3C53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Sequence=4 ttl=255 time=100 ms</w:t>
      </w:r>
    </w:p>
    <w:p w14:paraId="0948FE2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Reply from 10.1.3.1: bytes=56 Sequence=5 ttl=255 time=110 ms</w:t>
      </w:r>
    </w:p>
    <w:p w14:paraId="504B6C13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787DE51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--- 10.1.3.1 ping statistics ---</w:t>
      </w:r>
    </w:p>
    <w:p w14:paraId="10C9955F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2074090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lastRenderedPageBreak/>
        <w:t xml:space="preserve">    5 packet(s) received</w:t>
      </w:r>
    </w:p>
    <w:p w14:paraId="1E8BD94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0.00% packet loss</w:t>
      </w:r>
    </w:p>
    <w:p w14:paraId="761BD41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round-trip min/avg/max = 90/118/190 ms</w:t>
      </w:r>
    </w:p>
    <w:p w14:paraId="24A5030D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35ED81E1" w14:textId="6972CB48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&lt;S4&gt;</w:t>
      </w:r>
    </w:p>
    <w:p w14:paraId="20E81230" w14:textId="77777777" w:rsidR="007D5E82" w:rsidRDefault="007D5E82" w:rsidP="00B94A43"/>
    <w:p w14:paraId="7A5C845C" w14:textId="3A46C530" w:rsidR="007D5E82" w:rsidRDefault="007D5E82" w:rsidP="00B94A43">
      <w:r>
        <w:rPr>
          <w:lang w:val="ru-RU"/>
        </w:rPr>
        <w:t>Отсутствие</w:t>
      </w:r>
      <w:r w:rsidRPr="005D1ABA">
        <w:t xml:space="preserve"> </w:t>
      </w:r>
      <w:r>
        <w:t>response</w:t>
      </w:r>
      <w:r w:rsidRPr="005D1ABA">
        <w:t xml:space="preserve"> </w:t>
      </w:r>
      <w:r>
        <w:rPr>
          <w:lang w:val="ru-RU"/>
        </w:rPr>
        <w:t>при</w:t>
      </w:r>
      <w:r w:rsidRPr="005D1ABA">
        <w:t xml:space="preserve"> </w:t>
      </w:r>
      <w:r>
        <w:t>ping</w:t>
      </w:r>
      <w:r w:rsidRPr="005D1ABA">
        <w:t xml:space="preserve"> </w:t>
      </w:r>
      <w:r>
        <w:rPr>
          <w:lang w:val="ru-RU"/>
        </w:rPr>
        <w:t>с</w:t>
      </w:r>
      <w:r w:rsidRPr="005D1ABA">
        <w:t xml:space="preserve"> </w:t>
      </w:r>
      <w:r>
        <w:t>R</w:t>
      </w:r>
      <w:r w:rsidRPr="005D1ABA">
        <w:t>1:</w:t>
      </w:r>
    </w:p>
    <w:p w14:paraId="595FAC5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10.1.3.1</w:t>
      </w:r>
    </w:p>
    <w:p w14:paraId="4663B16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10.1.3.1: 56  data bytes, press CTRL_C to break</w:t>
      </w:r>
    </w:p>
    <w:p w14:paraId="799A1C9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8482BC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73C3E6BA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D77565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6375F3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54D334D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DB5D4C8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--- 10.1.3.1 ping statistics ---</w:t>
      </w:r>
    </w:p>
    <w:p w14:paraId="73B0E54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6457DE5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9F9362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100.00% packet loss</w:t>
      </w:r>
    </w:p>
    <w:p w14:paraId="089E3BE6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AFC6091" w14:textId="396CAAF7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</w:t>
      </w:r>
    </w:p>
    <w:p w14:paraId="6861D1AF" w14:textId="77777777" w:rsidR="007D5E82" w:rsidRDefault="007D5E82" w:rsidP="00B94A43"/>
    <w:p w14:paraId="07304CA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10.1.10.1</w:t>
      </w:r>
    </w:p>
    <w:p w14:paraId="62F8D2A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10.1.10.1: 56  data bytes, press CTRL_C to break</w:t>
      </w:r>
    </w:p>
    <w:p w14:paraId="7EB5DE14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21592D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30ADFE9E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1E0DD11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131A083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68BAD331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6244E0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--- 10.1.10.1 ping statistics ---</w:t>
      </w:r>
    </w:p>
    <w:p w14:paraId="0757505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3BB116B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3C0EB1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100.00% packet loss</w:t>
      </w:r>
    </w:p>
    <w:p w14:paraId="6B07497C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492A9CED" w14:textId="119B177B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</w:t>
      </w:r>
    </w:p>
    <w:p w14:paraId="3FDBD5DA" w14:textId="77777777" w:rsidR="007D5E82" w:rsidRDefault="007D5E82" w:rsidP="00B94A43"/>
    <w:p w14:paraId="369C6EC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&lt;R1&gt;ping 10.1.3.2</w:t>
      </w:r>
    </w:p>
    <w:p w14:paraId="2A51B5B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PING 10.1.3.2: 56  data bytes, press CTRL_C to break</w:t>
      </w:r>
    </w:p>
    <w:p w14:paraId="1BB5BC0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25FBEE8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CFA868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2081946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4BBE74A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Request time out</w:t>
      </w:r>
    </w:p>
    <w:p w14:paraId="648E5640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438FD3CE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--- 10.1.3.2 ping statistics ---</w:t>
      </w:r>
    </w:p>
    <w:p w14:paraId="7FBD57A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5 packet(s) transmitted</w:t>
      </w:r>
    </w:p>
    <w:p w14:paraId="1DD8AF5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0 packet(s) received</w:t>
      </w:r>
    </w:p>
    <w:p w14:paraId="1CCC227B" w14:textId="77777777" w:rsidR="007D5E82" w:rsidRPr="005D1ABA" w:rsidRDefault="007D5E82" w:rsidP="007D5E82">
      <w:pPr>
        <w:pStyle w:val="Listing"/>
        <w:ind w:left="-1134"/>
      </w:pPr>
      <w:r w:rsidRPr="007D5E82">
        <w:rPr>
          <w:lang w:val="en-US"/>
        </w:rPr>
        <w:t xml:space="preserve">    </w:t>
      </w:r>
      <w:r w:rsidRPr="005D1ABA">
        <w:t xml:space="preserve">100.00% </w:t>
      </w:r>
      <w:r w:rsidRPr="007D5E82">
        <w:rPr>
          <w:lang w:val="en-US"/>
        </w:rPr>
        <w:t>packet</w:t>
      </w:r>
      <w:r w:rsidRPr="005D1ABA">
        <w:t xml:space="preserve"> </w:t>
      </w:r>
      <w:r w:rsidRPr="007D5E82">
        <w:rPr>
          <w:lang w:val="en-US"/>
        </w:rPr>
        <w:t>loss</w:t>
      </w:r>
    </w:p>
    <w:p w14:paraId="5E539C27" w14:textId="77777777" w:rsidR="007D5E82" w:rsidRPr="005D1ABA" w:rsidRDefault="007D5E82" w:rsidP="007D5E82">
      <w:pPr>
        <w:pStyle w:val="Listing"/>
        <w:ind w:left="-1134"/>
      </w:pPr>
    </w:p>
    <w:p w14:paraId="3E4BB79A" w14:textId="489A6B58" w:rsidR="007D5E82" w:rsidRPr="005D1ABA" w:rsidRDefault="007D5E82" w:rsidP="007D5E82">
      <w:pPr>
        <w:pStyle w:val="Listing"/>
        <w:ind w:left="-1134"/>
      </w:pPr>
      <w:r w:rsidRPr="005D1ABA">
        <w:lastRenderedPageBreak/>
        <w:t>&lt;</w:t>
      </w:r>
      <w:r w:rsidRPr="007D5E82">
        <w:rPr>
          <w:lang w:val="en-US"/>
        </w:rPr>
        <w:t>R</w:t>
      </w:r>
      <w:r w:rsidRPr="005D1ABA">
        <w:t>1&gt;</w:t>
      </w:r>
    </w:p>
    <w:p w14:paraId="5D620FDA" w14:textId="77777777" w:rsidR="007D5E82" w:rsidRPr="005D1ABA" w:rsidRDefault="007D5E82" w:rsidP="00B94A43">
      <w:pPr>
        <w:rPr>
          <w:lang w:val="ru-RU"/>
        </w:rPr>
      </w:pPr>
    </w:p>
    <w:p w14:paraId="28E376FC" w14:textId="229998D8" w:rsidR="007D5E82" w:rsidRPr="005D1ABA" w:rsidRDefault="007D5E82" w:rsidP="00B94A43">
      <w:pPr>
        <w:rPr>
          <w:lang w:val="ru-RU"/>
        </w:rPr>
      </w:pPr>
      <w:r>
        <w:rPr>
          <w:lang w:val="ru-RU"/>
        </w:rPr>
        <w:t xml:space="preserve">Таблицы </w:t>
      </w:r>
      <w:r>
        <w:t>MAC</w:t>
      </w:r>
      <w:r w:rsidRPr="007D5E82">
        <w:rPr>
          <w:lang w:val="ru-RU"/>
        </w:rPr>
        <w:t xml:space="preserve"> </w:t>
      </w:r>
      <w:r>
        <w:rPr>
          <w:lang w:val="ru-RU"/>
        </w:rPr>
        <w:t>адресов на коммутаторах</w:t>
      </w:r>
      <w:r w:rsidRPr="007D5E82">
        <w:rPr>
          <w:lang w:val="ru-RU"/>
        </w:rPr>
        <w:t>:</w:t>
      </w:r>
    </w:p>
    <w:p w14:paraId="1DE2415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[S1]display mac-address verbose</w:t>
      </w:r>
    </w:p>
    <w:p w14:paraId="0BF24FA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MAC address table of slot 0:</w:t>
      </w:r>
    </w:p>
    <w:p w14:paraId="69E5617F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1FDA441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VLAN/       PEVLAN CEVLAN Port            Type      LSP/LSR-ID  </w:t>
      </w:r>
    </w:p>
    <w:p w14:paraId="13720E7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           VSI/SI                                              MAC-Tunnel  </w:t>
      </w:r>
    </w:p>
    <w:p w14:paraId="19A2310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7E403AD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4c1f-cc95-463e 3           -      -      GE0/0/10        dynamic   0/-         </w:t>
      </w:r>
    </w:p>
    <w:p w14:paraId="011E9E75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4c1f-cc9d-3d89 3           -      -      GE0/0/13        dynamic   0/-         </w:t>
      </w:r>
    </w:p>
    <w:p w14:paraId="0EB1994B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E527AD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matching items on slot 0 displayed = 2 </w:t>
      </w:r>
    </w:p>
    <w:p w14:paraId="4D401A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2B13E870" w14:textId="2F37622B" w:rsidR="007D5E82" w:rsidRPr="00B94A43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[S1]</w:t>
      </w:r>
    </w:p>
    <w:p w14:paraId="2855DBFE" w14:textId="77777777" w:rsidR="007D5E82" w:rsidRDefault="007D5E82" w:rsidP="00B94A43"/>
    <w:p w14:paraId="6C6BCE9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&lt;S2&gt;display mac-address verbose</w:t>
      </w:r>
    </w:p>
    <w:p w14:paraId="7EE0ACAD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MAC address table of slot 0:</w:t>
      </w:r>
    </w:p>
    <w:p w14:paraId="0C4D54F9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0DC18C22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MAC Address    VLAN/       PEVLAN CEVLAN Port            Type      LSP/LSR-ID  </w:t>
      </w:r>
    </w:p>
    <w:p w14:paraId="5529A641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               VSI/SI                                              MAC-Tunnel  </w:t>
      </w:r>
    </w:p>
    <w:p w14:paraId="39DBE46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3D626A0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4c1f-cc95-463e 3           -      -      GE0/0/14        dynamic   0/-         </w:t>
      </w:r>
    </w:p>
    <w:p w14:paraId="09948E7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4c1f-cc9d-3d89 3           -      -      GE0/0/10        dynamic   0/-         </w:t>
      </w:r>
    </w:p>
    <w:p w14:paraId="232AF407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>-------------------------------------------------------------------------------</w:t>
      </w:r>
    </w:p>
    <w:p w14:paraId="41E0873C" w14:textId="77777777" w:rsidR="007D5E82" w:rsidRPr="007D5E82" w:rsidRDefault="007D5E82" w:rsidP="007D5E82">
      <w:pPr>
        <w:pStyle w:val="Listing"/>
        <w:ind w:left="-1134"/>
        <w:rPr>
          <w:lang w:val="en-US"/>
        </w:rPr>
      </w:pPr>
      <w:r w:rsidRPr="007D5E82">
        <w:rPr>
          <w:lang w:val="en-US"/>
        </w:rPr>
        <w:t xml:space="preserve">Total matching items on slot 0 displayed = 2 </w:t>
      </w:r>
    </w:p>
    <w:p w14:paraId="5DB0E8B4" w14:textId="77777777" w:rsidR="007D5E82" w:rsidRPr="007D5E82" w:rsidRDefault="007D5E82" w:rsidP="007D5E82">
      <w:pPr>
        <w:pStyle w:val="Listing"/>
        <w:ind w:left="-1134"/>
        <w:rPr>
          <w:lang w:val="en-US"/>
        </w:rPr>
      </w:pPr>
    </w:p>
    <w:p w14:paraId="75FB4F11" w14:textId="66DC2E69" w:rsidR="007D5E82" w:rsidRPr="007D5E82" w:rsidRDefault="007D5E82" w:rsidP="007D5E82">
      <w:pPr>
        <w:pStyle w:val="Listing"/>
        <w:ind w:left="-1134"/>
      </w:pPr>
      <w:r w:rsidRPr="007D5E82">
        <w:t>&lt;</w:t>
      </w:r>
      <w:r w:rsidRPr="007D5E82">
        <w:rPr>
          <w:lang w:val="en-US"/>
        </w:rPr>
        <w:t>S</w:t>
      </w:r>
      <w:r w:rsidRPr="007D5E82">
        <w:t>2&gt;</w:t>
      </w:r>
    </w:p>
    <w:p w14:paraId="326990E4" w14:textId="77777777" w:rsidR="00B94A43" w:rsidRPr="005D1ABA" w:rsidRDefault="00B94A43" w:rsidP="007D5E82">
      <w:pPr>
        <w:ind w:firstLine="0"/>
        <w:rPr>
          <w:lang w:val="ru-RU"/>
        </w:rPr>
      </w:pPr>
    </w:p>
    <w:p w14:paraId="3939EFA4" w14:textId="0D9EED0E" w:rsidR="00286042" w:rsidRDefault="00633EA3" w:rsidP="00286042">
      <w:pPr>
        <w:pStyle w:val="1"/>
      </w:pPr>
      <w:bookmarkStart w:id="8" w:name="_Toc115259537"/>
      <w:bookmarkStart w:id="9" w:name="_Toc115259605"/>
      <w:bookmarkStart w:id="10" w:name="_Toc177573737"/>
      <w:bookmarkStart w:id="11" w:name="_Toc211783539"/>
      <w:r>
        <w:lastRenderedPageBreak/>
        <w:t>ЗАКЛЮЧЕНИЕ</w:t>
      </w:r>
      <w:bookmarkEnd w:id="8"/>
      <w:bookmarkEnd w:id="9"/>
      <w:bookmarkEnd w:id="10"/>
      <w:bookmarkEnd w:id="11"/>
    </w:p>
    <w:p w14:paraId="4F5972BA" w14:textId="305981B8" w:rsidR="00A708B7" w:rsidRPr="00A708B7" w:rsidRDefault="00A708B7" w:rsidP="00A708B7">
      <w:pPr>
        <w:rPr>
          <w:lang w:val="ru-RU"/>
        </w:rPr>
      </w:pPr>
      <w:r>
        <w:rPr>
          <w:lang w:val="ru-RU"/>
        </w:rPr>
        <w:t>Цель работы достигнута.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A772" w14:textId="77777777" w:rsidR="003F0003" w:rsidRDefault="003F0003" w:rsidP="005D42B6">
      <w:pPr>
        <w:spacing w:line="240" w:lineRule="auto"/>
      </w:pPr>
      <w:r>
        <w:separator/>
      </w:r>
    </w:p>
  </w:endnote>
  <w:endnote w:type="continuationSeparator" w:id="0">
    <w:p w14:paraId="48CD5389" w14:textId="77777777" w:rsidR="003F0003" w:rsidRDefault="003F0003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EBC1" w14:textId="77777777" w:rsidR="003F0003" w:rsidRDefault="003F0003" w:rsidP="005D42B6">
      <w:pPr>
        <w:spacing w:line="240" w:lineRule="auto"/>
      </w:pPr>
      <w:r>
        <w:separator/>
      </w:r>
    </w:p>
  </w:footnote>
  <w:footnote w:type="continuationSeparator" w:id="0">
    <w:p w14:paraId="5FF65451" w14:textId="77777777" w:rsidR="003F0003" w:rsidRDefault="003F0003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E0322"/>
    <w:rsid w:val="002F7A68"/>
    <w:rsid w:val="0030410D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3F0003"/>
    <w:rsid w:val="00406BE0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36386"/>
    <w:rsid w:val="00550415"/>
    <w:rsid w:val="005629E3"/>
    <w:rsid w:val="00563E01"/>
    <w:rsid w:val="005748BD"/>
    <w:rsid w:val="005A1846"/>
    <w:rsid w:val="005A48D9"/>
    <w:rsid w:val="005A7880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15A7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B272C"/>
    <w:rsid w:val="007B756B"/>
    <w:rsid w:val="007D146B"/>
    <w:rsid w:val="007D5E82"/>
    <w:rsid w:val="007D69F8"/>
    <w:rsid w:val="007E2024"/>
    <w:rsid w:val="007E5CD8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9D4472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817EF"/>
    <w:rsid w:val="00FA040F"/>
    <w:rsid w:val="00FA0908"/>
    <w:rsid w:val="00FA5AD9"/>
    <w:rsid w:val="00FB37F1"/>
    <w:rsid w:val="00FC27F8"/>
    <w:rsid w:val="00FD4DB6"/>
    <w:rsid w:val="00FE3CFE"/>
    <w:rsid w:val="00FF1F20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339</TotalTime>
  <Pages>13</Pages>
  <Words>2187</Words>
  <Characters>12470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12</cp:revision>
  <cp:lastPrinted>2025-11-05T23:02:00Z</cp:lastPrinted>
  <dcterms:created xsi:type="dcterms:W3CDTF">2025-10-08T19:43:00Z</dcterms:created>
  <dcterms:modified xsi:type="dcterms:W3CDTF">2025-11-05T23:03:00Z</dcterms:modified>
</cp:coreProperties>
</file>