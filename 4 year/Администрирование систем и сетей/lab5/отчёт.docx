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E96A33" w:rsidRPr="00F817EF" w14:paraId="547C4078" w14:textId="77777777" w:rsidTr="00011027">
        <w:trPr>
          <w:trHeight w:val="3438"/>
        </w:trPr>
        <w:tc>
          <w:tcPr>
            <w:tcW w:w="5000" w:type="pct"/>
          </w:tcPr>
          <w:p w14:paraId="27BAAFEE" w14:textId="77777777" w:rsidR="00E96A33" w:rsidRPr="002C5FF5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color w:val="000000"/>
                <w:lang w:val="ru-RU"/>
              </w:rPr>
              <w:t>Министерств</w:t>
            </w:r>
            <w:r w:rsidRPr="002C5FF5">
              <w:rPr>
                <w:lang w:val="ru-RU"/>
              </w:rPr>
              <w:t>о</w:t>
            </w:r>
            <w:r w:rsidRPr="002C5FF5">
              <w:rPr>
                <w:color w:val="000000"/>
                <w:lang w:val="ru-RU"/>
              </w:rPr>
              <w:t xml:space="preserve"> науки и высшего образования Российской Федерации</w:t>
            </w:r>
            <w:r w:rsidRPr="002C5FF5">
              <w:rPr>
                <w:color w:val="000000"/>
                <w:lang w:val="ru-RU"/>
              </w:rPr>
              <w:br/>
            </w:r>
            <w:r w:rsidRPr="002C5FF5">
              <w:rPr>
                <w:lang w:val="ru-RU"/>
              </w:rPr>
              <w:t>ФЕДЕРАЛЬНОЕ ГОСУДАРСТВЕННОЕ АВТОНОМНОЕ ОБРАЗОВАТЕЛЬНОЕ УЧРЕЖДЕНИЕ ВЫСШЕГО ОБРАЗОВАНИЯ</w:t>
            </w:r>
            <w:r w:rsidRPr="002C5FF5">
              <w:rPr>
                <w:lang w:val="ru-RU"/>
              </w:rPr>
              <w:br/>
              <w:t>НАЦИОНАЛЬНЫЙ ИССЛЕДОВАТЕЛЬСКИЙ УНИВЕРСИТЕТ ИТМО</w:t>
            </w:r>
            <w:r w:rsidRPr="002C5FF5">
              <w:rPr>
                <w:lang w:val="ru-RU"/>
              </w:rPr>
              <w:br/>
              <w:t>(НИУ ИТМО)</w:t>
            </w:r>
          </w:p>
          <w:p w14:paraId="3FFC13C7" w14:textId="77777777" w:rsidR="00E96A33" w:rsidRPr="002C5FF5" w:rsidRDefault="00E96A33" w:rsidP="00E96A33">
            <w:pPr>
              <w:ind w:firstLine="0"/>
              <w:jc w:val="center"/>
              <w:rPr>
                <w:lang w:val="ru-RU"/>
              </w:rPr>
            </w:pPr>
          </w:p>
          <w:p w14:paraId="448F9CB9" w14:textId="77777777" w:rsidR="00E96A33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lang w:val="ru-RU"/>
              </w:rPr>
              <w:t>Факультет программной инженерии и компьютерной техники</w:t>
            </w:r>
          </w:p>
        </w:tc>
      </w:tr>
      <w:tr w:rsidR="00E96A33" w:rsidRPr="00252E42" w14:paraId="186E1A57" w14:textId="77777777" w:rsidTr="00011027">
        <w:trPr>
          <w:trHeight w:val="5560"/>
        </w:trPr>
        <w:tc>
          <w:tcPr>
            <w:tcW w:w="5000" w:type="pct"/>
            <w:vAlign w:val="center"/>
          </w:tcPr>
          <w:p w14:paraId="424E1155" w14:textId="1B9B1EDF" w:rsidR="00B12C4E" w:rsidRPr="00EF308A" w:rsidRDefault="003363A9" w:rsidP="00E96A3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ОТЧЁТ</w:t>
            </w:r>
            <w:r>
              <w:rPr>
                <w:lang w:val="ru-RU"/>
              </w:rPr>
              <w:br/>
              <w:t xml:space="preserve">О ЛАБОРАТОРНОЙ РАБОТЕ </w:t>
            </w:r>
            <w:r w:rsidR="00097094">
              <w:rPr>
                <w:lang w:val="ru-RU"/>
              </w:rPr>
              <w:t>№</w:t>
            </w:r>
            <w:r w:rsidRPr="005748BD">
              <w:rPr>
                <w:lang w:val="ru-RU"/>
              </w:rPr>
              <w:t> </w:t>
            </w:r>
            <w:r w:rsidR="00C92022" w:rsidRPr="00C92022">
              <w:rPr>
                <w:lang w:val="ru-RU"/>
              </w:rPr>
              <w:t>3</w:t>
            </w:r>
            <w:r w:rsidR="00E96A33" w:rsidRPr="002C5FF5">
              <w:rPr>
                <w:lang w:val="ru-RU"/>
              </w:rPr>
              <w:br/>
            </w:r>
            <w:r w:rsidR="00EF308A">
              <w:rPr>
                <w:lang w:val="ru-RU"/>
              </w:rPr>
              <w:t>Администрирование систем и сетей</w:t>
            </w:r>
          </w:p>
          <w:p w14:paraId="3F2523F6" w14:textId="77777777" w:rsidR="00B12C4E" w:rsidRDefault="00B12C4E" w:rsidP="00B12C4E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по теме:</w:t>
            </w:r>
          </w:p>
          <w:p w14:paraId="5B1BC538" w14:textId="7CB3DBCB" w:rsidR="00E96A33" w:rsidRPr="00252E42" w:rsidRDefault="00252E42" w:rsidP="00E96A3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Создание коммутируемой сети </w:t>
            </w:r>
            <w:r>
              <w:t>Ethernet</w:t>
            </w:r>
          </w:p>
          <w:p w14:paraId="5369CAB0" w14:textId="675922F7" w:rsidR="00E96A33" w:rsidRPr="00BA3F7A" w:rsidRDefault="00BA3F7A" w:rsidP="00E96A3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Желаемая оценка</w:t>
            </w:r>
            <w:r w:rsidRPr="00252E42">
              <w:rPr>
                <w:lang w:val="ru-RU"/>
              </w:rPr>
              <w:t xml:space="preserve">: </w:t>
            </w:r>
            <w:r>
              <w:rPr>
                <w:lang w:val="ru-RU"/>
              </w:rPr>
              <w:t>3</w:t>
            </w:r>
          </w:p>
          <w:p w14:paraId="1C919782" w14:textId="77777777" w:rsidR="00E96A33" w:rsidRPr="00E96A33" w:rsidRDefault="00E96A33" w:rsidP="00E96A33">
            <w:pPr>
              <w:tabs>
                <w:tab w:val="left" w:pos="2110"/>
              </w:tabs>
              <w:ind w:firstLine="0"/>
              <w:rPr>
                <w:lang w:val="ru-RU"/>
              </w:rPr>
            </w:pPr>
          </w:p>
        </w:tc>
      </w:tr>
      <w:tr w:rsidR="00E96A33" w:rsidRPr="00F817EF" w14:paraId="5F6125E0" w14:textId="77777777" w:rsidTr="00011027">
        <w:trPr>
          <w:trHeight w:val="3859"/>
        </w:trPr>
        <w:tc>
          <w:tcPr>
            <w:tcW w:w="5000" w:type="pct"/>
            <w:vAlign w:val="center"/>
          </w:tcPr>
          <w:p w14:paraId="52F5335A" w14:textId="5894D98A" w:rsidR="00097094" w:rsidRDefault="00E96A33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Выполнил</w:t>
            </w:r>
            <w:r w:rsidR="00EF308A">
              <w:rPr>
                <w:lang w:val="ru-RU"/>
              </w:rPr>
              <w:t>и</w:t>
            </w:r>
            <w:r>
              <w:rPr>
                <w:lang w:val="ru-RU"/>
              </w:rPr>
              <w:t xml:space="preserve">: </w:t>
            </w:r>
            <w:r w:rsidR="003363A9">
              <w:rPr>
                <w:lang w:val="ru-RU"/>
              </w:rPr>
              <w:t>студент</w:t>
            </w:r>
            <w:r w:rsidR="00EF308A">
              <w:rPr>
                <w:lang w:val="ru-RU"/>
              </w:rPr>
              <w:t>ы</w:t>
            </w:r>
            <w:r w:rsidR="003363A9">
              <w:rPr>
                <w:lang w:val="ru-RU"/>
              </w:rPr>
              <w:t xml:space="preserve"> группы </w:t>
            </w:r>
            <w:r w:rsidR="003363A9">
              <w:t>P</w:t>
            </w:r>
            <w:r w:rsidR="003363A9" w:rsidRPr="003363A9">
              <w:rPr>
                <w:lang w:val="ru-RU"/>
              </w:rPr>
              <w:t>3</w:t>
            </w:r>
            <w:r w:rsidR="00EF308A">
              <w:rPr>
                <w:lang w:val="ru-RU"/>
              </w:rPr>
              <w:t>434</w:t>
            </w:r>
            <w:r w:rsidR="003363A9" w:rsidRPr="003363A9">
              <w:rPr>
                <w:lang w:val="ru-RU"/>
              </w:rPr>
              <w:br/>
            </w:r>
            <w:r w:rsidR="00EF308A">
              <w:rPr>
                <w:lang w:val="ru-RU"/>
              </w:rPr>
              <w:t>Р</w:t>
            </w:r>
            <w:r w:rsidR="003363A9">
              <w:rPr>
                <w:lang w:val="ru-RU"/>
              </w:rPr>
              <w:t>.</w:t>
            </w:r>
            <w:r w:rsidR="003363A9" w:rsidRPr="003363A9">
              <w:rPr>
                <w:lang w:val="ru-RU"/>
              </w:rPr>
              <w:t> </w:t>
            </w:r>
            <w:r w:rsidR="00EF308A">
              <w:rPr>
                <w:lang w:val="ru-RU"/>
              </w:rPr>
              <w:t>Д</w:t>
            </w:r>
            <w:r w:rsidR="003363A9">
              <w:rPr>
                <w:lang w:val="ru-RU"/>
              </w:rPr>
              <w:t>.</w:t>
            </w:r>
            <w:r w:rsidR="00B12C4E">
              <w:rPr>
                <w:lang w:val="ru-RU"/>
              </w:rPr>
              <w:t xml:space="preserve"> </w:t>
            </w:r>
            <w:r w:rsidR="00EF308A">
              <w:rPr>
                <w:lang w:val="ru-RU"/>
              </w:rPr>
              <w:t>Баянов</w:t>
            </w:r>
          </w:p>
          <w:p w14:paraId="4CA51E47" w14:textId="559C479E" w:rsidR="00EF308A" w:rsidRPr="003363A9" w:rsidRDefault="00EF308A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Д. А. Кузнецов</w:t>
            </w:r>
          </w:p>
          <w:p w14:paraId="23BFE2EE" w14:textId="77777777" w:rsidR="00E96A33" w:rsidRDefault="00E96A33" w:rsidP="00E96A33">
            <w:pPr>
              <w:ind w:left="4536" w:firstLine="0"/>
              <w:rPr>
                <w:lang w:val="ru-RU"/>
              </w:rPr>
            </w:pPr>
          </w:p>
          <w:p w14:paraId="13719922" w14:textId="4AD08042" w:rsidR="00E96A33" w:rsidRPr="0077647B" w:rsidRDefault="00E96A33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Проверил:</w:t>
            </w:r>
            <w:r w:rsidR="003363A9">
              <w:rPr>
                <w:lang w:val="ru-RU"/>
              </w:rPr>
              <w:br/>
              <w:t>преподаватель</w:t>
            </w:r>
            <w:r>
              <w:rPr>
                <w:lang w:val="ru-RU"/>
              </w:rPr>
              <w:t xml:space="preserve"> </w:t>
            </w:r>
            <w:r w:rsidR="00735FA7">
              <w:rPr>
                <w:lang w:val="ru-RU"/>
              </w:rPr>
              <w:t>А</w:t>
            </w:r>
            <w:r>
              <w:rPr>
                <w:lang w:val="ru-RU"/>
              </w:rPr>
              <w:t>.</w:t>
            </w:r>
            <w:r w:rsidR="003363A9" w:rsidRPr="003363A9">
              <w:rPr>
                <w:lang w:val="ru-RU"/>
              </w:rPr>
              <w:t> </w:t>
            </w:r>
            <w:r w:rsidR="00735FA7">
              <w:rPr>
                <w:lang w:val="ru-RU"/>
              </w:rPr>
              <w:t>Н</w:t>
            </w:r>
            <w:r>
              <w:rPr>
                <w:lang w:val="ru-RU"/>
              </w:rPr>
              <w:t>.</w:t>
            </w:r>
            <w:r w:rsidR="00B12C4E">
              <w:rPr>
                <w:lang w:val="ru-RU"/>
              </w:rPr>
              <w:t xml:space="preserve"> </w:t>
            </w:r>
            <w:r w:rsidR="00735FA7">
              <w:rPr>
                <w:lang w:val="ru-RU"/>
              </w:rPr>
              <w:t>Максимов</w:t>
            </w:r>
          </w:p>
          <w:p w14:paraId="080C6A92" w14:textId="77777777" w:rsidR="00E96A33" w:rsidRDefault="00E96A33" w:rsidP="00E96A33">
            <w:pPr>
              <w:ind w:firstLine="0"/>
              <w:rPr>
                <w:lang w:val="ru-RU"/>
              </w:rPr>
            </w:pPr>
          </w:p>
        </w:tc>
      </w:tr>
      <w:tr w:rsidR="00E96A33" w14:paraId="158D7A1A" w14:textId="77777777" w:rsidTr="00011027">
        <w:trPr>
          <w:trHeight w:val="1599"/>
        </w:trPr>
        <w:tc>
          <w:tcPr>
            <w:tcW w:w="5000" w:type="pct"/>
            <w:vAlign w:val="bottom"/>
          </w:tcPr>
          <w:p w14:paraId="2CF6DD1D" w14:textId="67E54BDA" w:rsidR="00E96A33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lang w:val="ru-RU"/>
              </w:rPr>
              <w:t>Санкт-Петербург 202</w:t>
            </w:r>
            <w:r w:rsidR="00EF308A">
              <w:rPr>
                <w:lang w:val="ru-RU"/>
              </w:rPr>
              <w:t>5</w:t>
            </w:r>
          </w:p>
        </w:tc>
      </w:tr>
    </w:tbl>
    <w:p w14:paraId="6F9205BE" w14:textId="77777777" w:rsidR="004A5233" w:rsidRDefault="004A5233" w:rsidP="00E96A33">
      <w:pPr>
        <w:ind w:firstLine="0"/>
        <w:rPr>
          <w:lang w:val="ru-RU"/>
        </w:rPr>
        <w:sectPr w:rsidR="004A5233" w:rsidSect="00607067">
          <w:footerReference w:type="default" r:id="rId8"/>
          <w:footerReference w:type="first" r:id="rId9"/>
          <w:pgSz w:w="11906" w:h="16838"/>
          <w:pgMar w:top="1134" w:right="567" w:bottom="1134" w:left="1701" w:header="709" w:footer="709" w:gutter="0"/>
          <w:cols w:space="720"/>
          <w:titlePg/>
          <w:docGrid w:linePitch="381"/>
        </w:sectPr>
      </w:pPr>
    </w:p>
    <w:p w14:paraId="4FF3431B" w14:textId="77777777" w:rsidR="008701FC" w:rsidRDefault="00633EA3" w:rsidP="00633EA3">
      <w:pPr>
        <w:spacing w:line="240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СОДЕРЖАНИЕ</w:t>
      </w:r>
    </w:p>
    <w:p w14:paraId="55786A4C" w14:textId="1A5C2CE2" w:rsidR="007D5E82" w:rsidRDefault="004F50CE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b/>
          <w:bCs/>
          <w:lang w:val="ru-RU"/>
        </w:rPr>
        <w:fldChar w:fldCharType="begin"/>
      </w:r>
      <w:r>
        <w:rPr>
          <w:b/>
          <w:bCs/>
          <w:lang w:val="ru-RU"/>
        </w:rPr>
        <w:instrText xml:space="preserve"> TOC \o "1-3" \h \z \u </w:instrText>
      </w:r>
      <w:r>
        <w:rPr>
          <w:b/>
          <w:bCs/>
          <w:lang w:val="ru-RU"/>
        </w:rPr>
        <w:fldChar w:fldCharType="separate"/>
      </w:r>
      <w:hyperlink w:anchor="_Toc211783531" w:history="1">
        <w:r w:rsidR="007D5E82" w:rsidRPr="00D07913">
          <w:rPr>
            <w:rStyle w:val="a8"/>
            <w:noProof/>
          </w:rPr>
          <w:t>План работы</w:t>
        </w:r>
        <w:r w:rsidR="007D5E82">
          <w:rPr>
            <w:noProof/>
            <w:webHidden/>
          </w:rPr>
          <w:tab/>
        </w:r>
        <w:r w:rsidR="007D5E82">
          <w:rPr>
            <w:noProof/>
            <w:webHidden/>
          </w:rPr>
          <w:fldChar w:fldCharType="begin"/>
        </w:r>
        <w:r w:rsidR="007D5E82">
          <w:rPr>
            <w:noProof/>
            <w:webHidden/>
          </w:rPr>
          <w:instrText xml:space="preserve"> PAGEREF _Toc211783531 \h </w:instrText>
        </w:r>
        <w:r w:rsidR="007D5E82">
          <w:rPr>
            <w:noProof/>
            <w:webHidden/>
          </w:rPr>
        </w:r>
        <w:r w:rsidR="007D5E82">
          <w:rPr>
            <w:noProof/>
            <w:webHidden/>
          </w:rPr>
          <w:fldChar w:fldCharType="separate"/>
        </w:r>
        <w:r w:rsidR="005D1ABA">
          <w:rPr>
            <w:noProof/>
            <w:webHidden/>
          </w:rPr>
          <w:t>3</w:t>
        </w:r>
        <w:r w:rsidR="007D5E82">
          <w:rPr>
            <w:noProof/>
            <w:webHidden/>
          </w:rPr>
          <w:fldChar w:fldCharType="end"/>
        </w:r>
      </w:hyperlink>
    </w:p>
    <w:p w14:paraId="0792D422" w14:textId="0F7BBFA9" w:rsidR="007D5E82" w:rsidRDefault="007D5E82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1783532" w:history="1">
        <w:r w:rsidRPr="00D07913">
          <w:rPr>
            <w:rStyle w:val="a8"/>
            <w:noProof/>
          </w:rPr>
          <w:t>1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_Toc211783532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AB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E0CCC2" w14:textId="24CBC221" w:rsidR="007D5E82" w:rsidRDefault="007D5E82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1783533" w:history="1">
        <w:r w:rsidRPr="00D07913">
          <w:rPr>
            <w:rStyle w:val="a8"/>
            <w:noProof/>
          </w:rPr>
          <w:t>1.1 Настройка основных параметров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_Toc211783533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AB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1BEEFE" w14:textId="23B2F66F" w:rsidR="007D5E82" w:rsidRDefault="007D5E82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1783534" w:history="1">
        <w:r w:rsidRPr="00D07913">
          <w:rPr>
            <w:rStyle w:val="a8"/>
            <w:noProof/>
          </w:rPr>
          <w:t>1.2 Настройка IP-адресов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_Toc211783534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AB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AC48CF" w14:textId="01EB81A1" w:rsidR="007D5E82" w:rsidRDefault="007D5E82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1783535" w:history="1">
        <w:r w:rsidRPr="00D07913">
          <w:rPr>
            <w:rStyle w:val="a8"/>
            <w:noProof/>
          </w:rPr>
          <w:t>1.3 Создание VLAN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_Toc211783535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AB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72126D" w14:textId="0E997EF1" w:rsidR="007D5E82" w:rsidRDefault="007D5E82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1783536" w:history="1">
        <w:r w:rsidRPr="00D07913">
          <w:rPr>
            <w:rStyle w:val="a8"/>
            <w:noProof/>
          </w:rPr>
          <w:t>1.4 Настройка сети VLAN на основе портов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_Toc211783536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AB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39C8A7" w14:textId="0698CADD" w:rsidR="007D5E82" w:rsidRDefault="007D5E82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1783537" w:history="1">
        <w:r w:rsidRPr="00D07913">
          <w:rPr>
            <w:rStyle w:val="a8"/>
            <w:noProof/>
          </w:rPr>
          <w:t>1.5 Конфигурирование сети VLAN на основе MAC-адресов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_Toc211783537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AB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D35541" w14:textId="794C6D3E" w:rsidR="007D5E82" w:rsidRDefault="007D5E82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1783538" w:history="1">
        <w:r w:rsidRPr="00D07913">
          <w:rPr>
            <w:rStyle w:val="a8"/>
            <w:noProof/>
          </w:rPr>
          <w:t>1.6 Вывод информации о конфигурации VLAN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_Toc211783538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AB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7A8D5B" w14:textId="3A84ED40" w:rsidR="007D5E82" w:rsidRDefault="007D5E82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1783539" w:history="1">
        <w:r w:rsidRPr="00D07913">
          <w:rPr>
            <w:rStyle w:val="a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_Toc211783539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AB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937096" w14:textId="1F8DC7E2" w:rsidR="004F50CE" w:rsidRPr="00135FBF" w:rsidRDefault="004F50CE" w:rsidP="00633EA3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  <w:lang w:val="ru-RU"/>
        </w:rPr>
        <w:fldChar w:fldCharType="end"/>
      </w:r>
    </w:p>
    <w:p w14:paraId="4253193D" w14:textId="6FB8BF49" w:rsidR="004F50CE" w:rsidRDefault="00EF308A" w:rsidP="004F50CE">
      <w:pPr>
        <w:pStyle w:val="1"/>
      </w:pPr>
      <w:bookmarkStart w:id="0" w:name="_Toc211783531"/>
      <w:r>
        <w:lastRenderedPageBreak/>
        <w:t>План работы</w:t>
      </w:r>
      <w:bookmarkEnd w:id="0"/>
    </w:p>
    <w:p w14:paraId="225DE246" w14:textId="77777777" w:rsidR="00735FA7" w:rsidRPr="00735FA7" w:rsidRDefault="00735FA7" w:rsidP="00735FA7">
      <w:pPr>
        <w:rPr>
          <w:lang w:val="ru-RU"/>
        </w:rPr>
      </w:pPr>
    </w:p>
    <w:p w14:paraId="2EA3C34C" w14:textId="77777777" w:rsidR="00735FA7" w:rsidRPr="00735FA7" w:rsidRDefault="00735FA7" w:rsidP="00735FA7">
      <w:pPr>
        <w:rPr>
          <w:lang w:val="ru-RU"/>
        </w:rPr>
      </w:pPr>
      <w:r w:rsidRPr="00735FA7">
        <w:rPr>
          <w:lang w:val="ru-RU"/>
        </w:rPr>
        <w:t>1. Создание VLAN.</w:t>
      </w:r>
    </w:p>
    <w:p w14:paraId="5B87F9FF" w14:textId="77777777" w:rsidR="00735FA7" w:rsidRPr="00735FA7" w:rsidRDefault="00735FA7" w:rsidP="00735FA7">
      <w:pPr>
        <w:rPr>
          <w:lang w:val="ru-RU"/>
        </w:rPr>
      </w:pPr>
      <w:r w:rsidRPr="00735FA7">
        <w:rPr>
          <w:lang w:val="ru-RU"/>
        </w:rPr>
        <w:t>2. Конфигурирование VLAN на основе портов.</w:t>
      </w:r>
    </w:p>
    <w:p w14:paraId="2ED8FF3D" w14:textId="0A8E9F1B" w:rsidR="000E1CA9" w:rsidRPr="00735FA7" w:rsidRDefault="00735FA7" w:rsidP="00735FA7">
      <w:pPr>
        <w:rPr>
          <w:lang w:val="ru-RU"/>
        </w:rPr>
      </w:pPr>
      <w:r w:rsidRPr="00735FA7">
        <w:rPr>
          <w:lang w:val="ru-RU"/>
        </w:rPr>
        <w:t>3. Конфигурирование VLAN на основе MAC-адресов.</w:t>
      </w:r>
    </w:p>
    <w:p w14:paraId="67302181" w14:textId="657CB0CB" w:rsidR="004A0AE7" w:rsidRDefault="00697383" w:rsidP="004A0AE7">
      <w:pPr>
        <w:pStyle w:val="SectionHeading"/>
      </w:pPr>
      <w:bookmarkStart w:id="1" w:name="_Toc211783532"/>
      <w:r>
        <w:lastRenderedPageBreak/>
        <w:t>Ход работы</w:t>
      </w:r>
      <w:bookmarkEnd w:id="1"/>
    </w:p>
    <w:p w14:paraId="2576F4A9" w14:textId="36651EA9" w:rsidR="00697383" w:rsidRDefault="00697383" w:rsidP="00697383">
      <w:pPr>
        <w:pStyle w:val="2"/>
      </w:pPr>
      <w:bookmarkStart w:id="2" w:name="_Toc211783533"/>
      <w:r>
        <w:t>Настро</w:t>
      </w:r>
      <w:r w:rsidR="00563E01">
        <w:t>йка</w:t>
      </w:r>
      <w:r>
        <w:t xml:space="preserve"> основны</w:t>
      </w:r>
      <w:r w:rsidR="00563E01">
        <w:t>х</w:t>
      </w:r>
      <w:r>
        <w:t xml:space="preserve"> параметр</w:t>
      </w:r>
      <w:r w:rsidR="00563E01">
        <w:t>ов</w:t>
      </w:r>
      <w:r>
        <w:t xml:space="preserve"> устройств</w:t>
      </w:r>
      <w:r w:rsidR="00563E01">
        <w:t>а</w:t>
      </w:r>
      <w:bookmarkEnd w:id="2"/>
    </w:p>
    <w:p w14:paraId="44E5BEAB" w14:textId="77777777" w:rsidR="00F817EF" w:rsidRDefault="00F817EF" w:rsidP="00F817EF">
      <w:pPr>
        <w:rPr>
          <w:lang w:val="ru-RU"/>
        </w:rPr>
      </w:pPr>
    </w:p>
    <w:p w14:paraId="24A77F1A" w14:textId="5274E90B" w:rsidR="00F817EF" w:rsidRPr="00F817EF" w:rsidRDefault="00F817EF" w:rsidP="00F817EF">
      <w:pPr>
        <w:ind w:left="-1134"/>
        <w:jc w:val="center"/>
        <w:rPr>
          <w:lang w:val="ru-RU"/>
        </w:rPr>
      </w:pPr>
      <w:r w:rsidRPr="00F817EF">
        <w:rPr>
          <w:noProof/>
          <w:lang w:val="ru-RU"/>
        </w:rPr>
        <w:drawing>
          <wp:inline distT="0" distB="0" distL="0" distR="0" wp14:anchorId="02B574E1" wp14:editId="56AA2352">
            <wp:extent cx="6120130" cy="2352040"/>
            <wp:effectExtent l="0" t="0" r="0" b="0"/>
            <wp:docPr id="2121353483" name="Рисунок 1" descr="Изображение выглядит как диаграмма, круг, лин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53483" name="Рисунок 1" descr="Изображение выглядит как диаграмма, круг, линия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7218B" w14:textId="06BE4C55" w:rsidR="001E6BA4" w:rsidRPr="001E6BA4" w:rsidRDefault="001E6BA4" w:rsidP="001E6BA4"/>
    <w:p w14:paraId="60C25B41" w14:textId="13C7A839" w:rsidR="00563E01" w:rsidRDefault="00735FA7" w:rsidP="0090123D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S</w:t>
      </w:r>
      <w:r w:rsidR="00563E01" w:rsidRPr="00563E01">
        <w:rPr>
          <w:b/>
          <w:bCs/>
          <w:i/>
          <w:iCs/>
        </w:rPr>
        <w:t>1</w:t>
      </w:r>
      <w:r w:rsidR="00563E01">
        <w:rPr>
          <w:b/>
          <w:bCs/>
          <w:i/>
          <w:iCs/>
        </w:rPr>
        <w:t>:</w:t>
      </w:r>
    </w:p>
    <w:p w14:paraId="1DECC3F9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&lt;Huawei&gt;system-view</w:t>
      </w:r>
    </w:p>
    <w:p w14:paraId="1F26F383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Enter system view, return user view with Ctrl+Z.</w:t>
      </w:r>
    </w:p>
    <w:p w14:paraId="3458AA14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[Huawei]sysname S1</w:t>
      </w:r>
    </w:p>
    <w:p w14:paraId="3E4B4DF0" w14:textId="488191AA" w:rsidR="00563E01" w:rsidRPr="00C92022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[S1]</w:t>
      </w:r>
    </w:p>
    <w:p w14:paraId="087A14BB" w14:textId="77777777" w:rsidR="00563E01" w:rsidRDefault="00563E01" w:rsidP="00B74767">
      <w:pPr>
        <w:ind w:firstLine="0"/>
      </w:pPr>
    </w:p>
    <w:p w14:paraId="467770A0" w14:textId="2F17299B" w:rsidR="00B74767" w:rsidRDefault="00735FA7" w:rsidP="00B74767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S</w:t>
      </w:r>
      <w:r w:rsidR="00B74767" w:rsidRPr="00B74767">
        <w:rPr>
          <w:b/>
          <w:bCs/>
          <w:i/>
          <w:iCs/>
        </w:rPr>
        <w:t>2:</w:t>
      </w:r>
    </w:p>
    <w:p w14:paraId="553C18B3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&lt;Huawei&gt;system-view</w:t>
      </w:r>
    </w:p>
    <w:p w14:paraId="7D8C6FA7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Enter system view, return user view with Ctrl+Z.</w:t>
      </w:r>
    </w:p>
    <w:p w14:paraId="0FA457B3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[Huawei]sysname S2</w:t>
      </w:r>
    </w:p>
    <w:p w14:paraId="55C9A563" w14:textId="2EC53596" w:rsidR="00B74767" w:rsidRPr="00B7476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[S2]</w:t>
      </w:r>
    </w:p>
    <w:p w14:paraId="7AA5567A" w14:textId="77777777" w:rsidR="00B74767" w:rsidRDefault="00B74767" w:rsidP="00B74767">
      <w:pPr>
        <w:ind w:firstLine="0"/>
      </w:pPr>
    </w:p>
    <w:p w14:paraId="2082542C" w14:textId="7262D49F" w:rsidR="00B74767" w:rsidRPr="00B74767" w:rsidRDefault="00735FA7" w:rsidP="00B74767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S</w:t>
      </w:r>
      <w:r w:rsidR="00B74767" w:rsidRPr="00B74767">
        <w:rPr>
          <w:b/>
          <w:bCs/>
          <w:i/>
          <w:iCs/>
        </w:rPr>
        <w:t>3:</w:t>
      </w:r>
    </w:p>
    <w:p w14:paraId="731FD9AA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&lt;Huawei&gt;system-view</w:t>
      </w:r>
    </w:p>
    <w:p w14:paraId="27EE4A3E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Enter system view, return user view with Ctrl+Z.</w:t>
      </w:r>
    </w:p>
    <w:p w14:paraId="7BA2ED2F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[Huawei]sysname S3</w:t>
      </w:r>
    </w:p>
    <w:p w14:paraId="19B38488" w14:textId="34721AE9" w:rsidR="00563E01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[S3]</w:t>
      </w:r>
    </w:p>
    <w:p w14:paraId="2B89D8FD" w14:textId="77777777" w:rsidR="00B84E30" w:rsidRDefault="00B84E30" w:rsidP="00697383"/>
    <w:p w14:paraId="2B938DB4" w14:textId="4BB37064" w:rsidR="00735FA7" w:rsidRPr="00B74767" w:rsidRDefault="00735FA7" w:rsidP="00735FA7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S4</w:t>
      </w:r>
      <w:r w:rsidRPr="00B74767">
        <w:rPr>
          <w:b/>
          <w:bCs/>
          <w:i/>
          <w:iCs/>
        </w:rPr>
        <w:t>:</w:t>
      </w:r>
    </w:p>
    <w:p w14:paraId="5A304063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&lt;Huawei&gt;system-view</w:t>
      </w:r>
    </w:p>
    <w:p w14:paraId="0822ED69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Enter system view, return user view with Ctrl+Z.</w:t>
      </w:r>
    </w:p>
    <w:p w14:paraId="3EFA87A6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[Huawei]sysname S4</w:t>
      </w:r>
    </w:p>
    <w:p w14:paraId="775442E3" w14:textId="2C32AF1E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[S4]</w:t>
      </w:r>
    </w:p>
    <w:p w14:paraId="09DE5F4B" w14:textId="77777777" w:rsidR="00735FA7" w:rsidRDefault="00735FA7" w:rsidP="00697383"/>
    <w:p w14:paraId="294C6E97" w14:textId="5B626504" w:rsidR="00735FA7" w:rsidRPr="00B74767" w:rsidRDefault="00735FA7" w:rsidP="00735FA7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R1</w:t>
      </w:r>
      <w:r w:rsidRPr="00B74767">
        <w:rPr>
          <w:b/>
          <w:bCs/>
          <w:i/>
          <w:iCs/>
        </w:rPr>
        <w:t>:</w:t>
      </w:r>
    </w:p>
    <w:p w14:paraId="285C9E31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lastRenderedPageBreak/>
        <w:t>&lt;Huawei&gt;system-view</w:t>
      </w:r>
    </w:p>
    <w:p w14:paraId="042D7EFE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Enter system view, return user view with Ctrl+Z.</w:t>
      </w:r>
    </w:p>
    <w:p w14:paraId="359CCDEF" w14:textId="606D8ACC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[Huawei]sysname R1</w:t>
      </w:r>
    </w:p>
    <w:p w14:paraId="4C0CFCD6" w14:textId="77777777" w:rsidR="00735FA7" w:rsidRDefault="00735FA7" w:rsidP="00697383"/>
    <w:p w14:paraId="68DA1C2C" w14:textId="4469925B" w:rsidR="00735FA7" w:rsidRPr="00B74767" w:rsidRDefault="00735FA7" w:rsidP="00735FA7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R4</w:t>
      </w:r>
      <w:r w:rsidRPr="00B74767">
        <w:rPr>
          <w:b/>
          <w:bCs/>
          <w:i/>
          <w:iCs/>
        </w:rPr>
        <w:t>:</w:t>
      </w:r>
    </w:p>
    <w:p w14:paraId="0BF2209C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&lt;Huawei&gt;system-view</w:t>
      </w:r>
    </w:p>
    <w:p w14:paraId="62D9BF63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Enter system view, return user view with Ctrl+Z.</w:t>
      </w:r>
    </w:p>
    <w:p w14:paraId="56901414" w14:textId="77777777" w:rsidR="00735FA7" w:rsidRPr="005D1ABA" w:rsidRDefault="00735FA7" w:rsidP="00735FA7">
      <w:pPr>
        <w:pStyle w:val="Listing"/>
        <w:ind w:left="-1134"/>
      </w:pPr>
      <w:r w:rsidRPr="005D1ABA">
        <w:t>[</w:t>
      </w:r>
      <w:r w:rsidRPr="00735FA7">
        <w:rPr>
          <w:lang w:val="en-US"/>
        </w:rPr>
        <w:t>Huawei</w:t>
      </w:r>
      <w:r w:rsidRPr="005D1ABA">
        <w:t>]</w:t>
      </w:r>
      <w:r w:rsidRPr="00735FA7">
        <w:rPr>
          <w:lang w:val="en-US"/>
        </w:rPr>
        <w:t>sysname</w:t>
      </w:r>
      <w:r w:rsidRPr="005D1ABA">
        <w:t xml:space="preserve"> </w:t>
      </w:r>
      <w:r w:rsidRPr="00735FA7">
        <w:rPr>
          <w:lang w:val="en-US"/>
        </w:rPr>
        <w:t>R</w:t>
      </w:r>
      <w:r w:rsidRPr="005D1ABA">
        <w:t>4</w:t>
      </w:r>
    </w:p>
    <w:p w14:paraId="1C0063BD" w14:textId="705F184E" w:rsidR="00735FA7" w:rsidRPr="005D1ABA" w:rsidRDefault="00735FA7" w:rsidP="00735FA7">
      <w:pPr>
        <w:pStyle w:val="Listing"/>
        <w:ind w:left="-1134"/>
      </w:pPr>
      <w:r w:rsidRPr="005D1ABA">
        <w:t>[</w:t>
      </w:r>
      <w:r w:rsidRPr="00735FA7">
        <w:rPr>
          <w:lang w:val="en-US"/>
        </w:rPr>
        <w:t>R</w:t>
      </w:r>
      <w:r w:rsidRPr="005D1ABA">
        <w:t>4]</w:t>
      </w:r>
    </w:p>
    <w:p w14:paraId="78A23F17" w14:textId="77777777" w:rsidR="00735FA7" w:rsidRDefault="00735FA7" w:rsidP="00697383">
      <w:pPr>
        <w:rPr>
          <w:lang w:val="ru-RU"/>
        </w:rPr>
      </w:pPr>
    </w:p>
    <w:p w14:paraId="0FD9D404" w14:textId="3C0E2ED4" w:rsidR="00884EC9" w:rsidRPr="005D1ABA" w:rsidRDefault="00884EC9" w:rsidP="00697383">
      <w:pPr>
        <w:rPr>
          <w:lang w:val="ru-RU"/>
        </w:rPr>
      </w:pPr>
      <w:r>
        <w:rPr>
          <w:lang w:val="ru-RU"/>
        </w:rPr>
        <w:t xml:space="preserve">Отключение ненужных портов </w:t>
      </w:r>
      <w:r>
        <w:t>S</w:t>
      </w:r>
      <w:r w:rsidRPr="005D1ABA">
        <w:rPr>
          <w:lang w:val="ru-RU"/>
        </w:rPr>
        <w:t>1:</w:t>
      </w:r>
    </w:p>
    <w:p w14:paraId="76EF831E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[S1]interface GigabitEthernet 0/0/11</w:t>
      </w:r>
    </w:p>
    <w:p w14:paraId="5D85FD5F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[S1-GigabitEthernet0/0/11]shutdown</w:t>
      </w:r>
    </w:p>
    <w:p w14:paraId="78561FDE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[S1-GigabitEthernet0/0/11]quit</w:t>
      </w:r>
    </w:p>
    <w:p w14:paraId="1B11793E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[S1]</w:t>
      </w:r>
    </w:p>
    <w:p w14:paraId="08650117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Oct 18 2025 11:29:13-08:00 S1 DS/4/DATASYNC_CFGCHANGE:OID 1.3.6.1.4.1.2011.5.25.</w:t>
      </w:r>
    </w:p>
    <w:p w14:paraId="25E7805C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191.3.1 configurations have been changed. The current change number is 5, the ch</w:t>
      </w:r>
    </w:p>
    <w:p w14:paraId="3D341B52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ange loop count is 0, and the maximum number of records is 4095.</w:t>
      </w:r>
    </w:p>
    <w:p w14:paraId="1308E0B9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[S1]interface GigabitEthernet 0/0/12</w:t>
      </w:r>
    </w:p>
    <w:p w14:paraId="56A1DB11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[S1-GigabitEthernet0/0/12]shutdown</w:t>
      </w:r>
    </w:p>
    <w:p w14:paraId="1A5E0E6B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[S1-GigabitEthernet0/0/12]quit</w:t>
      </w:r>
    </w:p>
    <w:p w14:paraId="255BE049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[S1]</w:t>
      </w:r>
    </w:p>
    <w:p w14:paraId="50B819F3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Oct 18 2025 11:29:33-08:00 S1 DS/4/DATASYNC_CFGCHANGE:OID 1.3.6.1.4.1.2011.5.25.</w:t>
      </w:r>
    </w:p>
    <w:p w14:paraId="41C8596B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191.3.1 configurations have been changed. The current change number is 6, the ch</w:t>
      </w:r>
    </w:p>
    <w:p w14:paraId="652E2DCE" w14:textId="3E1B250E" w:rsidR="00884EC9" w:rsidRPr="00735FA7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ange loop count is 0, and the maximum number of records is 4095.</w:t>
      </w:r>
    </w:p>
    <w:p w14:paraId="087F634C" w14:textId="77777777" w:rsidR="00884EC9" w:rsidRDefault="00884EC9" w:rsidP="00697383"/>
    <w:p w14:paraId="0DA1AA00" w14:textId="137D59F8" w:rsidR="00884EC9" w:rsidRDefault="00884EC9" w:rsidP="00697383">
      <w:r>
        <w:rPr>
          <w:lang w:val="ru-RU"/>
        </w:rPr>
        <w:t>Отключение</w:t>
      </w:r>
      <w:r w:rsidRPr="005D1ABA">
        <w:t xml:space="preserve"> </w:t>
      </w:r>
      <w:r>
        <w:rPr>
          <w:lang w:val="ru-RU"/>
        </w:rPr>
        <w:t>ненужных</w:t>
      </w:r>
      <w:r w:rsidRPr="005D1ABA">
        <w:t xml:space="preserve"> </w:t>
      </w:r>
      <w:r>
        <w:rPr>
          <w:lang w:val="ru-RU"/>
        </w:rPr>
        <w:t>портов</w:t>
      </w:r>
      <w:r w:rsidRPr="005D1ABA">
        <w:t xml:space="preserve"> </w:t>
      </w:r>
      <w:r>
        <w:t>S2:</w:t>
      </w:r>
    </w:p>
    <w:p w14:paraId="06303C31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[S2]interface GigabitEthernet 0/0/11</w:t>
      </w:r>
    </w:p>
    <w:p w14:paraId="0381DCC0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[S2-GigabitEthernet0/0/11]shutdown</w:t>
      </w:r>
    </w:p>
    <w:p w14:paraId="27FE6707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[S2-GigabitEthernet0/0/11]quit</w:t>
      </w:r>
    </w:p>
    <w:p w14:paraId="65C330A3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[S2]interface GigabitEthernet 0/0/12</w:t>
      </w:r>
    </w:p>
    <w:p w14:paraId="0C2DC6CB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[S2-GigabitEthernet0/0/12]shutdown</w:t>
      </w:r>
    </w:p>
    <w:p w14:paraId="53300A99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[S2-GigabitEthernet0/0/12]quit</w:t>
      </w:r>
    </w:p>
    <w:p w14:paraId="751379E7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Oct 18 2025 11:30:36-08:00 S2 DS/4/DATASYNC_CFGCHANGE:OID 1.3.6.1.4.1.2011.5.25.</w:t>
      </w:r>
    </w:p>
    <w:p w14:paraId="07388975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191.3.1 configurations have been changed. The current change number is 6, the ch</w:t>
      </w:r>
    </w:p>
    <w:p w14:paraId="1EFE0EC5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ange loop count is 0, and the maximum number of records is 4095.</w:t>
      </w:r>
    </w:p>
    <w:p w14:paraId="530531EE" w14:textId="53A1FDD0" w:rsidR="00884EC9" w:rsidRPr="00735FA7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[S2]</w:t>
      </w:r>
    </w:p>
    <w:p w14:paraId="21AF6267" w14:textId="77777777" w:rsidR="00884EC9" w:rsidRPr="00884EC9" w:rsidRDefault="00884EC9" w:rsidP="00697383"/>
    <w:p w14:paraId="63D87F07" w14:textId="77777777" w:rsidR="00735FA7" w:rsidRPr="00B74767" w:rsidRDefault="00735FA7" w:rsidP="00697383"/>
    <w:p w14:paraId="724E55D9" w14:textId="4B8302D9" w:rsidR="003473CF" w:rsidRPr="00252E42" w:rsidRDefault="00252E42" w:rsidP="00252E42">
      <w:pPr>
        <w:pStyle w:val="2"/>
      </w:pPr>
      <w:bookmarkStart w:id="3" w:name="_Toc211783534"/>
      <w:r>
        <w:t xml:space="preserve">Настройка </w:t>
      </w:r>
      <w:r>
        <w:rPr>
          <w:lang w:val="en-US"/>
        </w:rPr>
        <w:t>IP</w:t>
      </w:r>
      <w:r>
        <w:t>-адресов</w:t>
      </w:r>
      <w:bookmarkEnd w:id="3"/>
    </w:p>
    <w:p w14:paraId="46C1049B" w14:textId="11F3E013" w:rsidR="007B272C" w:rsidRPr="00884EC9" w:rsidRDefault="00884EC9" w:rsidP="0090123D">
      <w:pPr>
        <w:ind w:firstLine="0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lastRenderedPageBreak/>
        <w:t xml:space="preserve">Настройка </w:t>
      </w:r>
      <w:r>
        <w:rPr>
          <w:b/>
          <w:bCs/>
          <w:i/>
          <w:iCs/>
        </w:rPr>
        <w:t>IP</w:t>
      </w:r>
      <w:r w:rsidRPr="00884EC9">
        <w:rPr>
          <w:b/>
          <w:bCs/>
          <w:i/>
          <w:iCs/>
          <w:lang w:val="ru-RU"/>
        </w:rPr>
        <w:t xml:space="preserve"> </w:t>
      </w:r>
      <w:r>
        <w:rPr>
          <w:b/>
          <w:bCs/>
          <w:i/>
          <w:iCs/>
          <w:lang w:val="ru-RU"/>
        </w:rPr>
        <w:t xml:space="preserve">на </w:t>
      </w:r>
      <w:r>
        <w:rPr>
          <w:b/>
          <w:bCs/>
          <w:i/>
          <w:iCs/>
        </w:rPr>
        <w:t>R</w:t>
      </w:r>
      <w:r w:rsidRPr="00884EC9">
        <w:rPr>
          <w:b/>
          <w:bCs/>
          <w:i/>
          <w:iCs/>
          <w:lang w:val="ru-RU"/>
        </w:rPr>
        <w:t xml:space="preserve">1 </w:t>
      </w:r>
      <w:r>
        <w:rPr>
          <w:b/>
          <w:bCs/>
          <w:i/>
          <w:iCs/>
          <w:lang w:val="ru-RU"/>
        </w:rPr>
        <w:t xml:space="preserve">и </w:t>
      </w:r>
      <w:r>
        <w:rPr>
          <w:b/>
          <w:bCs/>
          <w:i/>
          <w:iCs/>
        </w:rPr>
        <w:t>R</w:t>
      </w:r>
      <w:r w:rsidRPr="00884EC9">
        <w:rPr>
          <w:b/>
          <w:bCs/>
          <w:i/>
          <w:iCs/>
          <w:lang w:val="ru-RU"/>
        </w:rPr>
        <w:t>3</w:t>
      </w:r>
      <w:r w:rsidR="007B272C" w:rsidRPr="00884EC9">
        <w:rPr>
          <w:b/>
          <w:bCs/>
          <w:i/>
          <w:iCs/>
          <w:lang w:val="ru-RU"/>
        </w:rPr>
        <w:t>:</w:t>
      </w:r>
    </w:p>
    <w:p w14:paraId="176BA4FD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[R1]interface GigabitEthernet 0/0/1</w:t>
      </w:r>
    </w:p>
    <w:p w14:paraId="17A52C98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[R1-GigabitEthernet0/0/1]ip address 10.1.2.1 24</w:t>
      </w:r>
    </w:p>
    <w:p w14:paraId="36AC7CEA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[R1-GigabitEthernet0/0/1]</w:t>
      </w:r>
    </w:p>
    <w:p w14:paraId="1240F19B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 xml:space="preserve">Oct 19 2025 02:32:05-08:00 R1 %%01IFNET/4/LINK_STATE(l)[0]:The line protocol IP </w:t>
      </w:r>
    </w:p>
    <w:p w14:paraId="3EF0768A" w14:textId="60817D8E" w:rsidR="003473CF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on the interface GigabitEthernet0/0/1 has entered the UP state.</w:t>
      </w:r>
    </w:p>
    <w:p w14:paraId="0D1570FE" w14:textId="6B60CB5A" w:rsidR="003473CF" w:rsidRDefault="003473CF" w:rsidP="003473CF">
      <w:pPr>
        <w:spacing w:after="160" w:line="259" w:lineRule="auto"/>
        <w:ind w:firstLine="0"/>
        <w:jc w:val="left"/>
        <w:rPr>
          <w:b/>
          <w:bCs/>
          <w:i/>
          <w:iCs/>
        </w:rPr>
      </w:pPr>
    </w:p>
    <w:p w14:paraId="43ADBA08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[R3]interface GigabitEthernet 0/0/2</w:t>
      </w:r>
    </w:p>
    <w:p w14:paraId="7AC698AC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[R3-GigabitEthernet0/0/2]ip address 10.1.10.1 24</w:t>
      </w:r>
    </w:p>
    <w:p w14:paraId="2FDC0189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[R3-GigabitEthernet0/0/2]</w:t>
      </w:r>
    </w:p>
    <w:p w14:paraId="2633B2C6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 xml:space="preserve">Oct 19 2025 02:33:08-08:00 R3 %%01IFNET/4/LINK_STATE(l)[0]:The line protocol IP </w:t>
      </w:r>
    </w:p>
    <w:p w14:paraId="285E0CC7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 xml:space="preserve">on the interface GigabitEthernet0/0/2 has entered the UP state. </w:t>
      </w:r>
    </w:p>
    <w:p w14:paraId="76BD5426" w14:textId="3B1D06A2" w:rsidR="003473CF" w:rsidRPr="005D1ABA" w:rsidRDefault="00884EC9" w:rsidP="00884EC9">
      <w:pPr>
        <w:pStyle w:val="Listing"/>
        <w:ind w:left="-1134"/>
      </w:pPr>
      <w:r w:rsidRPr="005D1ABA">
        <w:t>[</w:t>
      </w:r>
      <w:r w:rsidRPr="00884EC9">
        <w:rPr>
          <w:lang w:val="en-US"/>
        </w:rPr>
        <w:t>R</w:t>
      </w:r>
      <w:r w:rsidRPr="005D1ABA">
        <w:t>3-</w:t>
      </w:r>
      <w:r w:rsidRPr="00884EC9">
        <w:rPr>
          <w:lang w:val="en-US"/>
        </w:rPr>
        <w:t>GigabitEthernet</w:t>
      </w:r>
      <w:r w:rsidRPr="005D1ABA">
        <w:t>0/0/2]</w:t>
      </w:r>
    </w:p>
    <w:p w14:paraId="0C3C3956" w14:textId="77777777" w:rsidR="00884EC9" w:rsidRPr="005D1ABA" w:rsidRDefault="00884EC9" w:rsidP="0090123D">
      <w:pPr>
        <w:ind w:firstLine="0"/>
        <w:rPr>
          <w:b/>
          <w:bCs/>
          <w:i/>
          <w:iCs/>
          <w:lang w:val="ru-RU"/>
        </w:rPr>
      </w:pPr>
    </w:p>
    <w:p w14:paraId="09508319" w14:textId="4A0EE9E0" w:rsidR="003473CF" w:rsidRPr="005D1ABA" w:rsidRDefault="00884EC9" w:rsidP="0090123D">
      <w:pPr>
        <w:ind w:firstLine="0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t>Коммутатор</w:t>
      </w:r>
      <w:r w:rsidRPr="005D1ABA">
        <w:rPr>
          <w:b/>
          <w:bCs/>
          <w:i/>
          <w:iCs/>
          <w:lang w:val="ru-RU"/>
        </w:rPr>
        <w:t xml:space="preserve"> </w:t>
      </w:r>
      <w:r>
        <w:rPr>
          <w:b/>
          <w:bCs/>
          <w:i/>
          <w:iCs/>
          <w:lang w:val="ru-RU"/>
        </w:rPr>
        <w:t>не</w:t>
      </w:r>
      <w:r w:rsidRPr="005D1ABA">
        <w:rPr>
          <w:b/>
          <w:bCs/>
          <w:i/>
          <w:iCs/>
          <w:lang w:val="ru-RU"/>
        </w:rPr>
        <w:t xml:space="preserve"> </w:t>
      </w:r>
      <w:r>
        <w:rPr>
          <w:b/>
          <w:bCs/>
          <w:i/>
          <w:iCs/>
          <w:lang w:val="ru-RU"/>
        </w:rPr>
        <w:t>поддерживает</w:t>
      </w:r>
      <w:r w:rsidRPr="005D1ABA">
        <w:rPr>
          <w:b/>
          <w:bCs/>
          <w:i/>
          <w:iCs/>
          <w:lang w:val="ru-RU"/>
        </w:rPr>
        <w:t xml:space="preserve"> </w:t>
      </w:r>
      <w:r>
        <w:rPr>
          <w:b/>
          <w:bCs/>
          <w:i/>
          <w:iCs/>
        </w:rPr>
        <w:t>L</w:t>
      </w:r>
      <w:r w:rsidRPr="005D1ABA">
        <w:rPr>
          <w:b/>
          <w:bCs/>
          <w:i/>
          <w:iCs/>
          <w:lang w:val="ru-RU"/>
        </w:rPr>
        <w:t>3</w:t>
      </w:r>
    </w:p>
    <w:p w14:paraId="0F8FA479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[S3-GigabitEthernet0/0/1]interface gigabitethernet 0/0/1</w:t>
      </w:r>
    </w:p>
    <w:p w14:paraId="14A569E3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[S3-GigabitEthernet0/0/1]undo portswitch</w:t>
      </w:r>
    </w:p>
    <w:p w14:paraId="28DBE3B9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Error: The interface is already a L3 interface.</w:t>
      </w:r>
    </w:p>
    <w:p w14:paraId="16BBFF85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[S3-GigabitEthernet0/0/1]ip address 10.1.3.1 24</w:t>
      </w:r>
    </w:p>
    <w:p w14:paraId="45466234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 xml:space="preserve">                            ^</w:t>
      </w:r>
    </w:p>
    <w:p w14:paraId="7B008F30" w14:textId="38322EA9" w:rsidR="003473CF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Error: Unrecognized command found at '^' position.</w:t>
      </w:r>
    </w:p>
    <w:p w14:paraId="53EF4FE2" w14:textId="77777777" w:rsidR="003473CF" w:rsidRPr="00884EC9" w:rsidRDefault="003473CF" w:rsidP="00884EC9">
      <w:pPr>
        <w:ind w:firstLine="0"/>
        <w:rPr>
          <w:b/>
          <w:bCs/>
          <w:i/>
          <w:iCs/>
        </w:rPr>
      </w:pPr>
    </w:p>
    <w:p w14:paraId="6AD7B46C" w14:textId="4FF56970" w:rsidR="003473CF" w:rsidRPr="005D1ABA" w:rsidRDefault="00884EC9" w:rsidP="0090123D">
      <w:pPr>
        <w:ind w:firstLine="0"/>
        <w:rPr>
          <w:lang w:val="ru-RU"/>
        </w:rPr>
      </w:pPr>
      <w:r>
        <w:rPr>
          <w:lang w:val="ru-RU"/>
        </w:rPr>
        <w:t xml:space="preserve">Создание </w:t>
      </w:r>
      <w:r>
        <w:t>VLAN</w:t>
      </w:r>
      <w:r w:rsidRPr="00884EC9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t>S</w:t>
      </w:r>
      <w:r w:rsidRPr="00884EC9">
        <w:rPr>
          <w:lang w:val="ru-RU"/>
        </w:rPr>
        <w:t xml:space="preserve">3 </w:t>
      </w:r>
      <w:r>
        <w:rPr>
          <w:lang w:val="ru-RU"/>
        </w:rPr>
        <w:t xml:space="preserve">и </w:t>
      </w:r>
      <w:r>
        <w:t>S</w:t>
      </w:r>
      <w:r w:rsidRPr="00884EC9">
        <w:rPr>
          <w:lang w:val="ru-RU"/>
        </w:rPr>
        <w:t>4:</w:t>
      </w:r>
    </w:p>
    <w:p w14:paraId="220DF880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[S3]vlan 3</w:t>
      </w:r>
    </w:p>
    <w:p w14:paraId="0D0319AD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[S3-vlan3]</w:t>
      </w:r>
    </w:p>
    <w:p w14:paraId="4AFCA6C9" w14:textId="77777777" w:rsidR="00884EC9" w:rsidRPr="00884EC9" w:rsidRDefault="00884EC9" w:rsidP="00884EC9">
      <w:pPr>
        <w:pStyle w:val="Listing"/>
        <w:ind w:left="-1134"/>
        <w:rPr>
          <w:lang w:val="en-US"/>
        </w:rPr>
      </w:pPr>
    </w:p>
    <w:p w14:paraId="59975BEA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[S4]vlan 3</w:t>
      </w:r>
    </w:p>
    <w:p w14:paraId="2A74E7B3" w14:textId="1EADF341" w:rsidR="003473CF" w:rsidRPr="005D1ABA" w:rsidRDefault="00884EC9" w:rsidP="00884EC9">
      <w:pPr>
        <w:pStyle w:val="Listing"/>
        <w:ind w:left="-1134"/>
      </w:pPr>
      <w:r w:rsidRPr="005D1ABA">
        <w:t>[</w:t>
      </w:r>
      <w:r w:rsidRPr="00884EC9">
        <w:rPr>
          <w:lang w:val="en-US"/>
        </w:rPr>
        <w:t>S</w:t>
      </w:r>
      <w:r w:rsidRPr="005D1ABA">
        <w:t>4-</w:t>
      </w:r>
      <w:r w:rsidRPr="00884EC9">
        <w:rPr>
          <w:lang w:val="en-US"/>
        </w:rPr>
        <w:t>vlan</w:t>
      </w:r>
      <w:r w:rsidRPr="005D1ABA">
        <w:t>3]</w:t>
      </w:r>
    </w:p>
    <w:p w14:paraId="1B9586E0" w14:textId="77777777" w:rsidR="00884EC9" w:rsidRPr="005D1ABA" w:rsidRDefault="00884EC9" w:rsidP="0090123D">
      <w:pPr>
        <w:ind w:firstLine="0"/>
        <w:rPr>
          <w:b/>
          <w:bCs/>
          <w:i/>
          <w:iCs/>
          <w:lang w:val="ru-RU"/>
        </w:rPr>
      </w:pPr>
    </w:p>
    <w:p w14:paraId="51E434A9" w14:textId="371AD654" w:rsidR="003473CF" w:rsidRPr="00884EC9" w:rsidRDefault="00884EC9" w:rsidP="0090123D">
      <w:pPr>
        <w:ind w:firstLine="0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t xml:space="preserve">Настройка портов на </w:t>
      </w:r>
      <w:r>
        <w:rPr>
          <w:b/>
          <w:bCs/>
          <w:i/>
          <w:iCs/>
        </w:rPr>
        <w:t>S</w:t>
      </w:r>
      <w:r w:rsidRPr="00884EC9">
        <w:rPr>
          <w:b/>
          <w:bCs/>
          <w:i/>
          <w:iCs/>
          <w:lang w:val="ru-RU"/>
        </w:rPr>
        <w:t xml:space="preserve">3 </w:t>
      </w:r>
      <w:r>
        <w:rPr>
          <w:b/>
          <w:bCs/>
          <w:i/>
          <w:iCs/>
          <w:lang w:val="ru-RU"/>
        </w:rPr>
        <w:t xml:space="preserve">и </w:t>
      </w:r>
      <w:r>
        <w:rPr>
          <w:b/>
          <w:bCs/>
          <w:i/>
          <w:iCs/>
        </w:rPr>
        <w:t>S</w:t>
      </w:r>
      <w:r w:rsidRPr="00884EC9">
        <w:rPr>
          <w:b/>
          <w:bCs/>
          <w:i/>
          <w:iCs/>
          <w:lang w:val="ru-RU"/>
        </w:rPr>
        <w:t xml:space="preserve">4 </w:t>
      </w:r>
      <w:r>
        <w:rPr>
          <w:b/>
          <w:bCs/>
          <w:i/>
          <w:iCs/>
          <w:lang w:val="ru-RU"/>
        </w:rPr>
        <w:t>в качестве портов доступа</w:t>
      </w:r>
      <w:r w:rsidR="003473CF" w:rsidRPr="00884EC9">
        <w:rPr>
          <w:b/>
          <w:bCs/>
          <w:i/>
          <w:iCs/>
          <w:lang w:val="ru-RU"/>
        </w:rPr>
        <w:t>:</w:t>
      </w:r>
    </w:p>
    <w:p w14:paraId="01E066D3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[S3]interface GigabitEthernet 0/0/1</w:t>
      </w:r>
    </w:p>
    <w:p w14:paraId="18D55950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[S3-GigabitEthernet0/0/1]port link-type access</w:t>
      </w:r>
    </w:p>
    <w:p w14:paraId="4BD00F6E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[S3-GigabitEthernet0/0/1]port default vlan 3</w:t>
      </w:r>
    </w:p>
    <w:p w14:paraId="385D50DA" w14:textId="07ECD6BE" w:rsidR="003473CF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[S3-GigabitEthernet0/0/1]quit</w:t>
      </w:r>
    </w:p>
    <w:p w14:paraId="6245A16C" w14:textId="77777777" w:rsidR="00884EC9" w:rsidRPr="005D1ABA" w:rsidRDefault="00884EC9" w:rsidP="0090123D">
      <w:pPr>
        <w:ind w:firstLine="0"/>
        <w:rPr>
          <w:b/>
          <w:bCs/>
          <w:i/>
          <w:iCs/>
        </w:rPr>
      </w:pPr>
    </w:p>
    <w:p w14:paraId="1DD15D1C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[S4]interface GigabitEthernet 0/0/2</w:t>
      </w:r>
    </w:p>
    <w:p w14:paraId="03EDC5CE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[S4-GigabitEthernet0/0/2]port link-type access</w:t>
      </w:r>
    </w:p>
    <w:p w14:paraId="53CA2004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[S4-GigabitEthernet0/0/2]port default vlan 3</w:t>
      </w:r>
    </w:p>
    <w:p w14:paraId="20C2DEC6" w14:textId="0C3B0B6E" w:rsidR="00884EC9" w:rsidRPr="005D1ABA" w:rsidRDefault="00884EC9" w:rsidP="00884EC9">
      <w:pPr>
        <w:pStyle w:val="Listing"/>
        <w:ind w:left="-1134"/>
        <w:rPr>
          <w:lang w:val="en-US"/>
        </w:rPr>
      </w:pPr>
      <w:r w:rsidRPr="005D1ABA">
        <w:rPr>
          <w:lang w:val="en-US"/>
        </w:rPr>
        <w:t>[S4-GigabitEthernet0/0/2]quit</w:t>
      </w:r>
    </w:p>
    <w:p w14:paraId="08B4B864" w14:textId="77777777" w:rsidR="00884EC9" w:rsidRPr="005D1ABA" w:rsidRDefault="00884EC9" w:rsidP="0090123D">
      <w:pPr>
        <w:ind w:firstLine="0"/>
        <w:rPr>
          <w:b/>
          <w:bCs/>
          <w:i/>
          <w:iCs/>
        </w:rPr>
      </w:pPr>
    </w:p>
    <w:p w14:paraId="2E88A33E" w14:textId="556789BA" w:rsidR="00884EC9" w:rsidRPr="005D1ABA" w:rsidRDefault="00884EC9" w:rsidP="0090123D">
      <w:pPr>
        <w:ind w:firstLine="0"/>
        <w:rPr>
          <w:b/>
          <w:bCs/>
        </w:rPr>
      </w:pPr>
      <w:r>
        <w:rPr>
          <w:b/>
          <w:bCs/>
          <w:lang w:val="ru-RU"/>
        </w:rPr>
        <w:t>Создание</w:t>
      </w:r>
      <w:r w:rsidRPr="005D1ABA">
        <w:rPr>
          <w:b/>
          <w:bCs/>
        </w:rPr>
        <w:t xml:space="preserve"> </w:t>
      </w:r>
      <w:r>
        <w:rPr>
          <w:b/>
          <w:bCs/>
        </w:rPr>
        <w:t>VLANIF</w:t>
      </w:r>
      <w:r w:rsidRPr="005D1ABA">
        <w:rPr>
          <w:b/>
          <w:bCs/>
        </w:rPr>
        <w:t xml:space="preserve"> </w:t>
      </w:r>
      <w:r>
        <w:rPr>
          <w:b/>
          <w:bCs/>
          <w:lang w:val="ru-RU"/>
        </w:rPr>
        <w:t>интерфейса</w:t>
      </w:r>
      <w:r w:rsidRPr="005D1ABA">
        <w:rPr>
          <w:b/>
          <w:bCs/>
        </w:rPr>
        <w:t xml:space="preserve"> </w:t>
      </w:r>
      <w:r>
        <w:rPr>
          <w:b/>
          <w:bCs/>
          <w:lang w:val="ru-RU"/>
        </w:rPr>
        <w:t>и</w:t>
      </w:r>
      <w:r w:rsidRPr="005D1ABA">
        <w:rPr>
          <w:b/>
          <w:bCs/>
        </w:rPr>
        <w:t xml:space="preserve"> </w:t>
      </w:r>
      <w:r>
        <w:rPr>
          <w:b/>
          <w:bCs/>
          <w:lang w:val="ru-RU"/>
        </w:rPr>
        <w:t>настройка</w:t>
      </w:r>
      <w:r w:rsidRPr="005D1ABA">
        <w:rPr>
          <w:b/>
          <w:bCs/>
        </w:rPr>
        <w:t xml:space="preserve"> </w:t>
      </w:r>
      <w:r>
        <w:rPr>
          <w:b/>
          <w:bCs/>
        </w:rPr>
        <w:t>IP</w:t>
      </w:r>
      <w:r w:rsidRPr="005D1ABA">
        <w:rPr>
          <w:b/>
          <w:bCs/>
        </w:rPr>
        <w:t xml:space="preserve"> </w:t>
      </w:r>
      <w:r>
        <w:rPr>
          <w:b/>
          <w:bCs/>
          <w:lang w:val="ru-RU"/>
        </w:rPr>
        <w:t>адресов</w:t>
      </w:r>
      <w:r w:rsidRPr="005D1ABA">
        <w:rPr>
          <w:b/>
          <w:bCs/>
        </w:rPr>
        <w:t>:</w:t>
      </w:r>
    </w:p>
    <w:p w14:paraId="7699749E" w14:textId="77777777" w:rsidR="00884EC9" w:rsidRPr="005D1ABA" w:rsidRDefault="00884EC9" w:rsidP="0090123D">
      <w:pPr>
        <w:ind w:firstLine="0"/>
        <w:rPr>
          <w:b/>
          <w:bCs/>
          <w:i/>
          <w:iCs/>
        </w:rPr>
      </w:pPr>
    </w:p>
    <w:p w14:paraId="4ED2C276" w14:textId="77777777" w:rsidR="00D5273B" w:rsidRPr="00D5273B" w:rsidRDefault="00D5273B" w:rsidP="00D5273B">
      <w:pPr>
        <w:pStyle w:val="Listing"/>
        <w:ind w:left="-1134"/>
        <w:rPr>
          <w:lang w:val="en-US"/>
        </w:rPr>
      </w:pPr>
      <w:r w:rsidRPr="00D5273B">
        <w:rPr>
          <w:lang w:val="en-US"/>
        </w:rPr>
        <w:t>[S3] interface Vlanif3</w:t>
      </w:r>
    </w:p>
    <w:p w14:paraId="64896415" w14:textId="067B1B23" w:rsidR="0090123D" w:rsidRPr="0090123D" w:rsidRDefault="00D5273B" w:rsidP="00D5273B">
      <w:pPr>
        <w:pStyle w:val="Listing"/>
        <w:ind w:left="-1134"/>
        <w:rPr>
          <w:lang w:val="en-US"/>
        </w:rPr>
      </w:pPr>
      <w:r w:rsidRPr="00D5273B">
        <w:rPr>
          <w:lang w:val="en-US"/>
        </w:rPr>
        <w:t>[S3-Vlanif3]ip address 10.1.3.1 24</w:t>
      </w:r>
    </w:p>
    <w:p w14:paraId="3EF0F810" w14:textId="77777777" w:rsidR="0090123D" w:rsidRDefault="0090123D" w:rsidP="00884EC9">
      <w:pPr>
        <w:ind w:firstLine="0"/>
        <w:rPr>
          <w:b/>
          <w:bCs/>
          <w:i/>
          <w:iCs/>
        </w:rPr>
      </w:pPr>
    </w:p>
    <w:p w14:paraId="10B4193C" w14:textId="77777777" w:rsidR="00D5273B" w:rsidRPr="00D5273B" w:rsidRDefault="00D5273B" w:rsidP="00D5273B">
      <w:pPr>
        <w:pStyle w:val="Listing"/>
        <w:ind w:left="-1134"/>
        <w:rPr>
          <w:lang w:val="en-US"/>
        </w:rPr>
      </w:pPr>
      <w:r w:rsidRPr="00D5273B">
        <w:rPr>
          <w:lang w:val="en-US"/>
        </w:rPr>
        <w:t>[S4]interface Vlanif3</w:t>
      </w:r>
    </w:p>
    <w:p w14:paraId="434955D7" w14:textId="6838D482" w:rsidR="00D5273B" w:rsidRPr="0090123D" w:rsidRDefault="00D5273B" w:rsidP="00D5273B">
      <w:pPr>
        <w:pStyle w:val="Listing"/>
        <w:ind w:left="-1134"/>
        <w:rPr>
          <w:lang w:val="en-US"/>
        </w:rPr>
      </w:pPr>
      <w:r w:rsidRPr="00D5273B">
        <w:rPr>
          <w:lang w:val="en-US"/>
        </w:rPr>
        <w:t>[S4-Vlanif3]ip address 10.1.3.2 24</w:t>
      </w:r>
    </w:p>
    <w:p w14:paraId="3399F714" w14:textId="77777777" w:rsidR="00D5273B" w:rsidRDefault="00D5273B" w:rsidP="00884EC9">
      <w:pPr>
        <w:ind w:firstLine="0"/>
        <w:rPr>
          <w:b/>
          <w:bCs/>
          <w:i/>
          <w:iCs/>
        </w:rPr>
      </w:pPr>
    </w:p>
    <w:p w14:paraId="391F2658" w14:textId="77777777" w:rsidR="00D5273B" w:rsidRPr="00884EC9" w:rsidRDefault="00D5273B" w:rsidP="00884EC9">
      <w:pPr>
        <w:ind w:firstLine="0"/>
        <w:rPr>
          <w:b/>
          <w:bCs/>
          <w:i/>
          <w:iCs/>
        </w:rPr>
      </w:pPr>
    </w:p>
    <w:p w14:paraId="31B1532B" w14:textId="48757BE1" w:rsidR="00E84942" w:rsidRDefault="00D5273B" w:rsidP="00D5273B">
      <w:pPr>
        <w:pStyle w:val="2"/>
      </w:pPr>
      <w:bookmarkStart w:id="4" w:name="_Toc211783535"/>
      <w:r>
        <w:t xml:space="preserve">Создание </w:t>
      </w:r>
      <w:r>
        <w:rPr>
          <w:lang w:val="en-US"/>
        </w:rPr>
        <w:t>VLAN</w:t>
      </w:r>
      <w:bookmarkEnd w:id="4"/>
    </w:p>
    <w:p w14:paraId="47449A99" w14:textId="77777777" w:rsidR="00D5273B" w:rsidRPr="00D5273B" w:rsidRDefault="00D5273B" w:rsidP="00D5273B">
      <w:pPr>
        <w:rPr>
          <w:lang w:val="ru-RU"/>
        </w:rPr>
      </w:pPr>
    </w:p>
    <w:p w14:paraId="260BF2C3" w14:textId="77777777" w:rsidR="00D5273B" w:rsidRPr="00D5273B" w:rsidRDefault="00D5273B" w:rsidP="00D5273B">
      <w:pPr>
        <w:pStyle w:val="Listing"/>
        <w:ind w:left="-1134"/>
        <w:rPr>
          <w:lang w:val="en-US"/>
        </w:rPr>
      </w:pPr>
      <w:r w:rsidRPr="00D5273B">
        <w:rPr>
          <w:lang w:val="en-US"/>
        </w:rPr>
        <w:t>[S1]vlan batch 2 to 3 10</w:t>
      </w:r>
    </w:p>
    <w:p w14:paraId="23EB4D27" w14:textId="336CF171" w:rsidR="0090123D" w:rsidRPr="00D5273B" w:rsidRDefault="00D5273B" w:rsidP="00D5273B">
      <w:pPr>
        <w:pStyle w:val="Listing"/>
        <w:ind w:left="-1134"/>
        <w:rPr>
          <w:lang w:val="en-US"/>
        </w:rPr>
      </w:pPr>
      <w:r w:rsidRPr="00D5273B">
        <w:rPr>
          <w:lang w:val="en-US"/>
        </w:rPr>
        <w:t>info: This operation may take a few seconds. Please wait for a moment...done.</w:t>
      </w:r>
    </w:p>
    <w:p w14:paraId="3C0882C1" w14:textId="77777777" w:rsidR="0090123D" w:rsidRDefault="0090123D" w:rsidP="00E84942">
      <w:pPr>
        <w:ind w:firstLine="0"/>
        <w:rPr>
          <w:b/>
          <w:bCs/>
          <w:i/>
          <w:iCs/>
        </w:rPr>
      </w:pPr>
    </w:p>
    <w:p w14:paraId="243287CC" w14:textId="77777777" w:rsidR="00D5273B" w:rsidRPr="00D5273B" w:rsidRDefault="00D5273B" w:rsidP="00D5273B">
      <w:pPr>
        <w:pStyle w:val="Listing"/>
        <w:ind w:left="-1134"/>
        <w:rPr>
          <w:lang w:val="en-US"/>
        </w:rPr>
      </w:pPr>
      <w:r w:rsidRPr="00D5273B">
        <w:rPr>
          <w:lang w:val="en-US"/>
        </w:rPr>
        <w:t>[S2]vlan batch 2 to 3 10</w:t>
      </w:r>
    </w:p>
    <w:p w14:paraId="252D6A5D" w14:textId="15DB94BB" w:rsidR="001E6BA4" w:rsidRPr="005D1ABA" w:rsidRDefault="00D5273B" w:rsidP="00D5273B">
      <w:pPr>
        <w:pStyle w:val="Listing"/>
        <w:ind w:left="-1134"/>
        <w:rPr>
          <w:lang w:val="en-US"/>
        </w:rPr>
      </w:pPr>
      <w:r w:rsidRPr="00D5273B">
        <w:rPr>
          <w:lang w:val="en-US"/>
        </w:rPr>
        <w:t>info: This operation may take a few seconds. Please wait for a moment...done.</w:t>
      </w:r>
    </w:p>
    <w:p w14:paraId="6C299891" w14:textId="77777777" w:rsidR="001E6BA4" w:rsidRPr="005D1ABA" w:rsidRDefault="001E6BA4" w:rsidP="001E6BA4">
      <w:pPr>
        <w:ind w:firstLine="0"/>
      </w:pPr>
    </w:p>
    <w:p w14:paraId="2461D8DB" w14:textId="3F2CD76E" w:rsidR="00E84942" w:rsidRPr="005D1ABA" w:rsidRDefault="00B94A43" w:rsidP="0090123D">
      <w:pPr>
        <w:pStyle w:val="2"/>
      </w:pPr>
      <w:bookmarkStart w:id="5" w:name="_Toc211783536"/>
      <w:r>
        <w:t xml:space="preserve">Настройка сети </w:t>
      </w:r>
      <w:r>
        <w:rPr>
          <w:lang w:val="en-US"/>
        </w:rPr>
        <w:t>VLAN</w:t>
      </w:r>
      <w:r w:rsidRPr="00B94A43">
        <w:t xml:space="preserve"> </w:t>
      </w:r>
      <w:r>
        <w:t>на основе портов</w:t>
      </w:r>
      <w:bookmarkEnd w:id="5"/>
    </w:p>
    <w:p w14:paraId="6F32E531" w14:textId="77777777" w:rsidR="00B94A43" w:rsidRPr="005D1ABA" w:rsidRDefault="00B94A43" w:rsidP="00B94A43">
      <w:pPr>
        <w:rPr>
          <w:lang w:val="ru-RU"/>
        </w:rPr>
      </w:pPr>
    </w:p>
    <w:p w14:paraId="31265887" w14:textId="3341591F" w:rsidR="00B94A43" w:rsidRPr="005D1ABA" w:rsidRDefault="00B94A43" w:rsidP="00B94A43">
      <w:pPr>
        <w:rPr>
          <w:lang w:val="ru-RU"/>
        </w:rPr>
      </w:pPr>
      <w:r>
        <w:rPr>
          <w:lang w:val="ru-RU"/>
        </w:rPr>
        <w:t xml:space="preserve">Настройка </w:t>
      </w:r>
      <w:r>
        <w:t>VLAN</w:t>
      </w:r>
      <w:r w:rsidRPr="00B94A43">
        <w:rPr>
          <w:lang w:val="ru-RU"/>
        </w:rPr>
        <w:t xml:space="preserve"> </w:t>
      </w:r>
      <w:r>
        <w:rPr>
          <w:lang w:val="ru-RU"/>
        </w:rPr>
        <w:t>интерфейсов на устройствах</w:t>
      </w:r>
      <w:r w:rsidRPr="00B94A43">
        <w:rPr>
          <w:lang w:val="ru-RU"/>
        </w:rPr>
        <w:t>:</w:t>
      </w:r>
    </w:p>
    <w:p w14:paraId="2C7090C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[S1]interface GigabitEthernet 0/0/1</w:t>
      </w:r>
    </w:p>
    <w:p w14:paraId="756F1C80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[S1-GigabitEthernet0/0/1]port link-type access</w:t>
      </w:r>
    </w:p>
    <w:p w14:paraId="42A53E2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[S1-GigabitEthernet0/0/1]port default vlan 2</w:t>
      </w:r>
    </w:p>
    <w:p w14:paraId="584E4E7C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[S1-GigabitEthernet0/0/1]quit</w:t>
      </w:r>
    </w:p>
    <w:p w14:paraId="4F25CF9A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[S1]interface GigabitEthernet 0/0/13</w:t>
      </w:r>
    </w:p>
    <w:p w14:paraId="789A17A4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[S1-GigabitEthernet0/0/13]port link-type access</w:t>
      </w:r>
    </w:p>
    <w:p w14:paraId="4A89E07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[S1-GigabitEthernet0/0/13]port default vlan 3 [S1-GigabitEthernet0/0/13]quit</w:t>
      </w:r>
    </w:p>
    <w:p w14:paraId="2675390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 0/0/14</w:t>
      </w:r>
    </w:p>
    <w:p w14:paraId="7A19AEC9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[S2-GigabitEthernet0/0/14]port link-type access</w:t>
      </w:r>
    </w:p>
    <w:p w14:paraId="1FFF71FA" w14:textId="46534EC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[S2-GigabitEthernet0/0/14]port default vlan 3 [S2-GigabitEthernet0/0/14]quit</w:t>
      </w:r>
    </w:p>
    <w:p w14:paraId="6B0AD4FB" w14:textId="77777777" w:rsidR="00B94A43" w:rsidRPr="00B94A43" w:rsidRDefault="00B94A43" w:rsidP="00B94A43"/>
    <w:p w14:paraId="5FDC229F" w14:textId="4FBD7E11" w:rsidR="00E84942" w:rsidRPr="005D1ABA" w:rsidRDefault="00B94A43" w:rsidP="00E84942">
      <w:pPr>
        <w:ind w:firstLine="0"/>
        <w:rPr>
          <w:lang w:val="ru-RU"/>
        </w:rPr>
      </w:pPr>
      <w:r>
        <w:rPr>
          <w:lang w:val="ru-RU"/>
        </w:rPr>
        <w:t>Настройка магистральных портов</w:t>
      </w:r>
      <w:r w:rsidRPr="005D1ABA">
        <w:rPr>
          <w:lang w:val="ru-RU"/>
        </w:rPr>
        <w:t>:</w:t>
      </w:r>
    </w:p>
    <w:p w14:paraId="15492E7F" w14:textId="77777777" w:rsidR="00B94A43" w:rsidRPr="005D1ABA" w:rsidRDefault="00B94A43" w:rsidP="00B94A43">
      <w:pPr>
        <w:pStyle w:val="Listing"/>
        <w:ind w:left="-1134"/>
      </w:pPr>
      <w:r w:rsidRPr="005D1ABA">
        <w:t>[</w:t>
      </w:r>
      <w:r w:rsidRPr="00B94A43">
        <w:rPr>
          <w:lang w:val="en-US"/>
        </w:rPr>
        <w:t>S</w:t>
      </w:r>
      <w:r w:rsidRPr="005D1ABA">
        <w:t>1]</w:t>
      </w:r>
      <w:r w:rsidRPr="00B94A43">
        <w:rPr>
          <w:lang w:val="en-US"/>
        </w:rPr>
        <w:t>interface</w:t>
      </w:r>
      <w:r w:rsidRPr="005D1ABA">
        <w:t xml:space="preserve"> </w:t>
      </w:r>
      <w:r w:rsidRPr="00B94A43">
        <w:rPr>
          <w:lang w:val="en-US"/>
        </w:rPr>
        <w:t>GigabitEthernet</w:t>
      </w:r>
      <w:r w:rsidRPr="005D1ABA">
        <w:t xml:space="preserve"> 0/0/10</w:t>
      </w:r>
    </w:p>
    <w:p w14:paraId="3389877E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[S1-GigabitEthernet0/0/10]port link-type trunk</w:t>
      </w:r>
    </w:p>
    <w:p w14:paraId="3E1FBFF2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[S1-GigabitEthernet0/0/10]port trunk allow-pass vlan 2 3 [S1-GigabitEthernet0/0/10]undo port trunk allow-pass vlan 1</w:t>
      </w:r>
    </w:p>
    <w:p w14:paraId="63137237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 0/0/10</w:t>
      </w:r>
    </w:p>
    <w:p w14:paraId="7C1196DF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[S2-GigabitEthernet0/0/10]port link-type trunk</w:t>
      </w:r>
    </w:p>
    <w:p w14:paraId="70CB8AC7" w14:textId="49D5E29F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[S2-GigabitEthernet0/0/10]port trunk allow-pass vlan 2 3 [S2-GigabitEthernet0/0/10]undo port trunk allow-pass vlan 1</w:t>
      </w:r>
    </w:p>
    <w:p w14:paraId="3BC5A792" w14:textId="77777777" w:rsidR="00B94A43" w:rsidRPr="00B94A43" w:rsidRDefault="00B94A43" w:rsidP="00E84942">
      <w:pPr>
        <w:ind w:firstLine="0"/>
      </w:pPr>
    </w:p>
    <w:p w14:paraId="509258F9" w14:textId="2987B699" w:rsidR="00B84E30" w:rsidRPr="005D1ABA" w:rsidRDefault="00E84942" w:rsidP="00B84E30">
      <w:pPr>
        <w:pStyle w:val="2"/>
      </w:pPr>
      <w:r w:rsidRPr="005D1ABA">
        <w:rPr>
          <w:lang w:val="en-US"/>
        </w:rPr>
        <w:lastRenderedPageBreak/>
        <w:t xml:space="preserve"> </w:t>
      </w:r>
      <w:bookmarkStart w:id="6" w:name="_Toc211783537"/>
      <w:r w:rsidR="00B94A43">
        <w:t xml:space="preserve">Конфигурирование сети </w:t>
      </w:r>
      <w:r w:rsidR="00B94A43">
        <w:rPr>
          <w:lang w:val="en-US"/>
        </w:rPr>
        <w:t>VLAN</w:t>
      </w:r>
      <w:r w:rsidR="00B94A43" w:rsidRPr="00B94A43">
        <w:t xml:space="preserve"> </w:t>
      </w:r>
      <w:r w:rsidR="00B94A43">
        <w:t xml:space="preserve">на основе </w:t>
      </w:r>
      <w:r w:rsidR="00B94A43">
        <w:rPr>
          <w:lang w:val="en-US"/>
        </w:rPr>
        <w:t>MAC</w:t>
      </w:r>
      <w:r w:rsidR="00B94A43" w:rsidRPr="00B94A43">
        <w:t>-</w:t>
      </w:r>
      <w:r w:rsidR="00B94A43">
        <w:t>адресов</w:t>
      </w:r>
      <w:bookmarkEnd w:id="6"/>
    </w:p>
    <w:p w14:paraId="5D8F5209" w14:textId="77777777" w:rsidR="00B94A43" w:rsidRPr="005D1ABA" w:rsidRDefault="00B94A43" w:rsidP="00B94A43">
      <w:pPr>
        <w:rPr>
          <w:lang w:val="ru-RU"/>
        </w:rPr>
      </w:pPr>
    </w:p>
    <w:p w14:paraId="7E69C681" w14:textId="3E42D875" w:rsidR="00B94A43" w:rsidRPr="00B94A43" w:rsidRDefault="00B94A43" w:rsidP="00B94A43">
      <w:pPr>
        <w:ind w:left="720" w:firstLine="0"/>
        <w:rPr>
          <w:lang w:val="ru-RU"/>
        </w:rPr>
      </w:pPr>
      <w:r>
        <w:rPr>
          <w:lang w:val="ru-RU"/>
        </w:rPr>
        <w:t xml:space="preserve">Устанавливаем на </w:t>
      </w:r>
      <w:r>
        <w:t>S</w:t>
      </w:r>
      <w:r w:rsidRPr="00B94A43">
        <w:rPr>
          <w:lang w:val="ru-RU"/>
        </w:rPr>
        <w:t xml:space="preserve">2 </w:t>
      </w:r>
      <w:r>
        <w:rPr>
          <w:lang w:val="ru-RU"/>
        </w:rPr>
        <w:t xml:space="preserve">маппинг </w:t>
      </w:r>
      <w:r>
        <w:t>MAC</w:t>
      </w:r>
      <w:r w:rsidRPr="00B94A43">
        <w:rPr>
          <w:lang w:val="ru-RU"/>
        </w:rPr>
        <w:t xml:space="preserve"> </w:t>
      </w:r>
      <w:r>
        <w:rPr>
          <w:lang w:val="ru-RU"/>
        </w:rPr>
        <w:t xml:space="preserve">адреса на </w:t>
      </w:r>
      <w:r>
        <w:t>VLAN</w:t>
      </w:r>
      <w:r w:rsidRPr="00B94A43">
        <w:rPr>
          <w:lang w:val="ru-RU"/>
        </w:rPr>
        <w:t xml:space="preserve"> </w:t>
      </w:r>
      <w:r>
        <w:rPr>
          <w:lang w:val="ru-RU"/>
        </w:rPr>
        <w:t>10</w:t>
      </w:r>
    </w:p>
    <w:p w14:paraId="4FEB8C9C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 vlan 10</w:t>
      </w:r>
    </w:p>
    <w:p w14:paraId="030BA0F5" w14:textId="1A7E26A0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[S2-vlan10] mac-vlan mac-address a008-6fe1-0c46</w:t>
      </w:r>
    </w:p>
    <w:p w14:paraId="67CB4940" w14:textId="77777777" w:rsidR="00B84E30" w:rsidRPr="00B94A43" w:rsidRDefault="00B84E30" w:rsidP="00B84E30"/>
    <w:p w14:paraId="1FD90652" w14:textId="58A09FE3" w:rsidR="00B94A43" w:rsidRPr="005D1ABA" w:rsidRDefault="00B94A43" w:rsidP="00B84E30">
      <w:pPr>
        <w:rPr>
          <w:lang w:val="ru-RU"/>
        </w:rPr>
      </w:pPr>
      <w:r w:rsidRPr="00B94A43">
        <w:rPr>
          <w:lang w:val="ru-RU"/>
        </w:rPr>
        <w:t>Меняем тип портов на гибридный и указываем что трафик с VLAN 10 будет передаваться без тега:</w:t>
      </w:r>
    </w:p>
    <w:p w14:paraId="0ED6C445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 0/0/1</w:t>
      </w:r>
    </w:p>
    <w:p w14:paraId="6034383F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[S2-GigabitEthernet0/0/1]port link-type hybrid</w:t>
      </w:r>
    </w:p>
    <w:p w14:paraId="4E5EB70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[S2-GigabitEthernet0/0/1]port hybrid untagged vlan 10</w:t>
      </w:r>
    </w:p>
    <w:p w14:paraId="22A08832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[S2-GigabitEthernet0/0/1]quit</w:t>
      </w:r>
    </w:p>
    <w:p w14:paraId="0395BB49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 0/0/2</w:t>
      </w:r>
    </w:p>
    <w:p w14:paraId="223EA02F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[S2-GigabitEthernet0/0/2]port link-type hybrid</w:t>
      </w:r>
    </w:p>
    <w:p w14:paraId="5793FB8C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[S2-GigabitEthernet0/0/2]port hybrid untagged vlan 10</w:t>
      </w:r>
    </w:p>
    <w:p w14:paraId="632606D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[S2-GigabitEthernet0/0/2]quit</w:t>
      </w:r>
    </w:p>
    <w:p w14:paraId="44E17644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 0/0/3</w:t>
      </w:r>
    </w:p>
    <w:p w14:paraId="1882FAD4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[S2-GigabitEthernet0/0/3]port link-type hybrid</w:t>
      </w:r>
    </w:p>
    <w:p w14:paraId="73DD4E9C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[S2-GigabitEthernet0/0/3]port hybrid untagged vlan 10</w:t>
      </w:r>
    </w:p>
    <w:p w14:paraId="0C9517A4" w14:textId="0C1DAE56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[S2-GigabitEthernet0/0/3]quit</w:t>
      </w:r>
    </w:p>
    <w:p w14:paraId="3DA6F298" w14:textId="77777777" w:rsidR="00B94A43" w:rsidRDefault="00B94A43" w:rsidP="00B84E30"/>
    <w:p w14:paraId="7EF43B15" w14:textId="43782323" w:rsidR="00B94A43" w:rsidRDefault="00B94A43" w:rsidP="00B84E30">
      <w:r>
        <w:rPr>
          <w:lang w:val="ru-RU"/>
        </w:rPr>
        <w:t>Разрешаем</w:t>
      </w:r>
      <w:r w:rsidRPr="005D1ABA">
        <w:t xml:space="preserve"> </w:t>
      </w:r>
      <w:r>
        <w:rPr>
          <w:lang w:val="ru-RU"/>
        </w:rPr>
        <w:t>передачу</w:t>
      </w:r>
      <w:r w:rsidRPr="005D1ABA">
        <w:t xml:space="preserve"> </w:t>
      </w:r>
      <w:r>
        <w:t>VLAN</w:t>
      </w:r>
      <w:r w:rsidRPr="005D1ABA">
        <w:t xml:space="preserve"> 10 </w:t>
      </w:r>
      <w:r>
        <w:rPr>
          <w:lang w:val="ru-RU"/>
        </w:rPr>
        <w:t>на</w:t>
      </w:r>
      <w:r w:rsidRPr="005D1ABA">
        <w:t xml:space="preserve"> </w:t>
      </w:r>
      <w:r>
        <w:t>S</w:t>
      </w:r>
      <w:r w:rsidRPr="005D1ABA">
        <w:t xml:space="preserve">1 </w:t>
      </w:r>
      <w:r>
        <w:rPr>
          <w:lang w:val="ru-RU"/>
        </w:rPr>
        <w:t>и</w:t>
      </w:r>
      <w:r w:rsidRPr="005D1ABA">
        <w:t xml:space="preserve"> </w:t>
      </w:r>
      <w:r>
        <w:t>S</w:t>
      </w:r>
      <w:r w:rsidRPr="005D1ABA">
        <w:t>2:</w:t>
      </w:r>
    </w:p>
    <w:p w14:paraId="2F98C1A7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[S1]interface GigabitEthernet0/0/10</w:t>
      </w:r>
    </w:p>
    <w:p w14:paraId="124A011B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[S1-GigabitEthernet0/0/10]port trunk allow-pass vlan 10 [S1-GigabitEthernet0/0/10]quit</w:t>
      </w:r>
    </w:p>
    <w:p w14:paraId="3C192FB1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GigabitEthernet0/0/10</w:t>
      </w:r>
    </w:p>
    <w:p w14:paraId="2EA5AB35" w14:textId="2D476CB3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[S2-GigabitEthernet0/0/10]port trunk allow-pass vlan 10 [S2-GigabitEthernet0/0/10]quit</w:t>
      </w:r>
    </w:p>
    <w:p w14:paraId="660B07CD" w14:textId="77777777" w:rsidR="00B94A43" w:rsidRDefault="00B94A43" w:rsidP="00B84E30"/>
    <w:p w14:paraId="3323F58B" w14:textId="6E9A3596" w:rsidR="00B94A43" w:rsidRPr="005D1ABA" w:rsidRDefault="00B94A43" w:rsidP="00B84E30">
      <w:pPr>
        <w:rPr>
          <w:lang w:val="ru-RU"/>
        </w:rPr>
      </w:pPr>
      <w:r>
        <w:rPr>
          <w:lang w:val="ru-RU"/>
        </w:rPr>
        <w:t xml:space="preserve">Включаем на всех портах </w:t>
      </w:r>
      <w:r>
        <w:t>S</w:t>
      </w:r>
      <w:r w:rsidRPr="00B94A43">
        <w:rPr>
          <w:lang w:val="ru-RU"/>
        </w:rPr>
        <w:t>2</w:t>
      </w:r>
      <w:r>
        <w:rPr>
          <w:lang w:val="ru-RU"/>
        </w:rPr>
        <w:t xml:space="preserve">, которые связаны с </w:t>
      </w:r>
      <w:r>
        <w:t>R</w:t>
      </w:r>
      <w:r w:rsidRPr="00B94A43">
        <w:rPr>
          <w:lang w:val="ru-RU"/>
        </w:rPr>
        <w:t xml:space="preserve">3 </w:t>
      </w:r>
      <w:r>
        <w:rPr>
          <w:lang w:val="ru-RU"/>
        </w:rPr>
        <w:t xml:space="preserve">назначенные </w:t>
      </w:r>
      <w:r>
        <w:t>VLAN</w:t>
      </w:r>
      <w:r w:rsidRPr="00B94A43">
        <w:rPr>
          <w:lang w:val="ru-RU"/>
        </w:rPr>
        <w:t xml:space="preserve"> </w:t>
      </w:r>
      <w:r>
        <w:rPr>
          <w:lang w:val="ru-RU"/>
        </w:rPr>
        <w:t xml:space="preserve">на основе </w:t>
      </w:r>
      <w:r>
        <w:t>MAC</w:t>
      </w:r>
      <w:r w:rsidRPr="00B94A43">
        <w:rPr>
          <w:lang w:val="ru-RU"/>
        </w:rPr>
        <w:t>:</w:t>
      </w:r>
    </w:p>
    <w:p w14:paraId="62A5FF86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GigabitEthernet0/0/1</w:t>
      </w:r>
    </w:p>
    <w:p w14:paraId="1548AAB3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[S2-GigabitEthernet0/0/1]mac-vlan enable [S2-GigabitEthernet0/0/1]quit</w:t>
      </w:r>
    </w:p>
    <w:p w14:paraId="1FC94189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GigabitEthernet0/0/2</w:t>
      </w:r>
    </w:p>
    <w:p w14:paraId="06E3FA91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[S2-GigabitEthernet0/0/2]mac-vlan enable</w:t>
      </w:r>
    </w:p>
    <w:p w14:paraId="73103F53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[S2-GigabitEthernet0/0/2]quit</w:t>
      </w:r>
    </w:p>
    <w:p w14:paraId="515A4B43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GigabitEthernet0/0/3</w:t>
      </w:r>
    </w:p>
    <w:p w14:paraId="100629C7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[S2-GigabitEthernet0/0/3]mac-vlan enable</w:t>
      </w:r>
    </w:p>
    <w:p w14:paraId="03A72381" w14:textId="577D6200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[S2-GigabitEthernet0/0/3]quit</w:t>
      </w:r>
    </w:p>
    <w:p w14:paraId="54D723C9" w14:textId="77777777" w:rsidR="00B94A43" w:rsidRPr="00B94A43" w:rsidRDefault="00B94A43" w:rsidP="00B94A43">
      <w:pPr>
        <w:ind w:firstLine="0"/>
      </w:pPr>
    </w:p>
    <w:p w14:paraId="7C12B7D0" w14:textId="07AC3F4E" w:rsidR="0097533F" w:rsidRPr="007D5E82" w:rsidRDefault="00B94A43" w:rsidP="0097533F">
      <w:pPr>
        <w:pStyle w:val="2"/>
      </w:pPr>
      <w:bookmarkStart w:id="7" w:name="_Toc211783538"/>
      <w:r>
        <w:t xml:space="preserve">Вывод информации о конфигурации </w:t>
      </w:r>
      <w:r>
        <w:rPr>
          <w:lang w:val="en-US"/>
        </w:rPr>
        <w:t>VLAN</w:t>
      </w:r>
      <w:bookmarkEnd w:id="7"/>
    </w:p>
    <w:p w14:paraId="12FC0305" w14:textId="77777777" w:rsidR="00B94A43" w:rsidRPr="007D5E82" w:rsidRDefault="00B94A43" w:rsidP="00B94A43">
      <w:pPr>
        <w:rPr>
          <w:lang w:val="ru-RU"/>
        </w:rPr>
      </w:pPr>
    </w:p>
    <w:p w14:paraId="665E5515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lastRenderedPageBreak/>
        <w:t>[S1]display vlan</w:t>
      </w:r>
    </w:p>
    <w:p w14:paraId="4BF2EFE7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The total number of vlans is : 4</w:t>
      </w:r>
    </w:p>
    <w:p w14:paraId="41EA52A0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--------------------------------------------------------------------------------</w:t>
      </w:r>
    </w:p>
    <w:p w14:paraId="55709891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U: Up;         D: Down;         TG: Tagged;         UT: Untagged;</w:t>
      </w:r>
    </w:p>
    <w:p w14:paraId="5B99E7B6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MP: Vlan-mapping;               ST: Vlan-stacking;</w:t>
      </w:r>
    </w:p>
    <w:p w14:paraId="3A5B26AE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#: ProtocolTransparent-vlan;    *: Management-vlan;</w:t>
      </w:r>
    </w:p>
    <w:p w14:paraId="55E7BAD3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--------------------------------------------------------------------------------</w:t>
      </w:r>
    </w:p>
    <w:p w14:paraId="35F713C9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62BEC56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VID  Type    Ports                                                          </w:t>
      </w:r>
    </w:p>
    <w:p w14:paraId="4BA81A3F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--------------------------------------------------------------------------------</w:t>
      </w:r>
    </w:p>
    <w:p w14:paraId="0B03B935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1    common  UT:GE0/0/2(D)      GE0/0/3(D)      GE0/0/4(D)      GE0/0/5(D)      </w:t>
      </w:r>
    </w:p>
    <w:p w14:paraId="28E4E352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GE0/0/6(D)      GE0/0/7(D)      GE0/0/8(D)      GE0/0/9(D)      </w:t>
      </w:r>
    </w:p>
    <w:p w14:paraId="6FF19C0D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GE0/0/11(D)     GE0/0/12(D)     GE0/0/14(D)     GE0/0/15(D)     </w:t>
      </w:r>
    </w:p>
    <w:p w14:paraId="22FC81B4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GE0/0/16(D)     GE0/0/17(D)     GE0/0/18(D)     GE0/0/19(D)     </w:t>
      </w:r>
    </w:p>
    <w:p w14:paraId="4C08AE4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GE0/0/20(D)     GE0/0/21(D)     GE0/0/22(D)     GE0/0/23(D)     </w:t>
      </w:r>
    </w:p>
    <w:p w14:paraId="0412DC79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GE0/0/24(D)                                                     </w:t>
      </w:r>
    </w:p>
    <w:p w14:paraId="62A0B90A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4AE79F7B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2    common  UT:GE0/0/1(U)                                                      </w:t>
      </w:r>
    </w:p>
    <w:p w14:paraId="32DE0C46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TG:GE0/0/10(U)                                                     </w:t>
      </w:r>
    </w:p>
    <w:p w14:paraId="0B89A410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3A67A9FE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3    common  UT:GE0/0/13(U)                                                     </w:t>
      </w:r>
    </w:p>
    <w:p w14:paraId="35F1473F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04470ACA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TG:GE0/0/10(U)                                                     </w:t>
      </w:r>
    </w:p>
    <w:p w14:paraId="3475A520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204C89E1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10   common  TG:GE0/0/10(U)                                                     </w:t>
      </w:r>
    </w:p>
    <w:p w14:paraId="33523AA1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74A00DAC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3B3981DC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VID  Status  Property      MAC-LRN Statistics Description      </w:t>
      </w:r>
    </w:p>
    <w:p w14:paraId="2837B0DC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--------------------------------------------------------------------------------</w:t>
      </w:r>
    </w:p>
    <w:p w14:paraId="7B88BCE3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47C34FEB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1    enable  default       enable  disable    VLAN 0001                         </w:t>
      </w:r>
    </w:p>
    <w:p w14:paraId="2ADDC32A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2    enable  default       enable  disable    VLAN 0002                         </w:t>
      </w:r>
    </w:p>
    <w:p w14:paraId="1894DF1A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3    enable  default       enable  disable    VLAN 0003                         </w:t>
      </w:r>
    </w:p>
    <w:p w14:paraId="223FAECE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10   enable  default       enable  disable    VLAN 0010                         </w:t>
      </w:r>
    </w:p>
    <w:p w14:paraId="7FD84ED4" w14:textId="0021DDD2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[S1]</w:t>
      </w:r>
    </w:p>
    <w:p w14:paraId="3B520BBC" w14:textId="77777777" w:rsidR="00B94A43" w:rsidRDefault="00B94A43" w:rsidP="00B94A43"/>
    <w:p w14:paraId="4F69D3C2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[S2]display vlan</w:t>
      </w:r>
    </w:p>
    <w:p w14:paraId="29ED969D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The total number of vlans is : 4</w:t>
      </w:r>
    </w:p>
    <w:p w14:paraId="1AB7D669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--------------------------------------------------------------------------------</w:t>
      </w:r>
    </w:p>
    <w:p w14:paraId="19A937AA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U: Up;         D: Down;         TG: Tagged;         UT: Untagged;</w:t>
      </w:r>
    </w:p>
    <w:p w14:paraId="0BC92D1B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MP: Vlan-mapping;               ST: Vlan-stacking;</w:t>
      </w:r>
    </w:p>
    <w:p w14:paraId="3FD42F10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#: ProtocolTransparent-vlan;    *: Management-vlan;</w:t>
      </w:r>
    </w:p>
    <w:p w14:paraId="4A1E52E0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--------------------------------------------------------------------------------</w:t>
      </w:r>
    </w:p>
    <w:p w14:paraId="085E41F5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2314FAAB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VID  Type    Ports                                                          </w:t>
      </w:r>
    </w:p>
    <w:p w14:paraId="76E1417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--------------------------------------------------------------------------------</w:t>
      </w:r>
    </w:p>
    <w:p w14:paraId="3A998025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lastRenderedPageBreak/>
        <w:t xml:space="preserve">1    common  UT:GE0/0/1(U)      GE0/0/2(D)      GE0/0/3(D)      GE0/0/4(D)      </w:t>
      </w:r>
    </w:p>
    <w:p w14:paraId="2DD5E67B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GE0/0/5(D)      GE0/0/6(D)      GE0/0/7(D)      GE0/0/8(D)      </w:t>
      </w:r>
    </w:p>
    <w:p w14:paraId="01F7CAC3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GE0/0/9(D)      GE0/0/11(D)     GE0/0/12(D)     GE0/0/13(D)     </w:t>
      </w:r>
    </w:p>
    <w:p w14:paraId="1A2A58A9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GE0/0/15(D)     GE0/0/16(D)     GE0/0/17(D)     GE0/0/18(D)     </w:t>
      </w:r>
    </w:p>
    <w:p w14:paraId="6597F940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GE0/0/19(D)     GE0/0/20(D)     GE0/0/21(D)     GE0/0/22(D)     </w:t>
      </w:r>
    </w:p>
    <w:p w14:paraId="12420364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GE0/0/23(D)     GE0/0/24(D)                                     </w:t>
      </w:r>
    </w:p>
    <w:p w14:paraId="0988BF77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5E25EB2E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2    common  TG:GE0/0/10(U)                                                     </w:t>
      </w:r>
    </w:p>
    <w:p w14:paraId="6FBC3154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21BD59C1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3    common  UT:GE0/0/14(U)                                                     </w:t>
      </w:r>
    </w:p>
    <w:p w14:paraId="78290CDD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59DF6CA0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TG:GE0/0/10(U)                                                     </w:t>
      </w:r>
    </w:p>
    <w:p w14:paraId="6B571728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07203BFE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10   common  UT:GE0/0/1(U)      GE0/0/2(D)      GE0/0/3(D)                      </w:t>
      </w:r>
    </w:p>
    <w:p w14:paraId="7AAA2675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6C9256A1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TG:GE0/0/10(U)                                                     </w:t>
      </w:r>
    </w:p>
    <w:p w14:paraId="45124FB4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6A8897E9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1538B896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VID  Status  Property      MAC-LRN Statistics Description      </w:t>
      </w:r>
    </w:p>
    <w:p w14:paraId="3C0E1E65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--------------------------------------------------------------------------------</w:t>
      </w:r>
    </w:p>
    <w:p w14:paraId="04B0E29C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10F22CF4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1    enable  default       enable  disable    VLAN 0001                         </w:t>
      </w:r>
    </w:p>
    <w:p w14:paraId="35B33B8C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2    enable  default       enable  disable    VLAN 0002                         </w:t>
      </w:r>
    </w:p>
    <w:p w14:paraId="38003876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3    enable  default       enable  disable    VLAN 0003                         </w:t>
      </w:r>
    </w:p>
    <w:p w14:paraId="7B82CF1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10   enable  default       enable  disable    VLAN 0010                         </w:t>
      </w:r>
    </w:p>
    <w:p w14:paraId="4B0B8E2E" w14:textId="644FCFD1" w:rsidR="00B94A43" w:rsidRPr="005D1ABA" w:rsidRDefault="00B94A43" w:rsidP="00B94A43">
      <w:pPr>
        <w:pStyle w:val="Listing"/>
        <w:ind w:left="-1134"/>
      </w:pPr>
      <w:r w:rsidRPr="005D1ABA">
        <w:t>[</w:t>
      </w:r>
      <w:r w:rsidRPr="00B94A43">
        <w:rPr>
          <w:lang w:val="en-US"/>
        </w:rPr>
        <w:t>S</w:t>
      </w:r>
      <w:r w:rsidRPr="005D1ABA">
        <w:t>2]</w:t>
      </w:r>
    </w:p>
    <w:p w14:paraId="05DE9A50" w14:textId="77777777" w:rsidR="00B94A43" w:rsidRPr="005D1ABA" w:rsidRDefault="00B94A43" w:rsidP="00B94A43">
      <w:pPr>
        <w:rPr>
          <w:lang w:val="ru-RU"/>
        </w:rPr>
      </w:pPr>
    </w:p>
    <w:p w14:paraId="296D475C" w14:textId="4AEF65FC" w:rsidR="00B94A43" w:rsidRPr="005D1ABA" w:rsidRDefault="00B94A43" w:rsidP="00B94A43">
      <w:pPr>
        <w:rPr>
          <w:lang w:val="ru-RU"/>
        </w:rPr>
      </w:pPr>
      <w:r>
        <w:rPr>
          <w:lang w:val="ru-RU"/>
        </w:rPr>
        <w:t>Конфигураци</w:t>
      </w:r>
      <w:r w:rsidR="007D5E82">
        <w:rPr>
          <w:lang w:val="ru-RU"/>
        </w:rPr>
        <w:t xml:space="preserve">я </w:t>
      </w:r>
      <w:r w:rsidR="007D5E82">
        <w:t>MAC</w:t>
      </w:r>
      <w:r w:rsidR="007D5E82">
        <w:rPr>
          <w:lang w:val="ru-RU"/>
        </w:rPr>
        <w:t>-</w:t>
      </w:r>
      <w:r w:rsidR="007D5E82">
        <w:t>VLAN</w:t>
      </w:r>
      <w:r w:rsidR="007D5E82" w:rsidRPr="007D5E82">
        <w:rPr>
          <w:lang w:val="ru-RU"/>
        </w:rPr>
        <w:t xml:space="preserve"> </w:t>
      </w:r>
      <w:r w:rsidR="007D5E82">
        <w:rPr>
          <w:lang w:val="ru-RU"/>
        </w:rPr>
        <w:t xml:space="preserve">на </w:t>
      </w:r>
      <w:r w:rsidR="007D5E82">
        <w:t>S</w:t>
      </w:r>
      <w:r w:rsidR="007D5E82" w:rsidRPr="007D5E82">
        <w:rPr>
          <w:lang w:val="ru-RU"/>
        </w:rPr>
        <w:t>2:</w:t>
      </w:r>
    </w:p>
    <w:p w14:paraId="6505A2E7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[S2]display mac-vlan vlan 10</w:t>
      </w:r>
    </w:p>
    <w:p w14:paraId="24477773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---------------------------------------------------</w:t>
      </w:r>
    </w:p>
    <w:p w14:paraId="64BE3018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MAC Address     MASK            VLAN    Priority   </w:t>
      </w:r>
    </w:p>
    <w:p w14:paraId="6F480732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---------------------------------------------------</w:t>
      </w:r>
    </w:p>
    <w:p w14:paraId="3948FA62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a008-6fe1-0c46  ffff-ffff-ffff  10      0          </w:t>
      </w:r>
    </w:p>
    <w:p w14:paraId="3FBA46C3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6839736A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Total MAC VLAN address count: 1 </w:t>
      </w:r>
    </w:p>
    <w:p w14:paraId="7F0D9BC5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21430236" w14:textId="481DD4D8" w:rsidR="007D5E82" w:rsidRPr="005D1ABA" w:rsidRDefault="007D5E82" w:rsidP="007D5E82">
      <w:pPr>
        <w:pStyle w:val="Listing"/>
        <w:ind w:left="-1134"/>
      </w:pPr>
      <w:r w:rsidRPr="005D1ABA">
        <w:t>[</w:t>
      </w:r>
      <w:r w:rsidRPr="007D5E82">
        <w:rPr>
          <w:lang w:val="en-US"/>
        </w:rPr>
        <w:t>S</w:t>
      </w:r>
      <w:r w:rsidRPr="005D1ABA">
        <w:t>2]</w:t>
      </w:r>
    </w:p>
    <w:p w14:paraId="6E14C07B" w14:textId="77777777" w:rsidR="007D5E82" w:rsidRPr="005D1ABA" w:rsidRDefault="007D5E82" w:rsidP="00B94A43">
      <w:pPr>
        <w:rPr>
          <w:lang w:val="ru-RU"/>
        </w:rPr>
      </w:pPr>
    </w:p>
    <w:p w14:paraId="01977672" w14:textId="3315E7BA" w:rsidR="007D5E82" w:rsidRPr="005D1ABA" w:rsidRDefault="007D5E82" w:rsidP="00B94A43">
      <w:pPr>
        <w:rPr>
          <w:lang w:val="ru-RU"/>
        </w:rPr>
      </w:pPr>
      <w:r>
        <w:rPr>
          <w:lang w:val="ru-RU"/>
        </w:rPr>
        <w:t>Проверка конфигурации</w:t>
      </w:r>
      <w:r w:rsidRPr="005D1ABA">
        <w:rPr>
          <w:lang w:val="ru-RU"/>
        </w:rPr>
        <w:t>:</w:t>
      </w:r>
    </w:p>
    <w:p w14:paraId="21D365A2" w14:textId="77777777" w:rsidR="007D5E82" w:rsidRPr="005D1ABA" w:rsidRDefault="007D5E82" w:rsidP="007D5E82">
      <w:pPr>
        <w:pStyle w:val="Listing"/>
        <w:ind w:left="-1134"/>
      </w:pPr>
      <w:r w:rsidRPr="005D1ABA">
        <w:t>&lt;</w:t>
      </w:r>
      <w:r w:rsidRPr="007D5E82">
        <w:rPr>
          <w:lang w:val="en-US"/>
        </w:rPr>
        <w:t>S</w:t>
      </w:r>
      <w:r w:rsidRPr="005D1ABA">
        <w:t>4&gt;</w:t>
      </w:r>
      <w:r w:rsidRPr="007D5E82">
        <w:rPr>
          <w:lang w:val="en-US"/>
        </w:rPr>
        <w:t>ping</w:t>
      </w:r>
      <w:r w:rsidRPr="005D1ABA">
        <w:t xml:space="preserve"> 10.1.3.1</w:t>
      </w:r>
    </w:p>
    <w:p w14:paraId="45EEBF09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5D1ABA">
        <w:t xml:space="preserve">  </w:t>
      </w:r>
      <w:r w:rsidRPr="007D5E82">
        <w:rPr>
          <w:lang w:val="en-US"/>
        </w:rPr>
        <w:t>PING 10.1.3.1: 56  data bytes, press CTRL_C to break</w:t>
      </w:r>
    </w:p>
    <w:p w14:paraId="7323852C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Reply from 10.1.3.1: bytes=56 Sequence=1 ttl=255 time=190 ms</w:t>
      </w:r>
    </w:p>
    <w:p w14:paraId="34B8DF13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Reply from 10.1.3.1: bytes=56 Sequence=2 ttl=255 time=100 ms</w:t>
      </w:r>
    </w:p>
    <w:p w14:paraId="33529992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Reply from 10.1.3.1: bytes=56 Sequence=3 ttl=255 time=90 ms</w:t>
      </w:r>
    </w:p>
    <w:p w14:paraId="02DA3C53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Reply from 10.1.3.1: bytes=56 Sequence=4 ttl=255 time=100 ms</w:t>
      </w:r>
    </w:p>
    <w:p w14:paraId="0948FE2B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Reply from 10.1.3.1: bytes=56 Sequence=5 ttl=255 time=110 ms</w:t>
      </w:r>
    </w:p>
    <w:p w14:paraId="504B6C13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787DE510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--- 10.1.3.1 ping statistics ---</w:t>
      </w:r>
    </w:p>
    <w:p w14:paraId="10C9955F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5 packet(s) transmitted</w:t>
      </w:r>
    </w:p>
    <w:p w14:paraId="2074090C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lastRenderedPageBreak/>
        <w:t xml:space="preserve">    5 packet(s) received</w:t>
      </w:r>
    </w:p>
    <w:p w14:paraId="1E8BD94B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0.00% packet loss</w:t>
      </w:r>
    </w:p>
    <w:p w14:paraId="761BD41B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round-trip min/avg/max = 90/118/190 ms</w:t>
      </w:r>
    </w:p>
    <w:p w14:paraId="24A5030D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35ED81E1" w14:textId="6972CB48" w:rsidR="007D5E82" w:rsidRPr="00B94A43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&lt;S4&gt;</w:t>
      </w:r>
    </w:p>
    <w:p w14:paraId="20E81230" w14:textId="77777777" w:rsidR="007D5E82" w:rsidRDefault="007D5E82" w:rsidP="00B94A43"/>
    <w:p w14:paraId="7A5C845C" w14:textId="3A46C530" w:rsidR="007D5E82" w:rsidRDefault="007D5E82" w:rsidP="00B94A43">
      <w:r>
        <w:rPr>
          <w:lang w:val="ru-RU"/>
        </w:rPr>
        <w:t>Отсутствие</w:t>
      </w:r>
      <w:r w:rsidRPr="005D1ABA">
        <w:t xml:space="preserve"> </w:t>
      </w:r>
      <w:r>
        <w:t>response</w:t>
      </w:r>
      <w:r w:rsidRPr="005D1ABA">
        <w:t xml:space="preserve"> </w:t>
      </w:r>
      <w:r>
        <w:rPr>
          <w:lang w:val="ru-RU"/>
        </w:rPr>
        <w:t>при</w:t>
      </w:r>
      <w:r w:rsidRPr="005D1ABA">
        <w:t xml:space="preserve"> </w:t>
      </w:r>
      <w:r>
        <w:t>ping</w:t>
      </w:r>
      <w:r w:rsidRPr="005D1ABA">
        <w:t xml:space="preserve"> </w:t>
      </w:r>
      <w:r>
        <w:rPr>
          <w:lang w:val="ru-RU"/>
        </w:rPr>
        <w:t>с</w:t>
      </w:r>
      <w:r w:rsidRPr="005D1ABA">
        <w:t xml:space="preserve"> </w:t>
      </w:r>
      <w:r>
        <w:t>R</w:t>
      </w:r>
      <w:r w:rsidRPr="005D1ABA">
        <w:t>1:</w:t>
      </w:r>
    </w:p>
    <w:p w14:paraId="595FAC59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&lt;R1&gt;ping 10.1.3.1</w:t>
      </w:r>
    </w:p>
    <w:p w14:paraId="4663B16A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PING 10.1.3.1: 56  data bytes, press CTRL_C to break</w:t>
      </w:r>
    </w:p>
    <w:p w14:paraId="799A1C9A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28482BC5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73C3E6BA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3D775652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26375F3B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354D334D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6DB5D4C8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--- 10.1.3.1 ping statistics ---</w:t>
      </w:r>
    </w:p>
    <w:p w14:paraId="73B0E541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5 packet(s) transmitted</w:t>
      </w:r>
    </w:p>
    <w:p w14:paraId="6457DE54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0 packet(s) received</w:t>
      </w:r>
    </w:p>
    <w:p w14:paraId="19F93620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100.00% packet loss</w:t>
      </w:r>
    </w:p>
    <w:p w14:paraId="089E3BE6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2AFC6091" w14:textId="396CAAF7" w:rsidR="007D5E82" w:rsidRPr="00B94A43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&lt;R1&gt;</w:t>
      </w:r>
    </w:p>
    <w:p w14:paraId="6861D1AF" w14:textId="77777777" w:rsidR="007D5E82" w:rsidRDefault="007D5E82" w:rsidP="00B94A43"/>
    <w:p w14:paraId="07304CA4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&lt;R1&gt;ping 10.1.10.1</w:t>
      </w:r>
    </w:p>
    <w:p w14:paraId="62F8D2A5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PING 10.1.10.1: 56  data bytes, press CTRL_C to break</w:t>
      </w:r>
    </w:p>
    <w:p w14:paraId="7EB5DE14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221592D0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30ADFE9E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1E0DD110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131A083D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68BAD331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6244E022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--- 10.1.10.1 ping statistics ---</w:t>
      </w:r>
    </w:p>
    <w:p w14:paraId="07575052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5 packet(s) transmitted</w:t>
      </w:r>
    </w:p>
    <w:p w14:paraId="3BB116B5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0 packet(s) received</w:t>
      </w:r>
    </w:p>
    <w:p w14:paraId="13C0EB15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100.00% packet loss</w:t>
      </w:r>
    </w:p>
    <w:p w14:paraId="6B07497C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492A9CED" w14:textId="119B177B" w:rsidR="007D5E82" w:rsidRPr="00B94A43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&lt;R1&gt;</w:t>
      </w:r>
    </w:p>
    <w:p w14:paraId="3FDBD5DA" w14:textId="77777777" w:rsidR="007D5E82" w:rsidRDefault="007D5E82" w:rsidP="00B94A43"/>
    <w:p w14:paraId="369C6EC1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&lt;R1&gt;ping 10.1.3.2</w:t>
      </w:r>
    </w:p>
    <w:p w14:paraId="2A51B5BC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PING 10.1.3.2: 56  data bytes, press CTRL_C to break</w:t>
      </w:r>
    </w:p>
    <w:p w14:paraId="1BB5BC0D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25FBEE87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4CFA8689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42081946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4BBE74A9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648E5640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438FD3CE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--- 10.1.3.2 ping statistics ---</w:t>
      </w:r>
    </w:p>
    <w:p w14:paraId="7FBD57A7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5 packet(s) transmitted</w:t>
      </w:r>
    </w:p>
    <w:p w14:paraId="1DD8AF5C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0 packet(s) received</w:t>
      </w:r>
    </w:p>
    <w:p w14:paraId="1CCC227B" w14:textId="77777777" w:rsidR="007D5E82" w:rsidRPr="005D1ABA" w:rsidRDefault="007D5E82" w:rsidP="007D5E82">
      <w:pPr>
        <w:pStyle w:val="Listing"/>
        <w:ind w:left="-1134"/>
      </w:pPr>
      <w:r w:rsidRPr="007D5E82">
        <w:rPr>
          <w:lang w:val="en-US"/>
        </w:rPr>
        <w:t xml:space="preserve">    </w:t>
      </w:r>
      <w:r w:rsidRPr="005D1ABA">
        <w:t xml:space="preserve">100.00% </w:t>
      </w:r>
      <w:r w:rsidRPr="007D5E82">
        <w:rPr>
          <w:lang w:val="en-US"/>
        </w:rPr>
        <w:t>packet</w:t>
      </w:r>
      <w:r w:rsidRPr="005D1ABA">
        <w:t xml:space="preserve"> </w:t>
      </w:r>
      <w:r w:rsidRPr="007D5E82">
        <w:rPr>
          <w:lang w:val="en-US"/>
        </w:rPr>
        <w:t>loss</w:t>
      </w:r>
    </w:p>
    <w:p w14:paraId="5E539C27" w14:textId="77777777" w:rsidR="007D5E82" w:rsidRPr="005D1ABA" w:rsidRDefault="007D5E82" w:rsidP="007D5E82">
      <w:pPr>
        <w:pStyle w:val="Listing"/>
        <w:ind w:left="-1134"/>
      </w:pPr>
    </w:p>
    <w:p w14:paraId="3E4BB79A" w14:textId="489A6B58" w:rsidR="007D5E82" w:rsidRPr="005D1ABA" w:rsidRDefault="007D5E82" w:rsidP="007D5E82">
      <w:pPr>
        <w:pStyle w:val="Listing"/>
        <w:ind w:left="-1134"/>
      </w:pPr>
      <w:r w:rsidRPr="005D1ABA">
        <w:lastRenderedPageBreak/>
        <w:t>&lt;</w:t>
      </w:r>
      <w:r w:rsidRPr="007D5E82">
        <w:rPr>
          <w:lang w:val="en-US"/>
        </w:rPr>
        <w:t>R</w:t>
      </w:r>
      <w:r w:rsidRPr="005D1ABA">
        <w:t>1&gt;</w:t>
      </w:r>
    </w:p>
    <w:p w14:paraId="5D620FDA" w14:textId="77777777" w:rsidR="007D5E82" w:rsidRPr="005D1ABA" w:rsidRDefault="007D5E82" w:rsidP="00B94A43">
      <w:pPr>
        <w:rPr>
          <w:lang w:val="ru-RU"/>
        </w:rPr>
      </w:pPr>
    </w:p>
    <w:p w14:paraId="28E376FC" w14:textId="229998D8" w:rsidR="007D5E82" w:rsidRPr="005D1ABA" w:rsidRDefault="007D5E82" w:rsidP="00B94A43">
      <w:pPr>
        <w:rPr>
          <w:lang w:val="ru-RU"/>
        </w:rPr>
      </w:pPr>
      <w:r>
        <w:rPr>
          <w:lang w:val="ru-RU"/>
        </w:rPr>
        <w:t xml:space="preserve">Таблицы </w:t>
      </w:r>
      <w:r>
        <w:t>MAC</w:t>
      </w:r>
      <w:r w:rsidRPr="007D5E82">
        <w:rPr>
          <w:lang w:val="ru-RU"/>
        </w:rPr>
        <w:t xml:space="preserve"> </w:t>
      </w:r>
      <w:r>
        <w:rPr>
          <w:lang w:val="ru-RU"/>
        </w:rPr>
        <w:t>адресов на коммутаторах</w:t>
      </w:r>
      <w:r w:rsidRPr="007D5E82">
        <w:rPr>
          <w:lang w:val="ru-RU"/>
        </w:rPr>
        <w:t>:</w:t>
      </w:r>
    </w:p>
    <w:p w14:paraId="1DE2415D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[S1]display mac-address verbose</w:t>
      </w:r>
    </w:p>
    <w:p w14:paraId="0BF24FA0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MAC address table of slot 0:</w:t>
      </w:r>
    </w:p>
    <w:p w14:paraId="69E5617F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-------------------------------------------------------------------------------</w:t>
      </w:r>
    </w:p>
    <w:p w14:paraId="1FDA4411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MAC Address    VLAN/       PEVLAN CEVLAN Port            Type      LSP/LSR-ID  </w:t>
      </w:r>
    </w:p>
    <w:p w14:paraId="13720E7B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           VSI/SI                                              MAC-Tunnel  </w:t>
      </w:r>
    </w:p>
    <w:p w14:paraId="19A2310B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-------------------------------------------------------------------------------</w:t>
      </w:r>
    </w:p>
    <w:p w14:paraId="7E403AD9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4c1f-cc95-463e 3           -      -      GE0/0/10        dynamic   0/-         </w:t>
      </w:r>
    </w:p>
    <w:p w14:paraId="011E9E75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4c1f-cc9d-3d89 3           -      -      GE0/0/13        dynamic   0/-         </w:t>
      </w:r>
    </w:p>
    <w:p w14:paraId="0EB1994B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-------------------------------------------------------------------------------</w:t>
      </w:r>
    </w:p>
    <w:p w14:paraId="4E527ADC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Total matching items on slot 0 displayed = 2 </w:t>
      </w:r>
    </w:p>
    <w:p w14:paraId="4D401A22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2B13E870" w14:textId="2F37622B" w:rsidR="007D5E82" w:rsidRPr="00B94A43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[S1]</w:t>
      </w:r>
    </w:p>
    <w:p w14:paraId="2855DBFE" w14:textId="77777777" w:rsidR="007D5E82" w:rsidRDefault="007D5E82" w:rsidP="00B94A43"/>
    <w:p w14:paraId="6C6BCE92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&lt;S2&gt;display mac-address verbose</w:t>
      </w:r>
    </w:p>
    <w:p w14:paraId="7EE0ACAD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MAC address table of slot 0:</w:t>
      </w:r>
    </w:p>
    <w:p w14:paraId="0C4D54F9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-------------------------------------------------------------------------------</w:t>
      </w:r>
    </w:p>
    <w:p w14:paraId="0DC18C22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MAC Address    VLAN/       PEVLAN CEVLAN Port            Type      LSP/LSR-ID  </w:t>
      </w:r>
    </w:p>
    <w:p w14:paraId="5529A641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           VSI/SI                                              MAC-Tunnel  </w:t>
      </w:r>
    </w:p>
    <w:p w14:paraId="39DBE467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-------------------------------------------------------------------------------</w:t>
      </w:r>
    </w:p>
    <w:p w14:paraId="43D626A0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4c1f-cc95-463e 3           -      -      GE0/0/14        dynamic   0/-         </w:t>
      </w:r>
    </w:p>
    <w:p w14:paraId="09948E7C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4c1f-cc9d-3d89 3           -      -      GE0/0/10        dynamic   0/-         </w:t>
      </w:r>
    </w:p>
    <w:p w14:paraId="232AF407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-------------------------------------------------------------------------------</w:t>
      </w:r>
    </w:p>
    <w:p w14:paraId="41E0873C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Total matching items on slot 0 displayed = 2 </w:t>
      </w:r>
    </w:p>
    <w:p w14:paraId="5DB0E8B4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75FB4F11" w14:textId="66DC2E69" w:rsidR="007D5E82" w:rsidRPr="007D5E82" w:rsidRDefault="007D5E82" w:rsidP="007D5E82">
      <w:pPr>
        <w:pStyle w:val="Listing"/>
        <w:ind w:left="-1134"/>
      </w:pPr>
      <w:r w:rsidRPr="007D5E82">
        <w:t>&lt;</w:t>
      </w:r>
      <w:r w:rsidRPr="007D5E82">
        <w:rPr>
          <w:lang w:val="en-US"/>
        </w:rPr>
        <w:t>S</w:t>
      </w:r>
      <w:r w:rsidRPr="007D5E82">
        <w:t>2&gt;</w:t>
      </w:r>
    </w:p>
    <w:p w14:paraId="326990E4" w14:textId="77777777" w:rsidR="00B94A43" w:rsidRPr="005D1ABA" w:rsidRDefault="00B94A43" w:rsidP="007D5E82">
      <w:pPr>
        <w:ind w:firstLine="0"/>
        <w:rPr>
          <w:lang w:val="ru-RU"/>
        </w:rPr>
      </w:pPr>
    </w:p>
    <w:p w14:paraId="3939EFA4" w14:textId="0D9EED0E" w:rsidR="00286042" w:rsidRDefault="00633EA3" w:rsidP="00286042">
      <w:pPr>
        <w:pStyle w:val="1"/>
      </w:pPr>
      <w:bookmarkStart w:id="8" w:name="_Toc115259537"/>
      <w:bookmarkStart w:id="9" w:name="_Toc115259605"/>
      <w:bookmarkStart w:id="10" w:name="_Toc177573737"/>
      <w:bookmarkStart w:id="11" w:name="_Toc211783539"/>
      <w:r>
        <w:lastRenderedPageBreak/>
        <w:t>ЗАКЛЮЧЕНИЕ</w:t>
      </w:r>
      <w:bookmarkEnd w:id="8"/>
      <w:bookmarkEnd w:id="9"/>
      <w:bookmarkEnd w:id="10"/>
      <w:bookmarkEnd w:id="11"/>
    </w:p>
    <w:p w14:paraId="4F5972BA" w14:textId="305981B8" w:rsidR="00A708B7" w:rsidRPr="00A708B7" w:rsidRDefault="00A708B7" w:rsidP="00A708B7">
      <w:pPr>
        <w:rPr>
          <w:lang w:val="ru-RU"/>
        </w:rPr>
      </w:pPr>
      <w:r>
        <w:rPr>
          <w:lang w:val="ru-RU"/>
        </w:rPr>
        <w:t>Цель работы достигнута.</w:t>
      </w:r>
    </w:p>
    <w:sectPr w:rsidR="00A708B7" w:rsidRPr="00A708B7" w:rsidSect="0094670A">
      <w:type w:val="continuous"/>
      <w:pgSz w:w="11906" w:h="16838"/>
      <w:pgMar w:top="1134" w:right="567" w:bottom="1134" w:left="1701" w:header="709" w:footer="709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0865A" w14:textId="77777777" w:rsidR="00DB0C9B" w:rsidRDefault="00DB0C9B" w:rsidP="005D42B6">
      <w:pPr>
        <w:spacing w:line="240" w:lineRule="auto"/>
      </w:pPr>
      <w:r>
        <w:separator/>
      </w:r>
    </w:p>
  </w:endnote>
  <w:endnote w:type="continuationSeparator" w:id="0">
    <w:p w14:paraId="7BE7E230" w14:textId="77777777" w:rsidR="00DB0C9B" w:rsidRDefault="00DB0C9B" w:rsidP="005D42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Mono">
    <w:charset w:val="CC"/>
    <w:family w:val="modern"/>
    <w:pitch w:val="fixed"/>
    <w:sig w:usb0="A00002EF" w:usb1="500078E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6348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390BF" w14:textId="77777777" w:rsidR="004F50CE" w:rsidRPr="004F50CE" w:rsidRDefault="004F50CE" w:rsidP="004F50CE">
        <w:pPr>
          <w:pStyle w:val="a6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9446F" w14:textId="77777777" w:rsidR="00E84C13" w:rsidRPr="00E84C13" w:rsidRDefault="00E84C13" w:rsidP="001C3770">
    <w:pPr>
      <w:pStyle w:val="a6"/>
      <w:ind w:firstLine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14119" w14:textId="77777777" w:rsidR="00DB0C9B" w:rsidRDefault="00DB0C9B" w:rsidP="005D42B6">
      <w:pPr>
        <w:spacing w:line="240" w:lineRule="auto"/>
      </w:pPr>
      <w:r>
        <w:separator/>
      </w:r>
    </w:p>
  </w:footnote>
  <w:footnote w:type="continuationSeparator" w:id="0">
    <w:p w14:paraId="4A651C6F" w14:textId="77777777" w:rsidR="00DB0C9B" w:rsidRDefault="00DB0C9B" w:rsidP="005D42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2B1"/>
    <w:multiLevelType w:val="multilevel"/>
    <w:tmpl w:val="5B124E24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7F909D7"/>
    <w:multiLevelType w:val="hybridMultilevel"/>
    <w:tmpl w:val="69101CAA"/>
    <w:lvl w:ilvl="0" w:tplc="535A0ACA">
      <w:start w:val="1"/>
      <w:numFmt w:val="bullet"/>
      <w:lvlText w:val="-"/>
      <w:lvlJc w:val="left"/>
      <w:pPr>
        <w:ind w:left="720" w:hanging="360"/>
      </w:pPr>
      <w:rPr>
        <w:rFonts w:ascii="PT Mono" w:eastAsiaTheme="minorHAnsi" w:hAnsi="PT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000A7"/>
    <w:multiLevelType w:val="multilevel"/>
    <w:tmpl w:val="14BE22A0"/>
    <w:lvl w:ilvl="0">
      <w:start w:val="1"/>
      <w:numFmt w:val="decimal"/>
      <w:pStyle w:val="SectionHeading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" w:firstLine="709"/>
      </w:pPr>
      <w:rPr>
        <w:rFonts w:hint="default"/>
        <w:sz w:val="28"/>
        <w:szCs w:val="28"/>
      </w:rPr>
    </w:lvl>
    <w:lvl w:ilvl="2">
      <w:start w:val="1"/>
      <w:numFmt w:val="decimal"/>
      <w:pStyle w:val="Subsubsection"/>
      <w:suff w:val="space"/>
      <w:lvlText w:val="%1.%2.%3"/>
      <w:lvlJc w:val="left"/>
      <w:pPr>
        <w:ind w:left="0" w:firstLine="709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213C28CD"/>
    <w:multiLevelType w:val="hybridMultilevel"/>
    <w:tmpl w:val="C198594C"/>
    <w:lvl w:ilvl="0" w:tplc="3580D9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A6821B7"/>
    <w:multiLevelType w:val="hybridMultilevel"/>
    <w:tmpl w:val="4C0CFA20"/>
    <w:lvl w:ilvl="0" w:tplc="58867D1E">
      <w:start w:val="41"/>
      <w:numFmt w:val="bullet"/>
      <w:lvlText w:val="-"/>
      <w:lvlJc w:val="left"/>
      <w:pPr>
        <w:ind w:left="720" w:hanging="360"/>
      </w:pPr>
      <w:rPr>
        <w:rFonts w:ascii="PT Mono" w:eastAsiaTheme="minorHAnsi" w:hAnsi="PT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F2947"/>
    <w:multiLevelType w:val="hybridMultilevel"/>
    <w:tmpl w:val="24E021AE"/>
    <w:lvl w:ilvl="0" w:tplc="12AE18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38975B6"/>
    <w:multiLevelType w:val="hybridMultilevel"/>
    <w:tmpl w:val="6C3CA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63A0C"/>
    <w:multiLevelType w:val="hybridMultilevel"/>
    <w:tmpl w:val="F1BEC0FE"/>
    <w:lvl w:ilvl="0" w:tplc="562AEE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7A1958"/>
    <w:multiLevelType w:val="hybridMultilevel"/>
    <w:tmpl w:val="0A445566"/>
    <w:lvl w:ilvl="0" w:tplc="06E274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3966323">
    <w:abstractNumId w:val="3"/>
  </w:num>
  <w:num w:numId="2" w16cid:durableId="1784423160">
    <w:abstractNumId w:val="0"/>
  </w:num>
  <w:num w:numId="3" w16cid:durableId="477115387">
    <w:abstractNumId w:val="0"/>
  </w:num>
  <w:num w:numId="4" w16cid:durableId="873422679">
    <w:abstractNumId w:val="0"/>
  </w:num>
  <w:num w:numId="5" w16cid:durableId="351104984">
    <w:abstractNumId w:val="0"/>
  </w:num>
  <w:num w:numId="6" w16cid:durableId="1321812552">
    <w:abstractNumId w:val="0"/>
  </w:num>
  <w:num w:numId="7" w16cid:durableId="1432318606">
    <w:abstractNumId w:val="2"/>
  </w:num>
  <w:num w:numId="8" w16cid:durableId="695496849">
    <w:abstractNumId w:val="2"/>
  </w:num>
  <w:num w:numId="9" w16cid:durableId="1068190394">
    <w:abstractNumId w:val="2"/>
  </w:num>
  <w:num w:numId="10" w16cid:durableId="108791307">
    <w:abstractNumId w:val="2"/>
  </w:num>
  <w:num w:numId="11" w16cid:durableId="738329066">
    <w:abstractNumId w:val="2"/>
  </w:num>
  <w:num w:numId="12" w16cid:durableId="677315394">
    <w:abstractNumId w:val="2"/>
  </w:num>
  <w:num w:numId="13" w16cid:durableId="2009941114">
    <w:abstractNumId w:val="2"/>
  </w:num>
  <w:num w:numId="14" w16cid:durableId="792333614">
    <w:abstractNumId w:val="2"/>
  </w:num>
  <w:num w:numId="15" w16cid:durableId="962541726">
    <w:abstractNumId w:val="2"/>
  </w:num>
  <w:num w:numId="16" w16cid:durableId="292449576">
    <w:abstractNumId w:val="2"/>
  </w:num>
  <w:num w:numId="17" w16cid:durableId="1173031056">
    <w:abstractNumId w:val="2"/>
  </w:num>
  <w:num w:numId="18" w16cid:durableId="575163764">
    <w:abstractNumId w:val="6"/>
  </w:num>
  <w:num w:numId="19" w16cid:durableId="574323928">
    <w:abstractNumId w:val="5"/>
  </w:num>
  <w:num w:numId="20" w16cid:durableId="651175248">
    <w:abstractNumId w:val="7"/>
  </w:num>
  <w:num w:numId="21" w16cid:durableId="130632290">
    <w:abstractNumId w:val="4"/>
  </w:num>
  <w:num w:numId="22" w16cid:durableId="2057854289">
    <w:abstractNumId w:val="1"/>
  </w:num>
  <w:num w:numId="23" w16cid:durableId="482739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attachedTemplate r:id="rId1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4A"/>
    <w:rsid w:val="00000373"/>
    <w:rsid w:val="00002849"/>
    <w:rsid w:val="0000290F"/>
    <w:rsid w:val="00011027"/>
    <w:rsid w:val="00035BF0"/>
    <w:rsid w:val="0004541A"/>
    <w:rsid w:val="00057F07"/>
    <w:rsid w:val="00070F87"/>
    <w:rsid w:val="00080E6D"/>
    <w:rsid w:val="000821EC"/>
    <w:rsid w:val="00093E46"/>
    <w:rsid w:val="00097094"/>
    <w:rsid w:val="000A2316"/>
    <w:rsid w:val="000B2ADA"/>
    <w:rsid w:val="000B5CE2"/>
    <w:rsid w:val="000C45EA"/>
    <w:rsid w:val="000E1CA9"/>
    <w:rsid w:val="00121A6C"/>
    <w:rsid w:val="00127647"/>
    <w:rsid w:val="00134BD1"/>
    <w:rsid w:val="00135FBF"/>
    <w:rsid w:val="0018091F"/>
    <w:rsid w:val="00182E58"/>
    <w:rsid w:val="001A3DBB"/>
    <w:rsid w:val="001A4C43"/>
    <w:rsid w:val="001A4C58"/>
    <w:rsid w:val="001B5C22"/>
    <w:rsid w:val="001C3770"/>
    <w:rsid w:val="001C38E9"/>
    <w:rsid w:val="001C7D6A"/>
    <w:rsid w:val="001E6BA4"/>
    <w:rsid w:val="00206B55"/>
    <w:rsid w:val="00237C42"/>
    <w:rsid w:val="00252E42"/>
    <w:rsid w:val="0025554D"/>
    <w:rsid w:val="002566CD"/>
    <w:rsid w:val="00265897"/>
    <w:rsid w:val="00266B13"/>
    <w:rsid w:val="00270D13"/>
    <w:rsid w:val="0027409F"/>
    <w:rsid w:val="00277435"/>
    <w:rsid w:val="00286042"/>
    <w:rsid w:val="002A1D88"/>
    <w:rsid w:val="002C50A7"/>
    <w:rsid w:val="002C5FF5"/>
    <w:rsid w:val="002E0322"/>
    <w:rsid w:val="002F7A68"/>
    <w:rsid w:val="0030410D"/>
    <w:rsid w:val="00326E7A"/>
    <w:rsid w:val="0033093D"/>
    <w:rsid w:val="003363A9"/>
    <w:rsid w:val="0034002F"/>
    <w:rsid w:val="003473CF"/>
    <w:rsid w:val="0036234E"/>
    <w:rsid w:val="00392EEF"/>
    <w:rsid w:val="003A3F52"/>
    <w:rsid w:val="003C6140"/>
    <w:rsid w:val="003D3A78"/>
    <w:rsid w:val="003E0AF4"/>
    <w:rsid w:val="003E3C7A"/>
    <w:rsid w:val="003E6DC8"/>
    <w:rsid w:val="00406BE0"/>
    <w:rsid w:val="00462CFB"/>
    <w:rsid w:val="00482E77"/>
    <w:rsid w:val="00485503"/>
    <w:rsid w:val="00487ECC"/>
    <w:rsid w:val="00490E2D"/>
    <w:rsid w:val="004A0AE7"/>
    <w:rsid w:val="004A166F"/>
    <w:rsid w:val="004A5233"/>
    <w:rsid w:val="004D324C"/>
    <w:rsid w:val="004E23D4"/>
    <w:rsid w:val="004F50CE"/>
    <w:rsid w:val="005022FD"/>
    <w:rsid w:val="005143BD"/>
    <w:rsid w:val="00536386"/>
    <w:rsid w:val="00550415"/>
    <w:rsid w:val="005629E3"/>
    <w:rsid w:val="00563E01"/>
    <w:rsid w:val="005748BD"/>
    <w:rsid w:val="005A48D9"/>
    <w:rsid w:val="005A7880"/>
    <w:rsid w:val="005B66B1"/>
    <w:rsid w:val="005D1ABA"/>
    <w:rsid w:val="005D42B6"/>
    <w:rsid w:val="005E1DAA"/>
    <w:rsid w:val="005E2820"/>
    <w:rsid w:val="006034DB"/>
    <w:rsid w:val="00606C50"/>
    <w:rsid w:val="00607067"/>
    <w:rsid w:val="00633EA3"/>
    <w:rsid w:val="00645A25"/>
    <w:rsid w:val="00646214"/>
    <w:rsid w:val="0067159D"/>
    <w:rsid w:val="00671B2D"/>
    <w:rsid w:val="006756B9"/>
    <w:rsid w:val="00677ADA"/>
    <w:rsid w:val="00697383"/>
    <w:rsid w:val="006A3EF1"/>
    <w:rsid w:val="006B1DC1"/>
    <w:rsid w:val="0070170F"/>
    <w:rsid w:val="007112E1"/>
    <w:rsid w:val="00726958"/>
    <w:rsid w:val="00735FA7"/>
    <w:rsid w:val="00737F34"/>
    <w:rsid w:val="007473CE"/>
    <w:rsid w:val="00751CE7"/>
    <w:rsid w:val="007734EC"/>
    <w:rsid w:val="0077647B"/>
    <w:rsid w:val="0077689C"/>
    <w:rsid w:val="00794A96"/>
    <w:rsid w:val="007B272C"/>
    <w:rsid w:val="007B756B"/>
    <w:rsid w:val="007D146B"/>
    <w:rsid w:val="007D5E82"/>
    <w:rsid w:val="007D69F8"/>
    <w:rsid w:val="007E2024"/>
    <w:rsid w:val="0080344B"/>
    <w:rsid w:val="00813275"/>
    <w:rsid w:val="00817D97"/>
    <w:rsid w:val="00827D26"/>
    <w:rsid w:val="00830578"/>
    <w:rsid w:val="00834FED"/>
    <w:rsid w:val="008568E5"/>
    <w:rsid w:val="008701FC"/>
    <w:rsid w:val="008837CA"/>
    <w:rsid w:val="00884EC9"/>
    <w:rsid w:val="00887747"/>
    <w:rsid w:val="008A39AD"/>
    <w:rsid w:val="008B0CC1"/>
    <w:rsid w:val="008E2B7C"/>
    <w:rsid w:val="008E3370"/>
    <w:rsid w:val="0090123D"/>
    <w:rsid w:val="0094670A"/>
    <w:rsid w:val="00954471"/>
    <w:rsid w:val="009660BD"/>
    <w:rsid w:val="0097533F"/>
    <w:rsid w:val="00997559"/>
    <w:rsid w:val="009A1C5E"/>
    <w:rsid w:val="009C024F"/>
    <w:rsid w:val="009C0388"/>
    <w:rsid w:val="009C7B06"/>
    <w:rsid w:val="00A1785E"/>
    <w:rsid w:val="00A21B7C"/>
    <w:rsid w:val="00A24C2D"/>
    <w:rsid w:val="00A35F74"/>
    <w:rsid w:val="00A473A8"/>
    <w:rsid w:val="00A47450"/>
    <w:rsid w:val="00A5063A"/>
    <w:rsid w:val="00A5681E"/>
    <w:rsid w:val="00A708B7"/>
    <w:rsid w:val="00A960F2"/>
    <w:rsid w:val="00AB5B10"/>
    <w:rsid w:val="00AC7493"/>
    <w:rsid w:val="00B113FF"/>
    <w:rsid w:val="00B12C4E"/>
    <w:rsid w:val="00B46FE5"/>
    <w:rsid w:val="00B60577"/>
    <w:rsid w:val="00B679F2"/>
    <w:rsid w:val="00B70309"/>
    <w:rsid w:val="00B72F0D"/>
    <w:rsid w:val="00B74767"/>
    <w:rsid w:val="00B816AD"/>
    <w:rsid w:val="00B84E30"/>
    <w:rsid w:val="00B94A43"/>
    <w:rsid w:val="00BA0F4A"/>
    <w:rsid w:val="00BA3F7A"/>
    <w:rsid w:val="00BA77CD"/>
    <w:rsid w:val="00BA7D7C"/>
    <w:rsid w:val="00BF00E5"/>
    <w:rsid w:val="00BF3DBA"/>
    <w:rsid w:val="00C04258"/>
    <w:rsid w:val="00C04CDD"/>
    <w:rsid w:val="00C40A0D"/>
    <w:rsid w:val="00C43330"/>
    <w:rsid w:val="00C51B53"/>
    <w:rsid w:val="00C904CB"/>
    <w:rsid w:val="00C9117D"/>
    <w:rsid w:val="00C91969"/>
    <w:rsid w:val="00C92022"/>
    <w:rsid w:val="00C972CF"/>
    <w:rsid w:val="00C97A74"/>
    <w:rsid w:val="00CA29E7"/>
    <w:rsid w:val="00CA5C57"/>
    <w:rsid w:val="00CB452E"/>
    <w:rsid w:val="00CC00C3"/>
    <w:rsid w:val="00CC3386"/>
    <w:rsid w:val="00CE2E6B"/>
    <w:rsid w:val="00CE57A6"/>
    <w:rsid w:val="00D01EBE"/>
    <w:rsid w:val="00D13F01"/>
    <w:rsid w:val="00D35DB6"/>
    <w:rsid w:val="00D5273B"/>
    <w:rsid w:val="00D60321"/>
    <w:rsid w:val="00D6233B"/>
    <w:rsid w:val="00D75568"/>
    <w:rsid w:val="00D75AA5"/>
    <w:rsid w:val="00D85EF9"/>
    <w:rsid w:val="00DA265C"/>
    <w:rsid w:val="00DA6D59"/>
    <w:rsid w:val="00DB0C9B"/>
    <w:rsid w:val="00DC7543"/>
    <w:rsid w:val="00DD50E6"/>
    <w:rsid w:val="00DD5738"/>
    <w:rsid w:val="00DD7357"/>
    <w:rsid w:val="00E0190B"/>
    <w:rsid w:val="00E10B75"/>
    <w:rsid w:val="00E1719A"/>
    <w:rsid w:val="00E6604C"/>
    <w:rsid w:val="00E84942"/>
    <w:rsid w:val="00E84C13"/>
    <w:rsid w:val="00E85BCD"/>
    <w:rsid w:val="00E96A33"/>
    <w:rsid w:val="00EC40D1"/>
    <w:rsid w:val="00EE3459"/>
    <w:rsid w:val="00EE74BB"/>
    <w:rsid w:val="00EF308A"/>
    <w:rsid w:val="00F141AD"/>
    <w:rsid w:val="00F4315A"/>
    <w:rsid w:val="00F454A6"/>
    <w:rsid w:val="00F67428"/>
    <w:rsid w:val="00F77BA9"/>
    <w:rsid w:val="00F817EF"/>
    <w:rsid w:val="00FA0908"/>
    <w:rsid w:val="00FA5AD9"/>
    <w:rsid w:val="00FB37F1"/>
    <w:rsid w:val="00FC27F8"/>
    <w:rsid w:val="00FD4DB6"/>
    <w:rsid w:val="00FE3CFE"/>
    <w:rsid w:val="00FF1F20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704F0"/>
  <w15:chartTrackingRefBased/>
  <w15:docId w15:val="{9F049949-E5D7-466C-9630-8E28370A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Main text"/>
    <w:qFormat/>
    <w:rsid w:val="00735FA7"/>
    <w:pPr>
      <w:spacing w:after="0" w:line="360" w:lineRule="auto"/>
      <w:ind w:firstLine="709"/>
      <w:jc w:val="both"/>
    </w:pPr>
    <w:rPr>
      <w:rFonts w:ascii="PT Astra Serif" w:hAnsi="PT Astra Serif"/>
      <w:sz w:val="28"/>
    </w:rPr>
  </w:style>
  <w:style w:type="paragraph" w:styleId="1">
    <w:name w:val="heading 1"/>
    <w:aliases w:val="Main Heading"/>
    <w:basedOn w:val="a"/>
    <w:next w:val="a"/>
    <w:link w:val="10"/>
    <w:uiPriority w:val="9"/>
    <w:qFormat/>
    <w:rsid w:val="00997559"/>
    <w:pPr>
      <w:pageBreakBefore/>
      <w:pBdr>
        <w:top w:val="nil"/>
        <w:left w:val="nil"/>
        <w:bottom w:val="nil"/>
        <w:right w:val="nil"/>
        <w:between w:val="nil"/>
      </w:pBdr>
      <w:spacing w:line="240" w:lineRule="auto"/>
      <w:ind w:firstLine="0"/>
      <w:jc w:val="center"/>
      <w:outlineLvl w:val="0"/>
    </w:pPr>
    <w:rPr>
      <w:b/>
      <w:bCs/>
      <w:caps/>
      <w:lang w:val="ru-RU"/>
    </w:rPr>
  </w:style>
  <w:style w:type="paragraph" w:styleId="2">
    <w:name w:val="heading 2"/>
    <w:aliases w:val="Subsection heading"/>
    <w:basedOn w:val="a0"/>
    <w:next w:val="a"/>
    <w:link w:val="20"/>
    <w:uiPriority w:val="9"/>
    <w:unhideWhenUsed/>
    <w:qFormat/>
    <w:rsid w:val="000C45EA"/>
    <w:pPr>
      <w:numPr>
        <w:ilvl w:val="1"/>
        <w:numId w:val="17"/>
      </w:numPr>
      <w:outlineLvl w:val="1"/>
    </w:pPr>
    <w:rPr>
      <w:b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5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5D42B6"/>
    <w:pPr>
      <w:tabs>
        <w:tab w:val="center" w:pos="4844"/>
        <w:tab w:val="right" w:pos="9689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D42B6"/>
    <w:rPr>
      <w:rFonts w:ascii="PT Astra Serif" w:hAnsi="PT Astra Serif"/>
      <w:sz w:val="28"/>
    </w:rPr>
  </w:style>
  <w:style w:type="paragraph" w:styleId="a6">
    <w:name w:val="footer"/>
    <w:basedOn w:val="a"/>
    <w:link w:val="a7"/>
    <w:uiPriority w:val="99"/>
    <w:unhideWhenUsed/>
    <w:rsid w:val="005D42B6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D42B6"/>
    <w:rPr>
      <w:rFonts w:ascii="PT Astra Serif" w:hAnsi="PT Astra Serif"/>
      <w:sz w:val="28"/>
    </w:rPr>
  </w:style>
  <w:style w:type="character" w:customStyle="1" w:styleId="10">
    <w:name w:val="Заголовок 1 Знак"/>
    <w:aliases w:val="Main Heading Знак"/>
    <w:basedOn w:val="a1"/>
    <w:link w:val="1"/>
    <w:uiPriority w:val="9"/>
    <w:rsid w:val="00997559"/>
    <w:rPr>
      <w:rFonts w:ascii="PT Astra Serif" w:hAnsi="PT Astra Serif"/>
      <w:b/>
      <w:bCs/>
      <w:caps/>
      <w:sz w:val="28"/>
      <w:lang w:val="ru-RU"/>
    </w:rPr>
  </w:style>
  <w:style w:type="character" w:styleId="a8">
    <w:name w:val="Hyperlink"/>
    <w:basedOn w:val="a1"/>
    <w:uiPriority w:val="99"/>
    <w:unhideWhenUsed/>
    <w:rsid w:val="00BA7D7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A7D7C"/>
    <w:pPr>
      <w:spacing w:after="100"/>
    </w:pPr>
  </w:style>
  <w:style w:type="paragraph" w:customStyle="1" w:styleId="Listing">
    <w:name w:val="Listing"/>
    <w:basedOn w:val="a"/>
    <w:link w:val="ListingChar"/>
    <w:qFormat/>
    <w:rsid w:val="0077689C"/>
    <w:pPr>
      <w:pBdr>
        <w:top w:val="single" w:sz="4" w:space="1" w:color="auto"/>
        <w:bottom w:val="single" w:sz="4" w:space="1" w:color="auto"/>
      </w:pBdr>
      <w:suppressAutoHyphens/>
      <w:autoSpaceDE w:val="0"/>
      <w:autoSpaceDN w:val="0"/>
      <w:adjustRightInd w:val="0"/>
      <w:spacing w:line="240" w:lineRule="auto"/>
      <w:ind w:firstLine="0"/>
    </w:pPr>
    <w:rPr>
      <w:rFonts w:ascii="PT Mono" w:hAnsi="PT Mono" w:cs="Times New Roman"/>
      <w:noProof/>
      <w:color w:val="000000" w:themeColor="text1"/>
      <w:sz w:val="24"/>
      <w:lang w:val="ru-RU"/>
    </w:rPr>
  </w:style>
  <w:style w:type="paragraph" w:styleId="a9">
    <w:name w:val="caption"/>
    <w:basedOn w:val="a"/>
    <w:next w:val="a"/>
    <w:uiPriority w:val="35"/>
    <w:unhideWhenUsed/>
    <w:qFormat/>
    <w:rsid w:val="00485503"/>
    <w:pPr>
      <w:keepNext/>
      <w:spacing w:line="240" w:lineRule="auto"/>
      <w:ind w:firstLine="0"/>
    </w:pPr>
    <w:rPr>
      <w:color w:val="000000" w:themeColor="text1"/>
      <w:szCs w:val="28"/>
    </w:rPr>
  </w:style>
  <w:style w:type="character" w:customStyle="1" w:styleId="ListingChar">
    <w:name w:val="Listing Char"/>
    <w:basedOn w:val="a1"/>
    <w:link w:val="Listing"/>
    <w:rsid w:val="0077689C"/>
    <w:rPr>
      <w:rFonts w:ascii="PT Mono" w:hAnsi="PT Mono" w:cs="Times New Roman"/>
      <w:noProof/>
      <w:color w:val="000000" w:themeColor="text1"/>
      <w:sz w:val="24"/>
      <w:lang w:val="ru-RU"/>
    </w:rPr>
  </w:style>
  <w:style w:type="table" w:styleId="aa">
    <w:name w:val="Table Grid"/>
    <w:basedOn w:val="a2"/>
    <w:uiPriority w:val="39"/>
    <w:rsid w:val="00E9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4F50CE"/>
    <w:pPr>
      <w:keepNext/>
      <w:keepLines/>
      <w:pageBreakBefore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customStyle="1" w:styleId="SectionHeading">
    <w:name w:val="Section Heading"/>
    <w:basedOn w:val="1"/>
    <w:next w:val="a"/>
    <w:link w:val="SectionHeadingChar"/>
    <w:qFormat/>
    <w:rsid w:val="000C45EA"/>
    <w:pPr>
      <w:numPr>
        <w:numId w:val="17"/>
      </w:numPr>
      <w:suppressAutoHyphens/>
      <w:jc w:val="left"/>
    </w:pPr>
    <w:rPr>
      <w:caps w:val="0"/>
    </w:rPr>
  </w:style>
  <w:style w:type="character" w:customStyle="1" w:styleId="SectionHeadingChar">
    <w:name w:val="Section Heading Char"/>
    <w:basedOn w:val="10"/>
    <w:link w:val="SectionHeading"/>
    <w:rsid w:val="00E85BCD"/>
    <w:rPr>
      <w:rFonts w:ascii="PT Astra Serif" w:hAnsi="PT Astra Serif"/>
      <w:b/>
      <w:bCs/>
      <w:caps w:val="0"/>
      <w:sz w:val="28"/>
      <w:lang w:val="ru-RU"/>
    </w:rPr>
  </w:style>
  <w:style w:type="paragraph" w:styleId="ac">
    <w:name w:val="List Paragraph"/>
    <w:basedOn w:val="a"/>
    <w:uiPriority w:val="34"/>
    <w:qFormat/>
    <w:rsid w:val="00A473A8"/>
    <w:pPr>
      <w:contextualSpacing/>
    </w:pPr>
  </w:style>
  <w:style w:type="character" w:styleId="ad">
    <w:name w:val="page number"/>
    <w:basedOn w:val="a1"/>
    <w:uiPriority w:val="99"/>
    <w:semiHidden/>
    <w:unhideWhenUsed/>
    <w:rsid w:val="00097094"/>
  </w:style>
  <w:style w:type="character" w:customStyle="1" w:styleId="20">
    <w:name w:val="Заголовок 2 Знак"/>
    <w:aliases w:val="Subsection heading Знак"/>
    <w:basedOn w:val="a1"/>
    <w:link w:val="2"/>
    <w:uiPriority w:val="9"/>
    <w:rsid w:val="00F141AD"/>
    <w:rPr>
      <w:rFonts w:ascii="PT Astra Serif" w:hAnsi="PT Astra Serif"/>
      <w:b/>
      <w:sz w:val="28"/>
      <w:lang w:val="ru-RU"/>
    </w:rPr>
  </w:style>
  <w:style w:type="paragraph" w:styleId="a0">
    <w:name w:val="No Spacing"/>
    <w:uiPriority w:val="1"/>
    <w:qFormat/>
    <w:rsid w:val="005748BD"/>
    <w:pPr>
      <w:spacing w:after="0" w:line="240" w:lineRule="auto"/>
      <w:ind w:firstLine="709"/>
    </w:pPr>
    <w:rPr>
      <w:rFonts w:ascii="PT Astra Serif" w:hAnsi="PT Astra Serif"/>
      <w:sz w:val="28"/>
    </w:rPr>
  </w:style>
  <w:style w:type="paragraph" w:customStyle="1" w:styleId="Subsubsection">
    <w:name w:val="Subsubsection"/>
    <w:basedOn w:val="3"/>
    <w:next w:val="a"/>
    <w:link w:val="SubsubsectionChar"/>
    <w:qFormat/>
    <w:rsid w:val="000C45EA"/>
    <w:pPr>
      <w:numPr>
        <w:ilvl w:val="2"/>
        <w:numId w:val="10"/>
      </w:numPr>
    </w:pPr>
    <w:rPr>
      <w:rFonts w:ascii="PT Astra Serif" w:hAnsi="PT Astra Serif"/>
      <w:color w:val="auto"/>
      <w:sz w:val="28"/>
      <w:lang w:val="ru-RU"/>
    </w:rPr>
  </w:style>
  <w:style w:type="character" w:customStyle="1" w:styleId="SubsubsectionChar">
    <w:name w:val="Subsubsection Char"/>
    <w:basedOn w:val="20"/>
    <w:link w:val="Subsubsection"/>
    <w:rsid w:val="000C45EA"/>
    <w:rPr>
      <w:rFonts w:ascii="PT Astra Serif" w:eastAsiaTheme="majorEastAsia" w:hAnsi="PT Astra Serif" w:cstheme="majorBidi"/>
      <w:b w:val="0"/>
      <w:sz w:val="28"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C45EA"/>
  </w:style>
  <w:style w:type="character" w:customStyle="1" w:styleId="30">
    <w:name w:val="Заголовок 3 Знак"/>
    <w:basedOn w:val="a1"/>
    <w:link w:val="3"/>
    <w:uiPriority w:val="9"/>
    <w:semiHidden/>
    <w:rsid w:val="000C45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e">
    <w:name w:val="Placeholder Text"/>
    <w:basedOn w:val="a1"/>
    <w:uiPriority w:val="99"/>
    <w:semiHidden/>
    <w:rsid w:val="00E0190B"/>
    <w:rPr>
      <w:color w:val="666666"/>
    </w:rPr>
  </w:style>
  <w:style w:type="character" w:styleId="af">
    <w:name w:val="Unresolved Mention"/>
    <w:basedOn w:val="a1"/>
    <w:uiPriority w:val="99"/>
    <w:semiHidden/>
    <w:unhideWhenUsed/>
    <w:rsid w:val="00C04CDD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C04CDD"/>
    <w:rPr>
      <w:color w:val="954F72" w:themeColor="followedHyperlink"/>
      <w:u w:val="single"/>
    </w:rPr>
  </w:style>
  <w:style w:type="character" w:styleId="af1">
    <w:name w:val="line number"/>
    <w:basedOn w:val="a1"/>
    <w:uiPriority w:val="99"/>
    <w:semiHidden/>
    <w:unhideWhenUsed/>
    <w:rsid w:val="0094670A"/>
  </w:style>
  <w:style w:type="paragraph" w:styleId="31">
    <w:name w:val="toc 3"/>
    <w:basedOn w:val="a"/>
    <w:next w:val="a"/>
    <w:autoRedefine/>
    <w:uiPriority w:val="39"/>
    <w:unhideWhenUsed/>
    <w:rsid w:val="00093E4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masik\Documents\Custom%20Office%20Templates\&#1064;&#1072;&#1073;&#1083;&#1086;&#1085;%20&#1080;&#1090;&#1084;&#108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9F2C1-625F-41BE-9FE7-0D0215D68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итмо</Template>
  <TotalTime>332</TotalTime>
  <Pages>13</Pages>
  <Words>2180</Words>
  <Characters>12428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dimasik</dc:creator>
  <cp:keywords/>
  <dc:description/>
  <cp:lastModifiedBy>Ravil Bayanov</cp:lastModifiedBy>
  <cp:revision>9</cp:revision>
  <cp:lastPrinted>2025-10-19T13:29:00Z</cp:lastPrinted>
  <dcterms:created xsi:type="dcterms:W3CDTF">2025-10-08T19:43:00Z</dcterms:created>
  <dcterms:modified xsi:type="dcterms:W3CDTF">2025-11-05T21:11:00Z</dcterms:modified>
</cp:coreProperties>
</file>