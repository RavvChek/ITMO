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304C8A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304C8A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343893C2" w:rsidR="00B12C4E" w:rsidRPr="00EF308A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="00777F77">
              <w:rPr>
                <w:lang w:val="ru-RU"/>
              </w:rPr>
              <w:t>6</w:t>
            </w:r>
            <w:r w:rsidR="00E96A33" w:rsidRPr="002C5FF5">
              <w:rPr>
                <w:lang w:val="ru-RU"/>
              </w:rPr>
              <w:br/>
            </w:r>
            <w:r w:rsidR="00EF308A">
              <w:rPr>
                <w:lang w:val="ru-RU"/>
              </w:rPr>
              <w:t>Администрирование систем и сетей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5B1BC538" w14:textId="52CA5CC2" w:rsidR="00E96A33" w:rsidRPr="00A3558F" w:rsidRDefault="00A3558F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Создание </w:t>
            </w:r>
            <w:r>
              <w:t>WLAN</w:t>
            </w:r>
          </w:p>
          <w:p w14:paraId="5369CAB0" w14:textId="675922F7" w:rsidR="00E96A33" w:rsidRPr="00BA3F7A" w:rsidRDefault="00BA3F7A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Желаемая оценка</w:t>
            </w:r>
            <w:r w:rsidRPr="00252E42">
              <w:rPr>
                <w:lang w:val="ru-RU"/>
              </w:rPr>
              <w:t xml:space="preserve">: </w:t>
            </w:r>
            <w:r>
              <w:rPr>
                <w:lang w:val="ru-RU"/>
              </w:rPr>
              <w:t>3</w:t>
            </w:r>
          </w:p>
          <w:p w14:paraId="1C919782" w14:textId="77777777" w:rsidR="00E96A33" w:rsidRPr="00E96A33" w:rsidRDefault="00E96A33" w:rsidP="00E96A33">
            <w:pPr>
              <w:tabs>
                <w:tab w:val="left" w:pos="2110"/>
              </w:tabs>
              <w:ind w:firstLine="0"/>
              <w:rPr>
                <w:lang w:val="ru-RU"/>
              </w:rPr>
            </w:pPr>
          </w:p>
        </w:tc>
      </w:tr>
      <w:tr w:rsidR="00E96A33" w:rsidRPr="00304C8A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4AD08042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735FA7">
              <w:rPr>
                <w:lang w:val="ru-RU"/>
              </w:rPr>
              <w:t>Н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Максимов</w:t>
            </w:r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0607CD58" w14:textId="1D38B98A" w:rsidR="00304C8A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4528776" w:history="1">
        <w:r w:rsidR="00304C8A" w:rsidRPr="00F80782">
          <w:rPr>
            <w:rStyle w:val="a8"/>
            <w:noProof/>
          </w:rPr>
          <w:t>План работы</w:t>
        </w:r>
        <w:r w:rsidR="00304C8A">
          <w:rPr>
            <w:noProof/>
            <w:webHidden/>
          </w:rPr>
          <w:tab/>
        </w:r>
        <w:r w:rsidR="00304C8A">
          <w:rPr>
            <w:noProof/>
            <w:webHidden/>
          </w:rPr>
          <w:fldChar w:fldCharType="begin"/>
        </w:r>
        <w:r w:rsidR="00304C8A">
          <w:rPr>
            <w:noProof/>
            <w:webHidden/>
          </w:rPr>
          <w:instrText xml:space="preserve"> PAGEREF _Toc214528776 \h </w:instrText>
        </w:r>
        <w:r w:rsidR="00304C8A">
          <w:rPr>
            <w:noProof/>
            <w:webHidden/>
          </w:rPr>
        </w:r>
        <w:r w:rsidR="00304C8A">
          <w:rPr>
            <w:noProof/>
            <w:webHidden/>
          </w:rPr>
          <w:fldChar w:fldCharType="separate"/>
        </w:r>
        <w:r w:rsidR="00304C8A">
          <w:rPr>
            <w:noProof/>
            <w:webHidden/>
          </w:rPr>
          <w:t>3</w:t>
        </w:r>
        <w:r w:rsidR="00304C8A">
          <w:rPr>
            <w:noProof/>
            <w:webHidden/>
          </w:rPr>
          <w:fldChar w:fldCharType="end"/>
        </w:r>
      </w:hyperlink>
    </w:p>
    <w:p w14:paraId="745D6249" w14:textId="03676474" w:rsidR="00304C8A" w:rsidRDefault="00304C8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4528777" w:history="1">
        <w:r w:rsidRPr="00F80782">
          <w:rPr>
            <w:rStyle w:val="a8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908900" w14:textId="0BBE26B8" w:rsidR="00304C8A" w:rsidRDefault="00304C8A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4528778" w:history="1">
        <w:r w:rsidRPr="00F80782">
          <w:rPr>
            <w:rStyle w:val="a8"/>
            <w:noProof/>
          </w:rPr>
          <w:t>1.1 Настройка основных параметров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E48FDA" w14:textId="6530D9B6" w:rsidR="00304C8A" w:rsidRDefault="00304C8A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4528779" w:history="1">
        <w:r w:rsidRPr="00F80782">
          <w:rPr>
            <w:rStyle w:val="a8"/>
            <w:noProof/>
          </w:rPr>
          <w:t>1.2 Настройка параметров проводной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F89A5" w14:textId="5C80180A" w:rsidR="00304C8A" w:rsidRDefault="00304C8A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4528780" w:history="1">
        <w:r w:rsidRPr="00F80782">
          <w:rPr>
            <w:rStyle w:val="a8"/>
            <w:noProof/>
          </w:rPr>
          <w:t>1.3 Настройка параметров точек доступа для выхода в сеть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0044B3" w14:textId="2C5FEEEA" w:rsidR="00304C8A" w:rsidRDefault="00304C8A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4528781" w:history="1">
        <w:r w:rsidRPr="00F80782">
          <w:rPr>
            <w:rStyle w:val="a8"/>
            <w:noProof/>
          </w:rPr>
          <w:t>1.4 Настройка параметров сервиса WLAN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5864FC" w14:textId="502906BE" w:rsidR="00304C8A" w:rsidRDefault="00304C8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4528782" w:history="1">
        <w:r w:rsidRPr="00F80782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_Toc214528782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937096" w14:textId="20270F36" w:rsidR="004F50CE" w:rsidRPr="00135FBF" w:rsidRDefault="004F50CE" w:rsidP="00633EA3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  <w:lang w:val="ru-RU"/>
        </w:rPr>
        <w:fldChar w:fldCharType="end"/>
      </w:r>
    </w:p>
    <w:p w14:paraId="4253193D" w14:textId="6FB8BF49" w:rsidR="004F50CE" w:rsidRDefault="00EF308A" w:rsidP="004F50CE">
      <w:pPr>
        <w:pStyle w:val="1"/>
      </w:pPr>
      <w:bookmarkStart w:id="0" w:name="_Toc214528776"/>
      <w:r>
        <w:lastRenderedPageBreak/>
        <w:t>План работы</w:t>
      </w:r>
      <w:bookmarkEnd w:id="0"/>
    </w:p>
    <w:p w14:paraId="198BF880" w14:textId="77777777" w:rsidR="00A3558F" w:rsidRPr="00A3558F" w:rsidRDefault="00A3558F" w:rsidP="00A3558F">
      <w:pPr>
        <w:rPr>
          <w:lang w:val="ru-RU"/>
        </w:rPr>
      </w:pPr>
      <w:r w:rsidRPr="00A3558F">
        <w:rPr>
          <w:lang w:val="ru-RU"/>
        </w:rPr>
        <w:t>1. Настройка подключения к проводной сети.</w:t>
      </w:r>
    </w:p>
    <w:p w14:paraId="29C8F901" w14:textId="77777777" w:rsidR="00A3558F" w:rsidRPr="00A3558F" w:rsidRDefault="00A3558F" w:rsidP="00A3558F">
      <w:pPr>
        <w:rPr>
          <w:lang w:val="ru-RU"/>
        </w:rPr>
      </w:pPr>
      <w:r w:rsidRPr="00A3558F">
        <w:rPr>
          <w:lang w:val="ru-RU"/>
        </w:rPr>
        <w:t>2. Настройка точек доступа и перевод их в режим онлайн.</w:t>
      </w:r>
    </w:p>
    <w:p w14:paraId="4F210395" w14:textId="4EC860B1" w:rsidR="00A3558F" w:rsidRPr="00A3558F" w:rsidRDefault="00A3558F" w:rsidP="00A3558F">
      <w:pPr>
        <w:rPr>
          <w:lang w:val="ru-RU"/>
        </w:rPr>
      </w:pPr>
      <w:r w:rsidRPr="00A3558F">
        <w:rPr>
          <w:lang w:val="ru-RU"/>
        </w:rPr>
        <w:t>(1) Создание групп точек доступа и добавление точек доступа с одинаковой</w:t>
      </w:r>
      <w:r>
        <w:rPr>
          <w:lang w:val="ru-RU"/>
        </w:rPr>
        <w:t xml:space="preserve"> </w:t>
      </w:r>
      <w:r w:rsidRPr="00A3558F">
        <w:rPr>
          <w:lang w:val="ru-RU"/>
        </w:rPr>
        <w:t>конфигурацией в одну группу для унифицированной настройки.</w:t>
      </w:r>
    </w:p>
    <w:p w14:paraId="58B993AA" w14:textId="7192905F" w:rsidR="00A3558F" w:rsidRPr="00A3558F" w:rsidRDefault="00A3558F" w:rsidP="00A3558F">
      <w:pPr>
        <w:rPr>
          <w:lang w:val="ru-RU"/>
        </w:rPr>
      </w:pPr>
      <w:r w:rsidRPr="00A3558F">
        <w:rPr>
          <w:lang w:val="ru-RU"/>
        </w:rPr>
        <w:t>(2) Настройка системных параметров контроллера доступа, включая код страны</w:t>
      </w:r>
      <w:r>
        <w:rPr>
          <w:lang w:val="ru-RU"/>
        </w:rPr>
        <w:t xml:space="preserve"> </w:t>
      </w:r>
      <w:r w:rsidRPr="00A3558F">
        <w:rPr>
          <w:lang w:val="ru-RU"/>
        </w:rPr>
        <w:t>и интерфейс-источник, используемый контроллером для связи с точками</w:t>
      </w:r>
      <w:r>
        <w:rPr>
          <w:lang w:val="ru-RU"/>
        </w:rPr>
        <w:t xml:space="preserve"> </w:t>
      </w:r>
      <w:r w:rsidRPr="00A3558F">
        <w:rPr>
          <w:lang w:val="ru-RU"/>
        </w:rPr>
        <w:t>доступа.</w:t>
      </w:r>
    </w:p>
    <w:p w14:paraId="03C7ECCA" w14:textId="3DEFB2ED" w:rsidR="00A3558F" w:rsidRPr="00A3558F" w:rsidRDefault="00A3558F" w:rsidP="00A3558F">
      <w:pPr>
        <w:rPr>
          <w:lang w:val="ru-RU"/>
        </w:rPr>
      </w:pPr>
      <w:r w:rsidRPr="00A3558F">
        <w:rPr>
          <w:lang w:val="ru-RU"/>
        </w:rPr>
        <w:t>(3) Настройка режима аутентификации AP и импорт AP для выхода точек</w:t>
      </w:r>
      <w:r>
        <w:rPr>
          <w:lang w:val="ru-RU"/>
        </w:rPr>
        <w:t xml:space="preserve"> </w:t>
      </w:r>
      <w:r w:rsidRPr="00A3558F">
        <w:rPr>
          <w:lang w:val="ru-RU"/>
        </w:rPr>
        <w:t>доступа в сеть.</w:t>
      </w:r>
    </w:p>
    <w:p w14:paraId="225DE246" w14:textId="10864458" w:rsidR="00735FA7" w:rsidRPr="00735FA7" w:rsidRDefault="00A3558F" w:rsidP="00A3558F">
      <w:pPr>
        <w:rPr>
          <w:lang w:val="ru-RU"/>
        </w:rPr>
      </w:pPr>
      <w:r w:rsidRPr="00A3558F">
        <w:rPr>
          <w:lang w:val="ru-RU"/>
        </w:rPr>
        <w:t>3. Настройка параметров сервисов WLAN и передача конфигурации точкам</w:t>
      </w:r>
      <w:r>
        <w:rPr>
          <w:lang w:val="ru-RU"/>
        </w:rPr>
        <w:t xml:space="preserve"> </w:t>
      </w:r>
      <w:r w:rsidRPr="00A3558F">
        <w:rPr>
          <w:lang w:val="ru-RU"/>
        </w:rPr>
        <w:t>доступа, чтобы обеспечить доступ STA к WLAN.</w:t>
      </w:r>
      <w:r w:rsidRPr="00A3558F">
        <w:rPr>
          <w:lang w:val="ru-RU"/>
        </w:rPr>
        <w:cr/>
      </w:r>
    </w:p>
    <w:p w14:paraId="67302181" w14:textId="657CB0CB" w:rsidR="004A0AE7" w:rsidRDefault="00697383" w:rsidP="004A0AE7">
      <w:pPr>
        <w:pStyle w:val="SectionHeading"/>
      </w:pPr>
      <w:bookmarkStart w:id="1" w:name="_Toc214528777"/>
      <w:r>
        <w:lastRenderedPageBreak/>
        <w:t>Ход работы</w:t>
      </w:r>
      <w:bookmarkEnd w:id="1"/>
    </w:p>
    <w:p w14:paraId="2576F4A9" w14:textId="36651EA9" w:rsidR="00697383" w:rsidRDefault="00697383" w:rsidP="00697383">
      <w:pPr>
        <w:pStyle w:val="2"/>
      </w:pPr>
      <w:bookmarkStart w:id="2" w:name="_Toc214528778"/>
      <w:r>
        <w:t>Настро</w:t>
      </w:r>
      <w:r w:rsidR="00563E01">
        <w:t>йка</w:t>
      </w:r>
      <w:r>
        <w:t xml:space="preserve"> основны</w:t>
      </w:r>
      <w:r w:rsidR="00563E01">
        <w:t>х</w:t>
      </w:r>
      <w:r>
        <w:t xml:space="preserve"> параметр</w:t>
      </w:r>
      <w:r w:rsidR="00563E01">
        <w:t>ов</w:t>
      </w:r>
      <w:r>
        <w:t xml:space="preserve"> устройств</w:t>
      </w:r>
      <w:r w:rsidR="00563E01">
        <w:t>а</w:t>
      </w:r>
      <w:bookmarkEnd w:id="2"/>
    </w:p>
    <w:p w14:paraId="44E5BEAB" w14:textId="77777777" w:rsidR="00F817EF" w:rsidRDefault="00F817EF" w:rsidP="00F817EF">
      <w:pPr>
        <w:rPr>
          <w:lang w:val="ru-RU"/>
        </w:rPr>
      </w:pPr>
    </w:p>
    <w:p w14:paraId="24A77F1A" w14:textId="0C0883AE" w:rsidR="00F817EF" w:rsidRPr="00F817EF" w:rsidRDefault="00A3558F" w:rsidP="00F817EF">
      <w:pPr>
        <w:ind w:left="-1134"/>
        <w:jc w:val="center"/>
        <w:rPr>
          <w:lang w:val="ru-RU"/>
        </w:rPr>
      </w:pPr>
      <w:r w:rsidRPr="00A3558F">
        <w:rPr>
          <w:noProof/>
          <w:lang w:val="ru-RU"/>
        </w:rPr>
        <w:drawing>
          <wp:inline distT="0" distB="0" distL="0" distR="0" wp14:anchorId="13BF9789" wp14:editId="2CE7AF94">
            <wp:extent cx="6120130" cy="4179570"/>
            <wp:effectExtent l="0" t="0" r="0" b="0"/>
            <wp:docPr id="61729679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679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5B41" w14:textId="7C5B8F4D" w:rsidR="00563E01" w:rsidRPr="00A3558F" w:rsidRDefault="00563E01" w:rsidP="0090123D">
      <w:pPr>
        <w:ind w:firstLine="0"/>
        <w:rPr>
          <w:b/>
          <w:bCs/>
          <w:i/>
          <w:iCs/>
          <w:lang w:val="ru-RU"/>
        </w:rPr>
      </w:pPr>
    </w:p>
    <w:p w14:paraId="21AF6267" w14:textId="39058A3D" w:rsidR="00884EC9" w:rsidRPr="00A3558F" w:rsidRDefault="00A3558F" w:rsidP="00697383">
      <w:pPr>
        <w:rPr>
          <w:lang w:val="ru-RU"/>
        </w:rPr>
      </w:pPr>
      <w:r>
        <w:t xml:space="preserve">POE </w:t>
      </w:r>
      <w:r>
        <w:rPr>
          <w:lang w:val="ru-RU"/>
        </w:rPr>
        <w:t>подключен автоматически</w:t>
      </w:r>
    </w:p>
    <w:p w14:paraId="63D87F07" w14:textId="77777777" w:rsidR="00735FA7" w:rsidRPr="00B74767" w:rsidRDefault="00735FA7" w:rsidP="00697383"/>
    <w:p w14:paraId="724E55D9" w14:textId="09E112FF" w:rsidR="003473CF" w:rsidRDefault="00252E42" w:rsidP="00252E42">
      <w:pPr>
        <w:pStyle w:val="2"/>
      </w:pPr>
      <w:bookmarkStart w:id="3" w:name="_Toc214528779"/>
      <w:r>
        <w:t>Настрой</w:t>
      </w:r>
      <w:r w:rsidR="00A3558F">
        <w:t>ка параметров проводной сети</w:t>
      </w:r>
      <w:bookmarkEnd w:id="3"/>
    </w:p>
    <w:p w14:paraId="636A63EF" w14:textId="2BE2861A" w:rsidR="00A3558F" w:rsidRDefault="00A3558F" w:rsidP="00A3558F">
      <w:pPr>
        <w:ind w:firstLine="0"/>
        <w:rPr>
          <w:lang w:val="ru-RU"/>
        </w:rPr>
      </w:pPr>
    </w:p>
    <w:p w14:paraId="5D924974" w14:textId="7906A80C" w:rsidR="00A3558F" w:rsidRPr="00A3558F" w:rsidRDefault="00A3558F" w:rsidP="00A3558F">
      <w:pPr>
        <w:ind w:firstLine="0"/>
        <w:rPr>
          <w:lang w:val="ru-RU"/>
        </w:rPr>
      </w:pPr>
      <w:r>
        <w:rPr>
          <w:lang w:val="ru-RU"/>
        </w:rPr>
        <w:t xml:space="preserve">Настройка </w:t>
      </w:r>
      <w:r>
        <w:t>VLAN</w:t>
      </w:r>
    </w:p>
    <w:p w14:paraId="71CCD212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[S1]vlan batch 100 101</w:t>
      </w:r>
    </w:p>
    <w:p w14:paraId="59A3DFD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[S1]interface GigabitEthernet0/0/2</w:t>
      </w:r>
    </w:p>
    <w:p w14:paraId="7ECE48B0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[S1-GigabitEthernet0/0/2]port link-type trunk</w:t>
      </w:r>
    </w:p>
    <w:p w14:paraId="4AC77A2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[S1-GigabitEthernet0/0/2]port trunk allow-pass vlan 100 101</w:t>
      </w:r>
    </w:p>
    <w:p w14:paraId="61A516EF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[S1-GigabitEthernet0/0/2]quit</w:t>
      </w:r>
    </w:p>
    <w:p w14:paraId="156DAB97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[S1]interface GigabitEthernet0/0/3</w:t>
      </w:r>
    </w:p>
    <w:p w14:paraId="2B5C6E6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[S1-GigabitEthernet0/0/3]port link-type trunk</w:t>
      </w:r>
    </w:p>
    <w:p w14:paraId="14039E17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[S1-GigabitEthernet0/0/3]port trunk allow-pass vlan 100 101</w:t>
      </w:r>
    </w:p>
    <w:p w14:paraId="69D48ED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[S1-GigabitEthernet0/0/3]quit</w:t>
      </w:r>
    </w:p>
    <w:p w14:paraId="1A7836E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[S1]interface GigabitEthernet0/0/1</w:t>
      </w:r>
    </w:p>
    <w:p w14:paraId="10DE23BE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[S1-GigabitEthernet0/0/1]port link-type trunk</w:t>
      </w:r>
    </w:p>
    <w:p w14:paraId="3EF0768A" w14:textId="350DE6DF" w:rsidR="003473C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[S1-GigabitEthernet0/0/1]port trunk allow-pass vlan 100 101</w:t>
      </w:r>
    </w:p>
    <w:p w14:paraId="0D1570FE" w14:textId="6B60CB5A" w:rsidR="003473CF" w:rsidRDefault="003473CF" w:rsidP="003473CF">
      <w:pPr>
        <w:spacing w:after="160" w:line="259" w:lineRule="auto"/>
        <w:ind w:firstLine="0"/>
        <w:jc w:val="left"/>
        <w:rPr>
          <w:b/>
          <w:bCs/>
          <w:i/>
          <w:iCs/>
        </w:rPr>
      </w:pPr>
    </w:p>
    <w:p w14:paraId="2069FCEE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lastRenderedPageBreak/>
        <w:t>[AC]vlan batch 100 101</w:t>
      </w:r>
    </w:p>
    <w:p w14:paraId="1D18F554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Info: This operation may take a few seconds. Please wait for a moment...done.</w:t>
      </w:r>
    </w:p>
    <w:p w14:paraId="61885A3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[AC]interface GigabitEthernet 0/0/1</w:t>
      </w:r>
    </w:p>
    <w:p w14:paraId="46F949B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[AC-GigabitEthernet0/0/1]port link-type trunk</w:t>
      </w:r>
    </w:p>
    <w:p w14:paraId="648CEC1B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[AC-GigabitEthernet0/0/1]port trunk allow-pass vlan 100 101</w:t>
      </w:r>
    </w:p>
    <w:p w14:paraId="76BD5426" w14:textId="0D4ABBBA" w:rsidR="003473C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[AC-GigabitEthernet0/0/1]quit</w:t>
      </w:r>
    </w:p>
    <w:p w14:paraId="0C3C3956" w14:textId="77777777" w:rsidR="00884EC9" w:rsidRPr="00A3558F" w:rsidRDefault="00884EC9" w:rsidP="0090123D">
      <w:pPr>
        <w:ind w:firstLine="0"/>
        <w:rPr>
          <w:b/>
          <w:bCs/>
          <w:i/>
          <w:iCs/>
        </w:rPr>
      </w:pPr>
    </w:p>
    <w:p w14:paraId="08D5F2A7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[S3]vlan batch 100 101</w:t>
      </w:r>
    </w:p>
    <w:p w14:paraId="12CA99CF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[S3]interface GigabitEthernet 0/0/2</w:t>
      </w:r>
    </w:p>
    <w:p w14:paraId="017B42F7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[S3-GigabitEthernet0/0/2]port link-type trunk</w:t>
      </w:r>
    </w:p>
    <w:p w14:paraId="70C4AA0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[S3-GigabitEthernet0/0/2]port trunk allow-pass vlan 100 101</w:t>
      </w:r>
    </w:p>
    <w:p w14:paraId="43BB1C58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[S3-GigabitEthernet0/0/2]quit</w:t>
      </w:r>
    </w:p>
    <w:p w14:paraId="7C3B2685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[S3]interface GigabitEthernet 0/0/1</w:t>
      </w:r>
    </w:p>
    <w:p w14:paraId="0441B242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[S3-GigabitEthernet0/0/1]port link-type trunk</w:t>
      </w:r>
    </w:p>
    <w:p w14:paraId="67603DDB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[S3-GigabitEthernet0/0/1]port trunk pvid vlan 100</w:t>
      </w:r>
    </w:p>
    <w:p w14:paraId="7231D704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[S3-GigabitEthernet0/0/1]port trunk allow-pass vlan 100 101</w:t>
      </w:r>
    </w:p>
    <w:p w14:paraId="7B008F30" w14:textId="7D12BA32" w:rsidR="003473C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[S3-GigabitEthernet0/0/1]quit</w:t>
      </w:r>
    </w:p>
    <w:p w14:paraId="53EF4FE2" w14:textId="77777777" w:rsidR="003473CF" w:rsidRPr="00884EC9" w:rsidRDefault="003473CF" w:rsidP="00884EC9">
      <w:pPr>
        <w:ind w:firstLine="0"/>
        <w:rPr>
          <w:b/>
          <w:bCs/>
          <w:i/>
          <w:iCs/>
        </w:rPr>
      </w:pPr>
    </w:p>
    <w:p w14:paraId="23A75169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[S4]interface GigabitEthernet0/0/3</w:t>
      </w:r>
    </w:p>
    <w:p w14:paraId="64EAF27F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[S4-GigabitEthernet0/0/3]port link-type trunk</w:t>
      </w:r>
    </w:p>
    <w:p w14:paraId="2465EBAC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[S4-GigabitEthernet0/0/3]port trunk allow-pass vlan 100 to 101</w:t>
      </w:r>
    </w:p>
    <w:p w14:paraId="750EF0C9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[S4-GigabitEthernet0/0/3]quit</w:t>
      </w:r>
    </w:p>
    <w:p w14:paraId="59383DEA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[S4]interface GigabitEthernet0/0/1</w:t>
      </w:r>
    </w:p>
    <w:p w14:paraId="5DAC0D40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[S4-GigabitEthernet0/0/1]port link-type trunk</w:t>
      </w:r>
    </w:p>
    <w:p w14:paraId="2C8548E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[S4-GigabitEthernet0/0/1]port trunk pvid vlan 100</w:t>
      </w:r>
    </w:p>
    <w:p w14:paraId="1049F0E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[S4-GigabitEthernet0/0/1]port trunk allow-pass vlan 100 to 101</w:t>
      </w:r>
    </w:p>
    <w:p w14:paraId="2A74E7B3" w14:textId="7FAA94FE" w:rsidR="003473CF" w:rsidRPr="00374E55" w:rsidRDefault="00A3558F" w:rsidP="00A3558F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[S4-GigabitEthernet0/0/1]quit</w:t>
      </w:r>
    </w:p>
    <w:p w14:paraId="51E434A9" w14:textId="51389671" w:rsidR="003473CF" w:rsidRPr="00374E55" w:rsidRDefault="003473CF" w:rsidP="0090123D">
      <w:pPr>
        <w:ind w:firstLine="0"/>
        <w:rPr>
          <w:b/>
          <w:bCs/>
          <w:i/>
          <w:iCs/>
        </w:rPr>
      </w:pPr>
    </w:p>
    <w:p w14:paraId="57C81FE5" w14:textId="21D935B5" w:rsidR="00A3558F" w:rsidRPr="00374E55" w:rsidRDefault="00A3558F" w:rsidP="0090123D">
      <w:pPr>
        <w:ind w:firstLine="0"/>
      </w:pPr>
      <w:r>
        <w:rPr>
          <w:lang w:val="ru-RU"/>
        </w:rPr>
        <w:t>Настройка</w:t>
      </w:r>
      <w:r w:rsidRPr="00374E55">
        <w:t xml:space="preserve"> </w:t>
      </w:r>
      <w:r>
        <w:t>IP</w:t>
      </w:r>
      <w:r w:rsidRPr="00374E55">
        <w:t xml:space="preserve"> </w:t>
      </w:r>
      <w:r>
        <w:rPr>
          <w:lang w:val="ru-RU"/>
        </w:rPr>
        <w:t>адресов</w:t>
      </w:r>
      <w:r w:rsidRPr="00374E55">
        <w:t xml:space="preserve"> </w:t>
      </w:r>
      <w:r>
        <w:rPr>
          <w:lang w:val="ru-RU"/>
        </w:rPr>
        <w:t>интерфейсов</w:t>
      </w:r>
    </w:p>
    <w:p w14:paraId="27FBFFA8" w14:textId="77777777" w:rsidR="00A3558F" w:rsidRPr="00374E55" w:rsidRDefault="00A3558F" w:rsidP="00A3558F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[S1]interface Vlanif 101</w:t>
      </w:r>
    </w:p>
    <w:p w14:paraId="098BA99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[S1-Vlanif101]ip address 192.168.101.254 24</w:t>
      </w:r>
    </w:p>
    <w:p w14:paraId="4DF5223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[S1-Vlanif101]quit</w:t>
      </w:r>
    </w:p>
    <w:p w14:paraId="502DE866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[S1]interface LoopBack 0</w:t>
      </w:r>
    </w:p>
    <w:p w14:paraId="0C398426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[S1-LoopBack0]ip address 10.0.1.1 32</w:t>
      </w:r>
    </w:p>
    <w:p w14:paraId="158F5949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[S1-LoopBack0]interface Vlanif 100</w:t>
      </w:r>
    </w:p>
    <w:p w14:paraId="385D50DA" w14:textId="3760F0D4" w:rsidR="003473C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[S1-Vlanif100]ip address 192.168.100.254 24</w:t>
      </w:r>
    </w:p>
    <w:p w14:paraId="6245A16C" w14:textId="77777777" w:rsidR="00884EC9" w:rsidRPr="00374E55" w:rsidRDefault="00884EC9" w:rsidP="0090123D">
      <w:pPr>
        <w:ind w:firstLine="0"/>
        <w:rPr>
          <w:b/>
          <w:bCs/>
          <w:i/>
          <w:iCs/>
        </w:rPr>
      </w:pPr>
    </w:p>
    <w:p w14:paraId="36123A02" w14:textId="044D670F" w:rsidR="00A3558F" w:rsidRPr="00A3558F" w:rsidRDefault="00A3558F" w:rsidP="0090123D">
      <w:pPr>
        <w:ind w:firstLine="0"/>
      </w:pPr>
      <w:r>
        <w:rPr>
          <w:lang w:val="ru-RU"/>
        </w:rPr>
        <w:t>Настройка</w:t>
      </w:r>
      <w:r w:rsidRPr="00A3558F">
        <w:t xml:space="preserve"> </w:t>
      </w:r>
      <w:r>
        <w:t>DHCP</w:t>
      </w:r>
    </w:p>
    <w:p w14:paraId="0370D18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[AC]interface Vlanif 100</w:t>
      </w:r>
    </w:p>
    <w:p w14:paraId="20C2DEC6" w14:textId="1A21FA70" w:rsidR="00884EC9" w:rsidRPr="00374E55" w:rsidRDefault="00A3558F" w:rsidP="00A3558F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[AC-Vlanif100]ip address 192.168.100.254 24</w:t>
      </w:r>
    </w:p>
    <w:p w14:paraId="7699749E" w14:textId="77777777" w:rsidR="00884EC9" w:rsidRPr="005D1ABA" w:rsidRDefault="00884EC9" w:rsidP="0090123D">
      <w:pPr>
        <w:ind w:firstLine="0"/>
        <w:rPr>
          <w:b/>
          <w:bCs/>
          <w:i/>
          <w:iCs/>
        </w:rPr>
      </w:pPr>
    </w:p>
    <w:p w14:paraId="4B644C84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[S1]dhcp enable</w:t>
      </w:r>
    </w:p>
    <w:p w14:paraId="61D83FF7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[S1]ip pool sta</w:t>
      </w:r>
    </w:p>
    <w:p w14:paraId="401AC2AB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[S1-ip-pool-sta]network 192.168.101.0 mask 24</w:t>
      </w:r>
    </w:p>
    <w:p w14:paraId="5DAAEF17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[S1-ip-pool-sta]gateway-list 192.168.101.254</w:t>
      </w:r>
    </w:p>
    <w:p w14:paraId="01A31E7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[S1-ip-pool-sta]</w:t>
      </w:r>
    </w:p>
    <w:p w14:paraId="69D3D420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[S1-ip-pool-sta]quit</w:t>
      </w:r>
    </w:p>
    <w:p w14:paraId="7E7DD239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lastRenderedPageBreak/>
        <w:t>[S1]interface Vlanif 101</w:t>
      </w:r>
    </w:p>
    <w:p w14:paraId="3BF6D10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[S1-Vlanif101]dhcp select global</w:t>
      </w:r>
    </w:p>
    <w:p w14:paraId="64896415" w14:textId="06BD471F" w:rsidR="0090123D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[S1-Vlanif101]quit</w:t>
      </w:r>
    </w:p>
    <w:p w14:paraId="3EF0F810" w14:textId="77777777" w:rsidR="0090123D" w:rsidRDefault="0090123D" w:rsidP="00884EC9">
      <w:pPr>
        <w:ind w:firstLine="0"/>
        <w:rPr>
          <w:b/>
          <w:bCs/>
          <w:i/>
          <w:iCs/>
        </w:rPr>
      </w:pPr>
    </w:p>
    <w:p w14:paraId="305C9CE3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[AC]dhcp enable</w:t>
      </w:r>
    </w:p>
    <w:p w14:paraId="6BFB8DE6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[AC]ip pool ap</w:t>
      </w:r>
    </w:p>
    <w:p w14:paraId="2C7F9DCD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Info: It is successful to create an IP address pool.</w:t>
      </w:r>
    </w:p>
    <w:p w14:paraId="36D59505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[AC-ip-pool-ap]network 192.168.100.254 mask 24</w:t>
      </w:r>
    </w:p>
    <w:p w14:paraId="3AC2A899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[AC-ip-pool-ap]gateway-list 192.168.100.254</w:t>
      </w:r>
    </w:p>
    <w:p w14:paraId="58CACFDF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[AC-ip-pool-ap]quit</w:t>
      </w:r>
    </w:p>
    <w:p w14:paraId="77957321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[AC]interface Vlanif 100</w:t>
      </w:r>
    </w:p>
    <w:p w14:paraId="3B6EA004" w14:textId="77777777" w:rsidR="00A3558F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[AC-Vlanif100]dhcp select global</w:t>
      </w:r>
    </w:p>
    <w:p w14:paraId="434955D7" w14:textId="1DFD8A01" w:rsidR="00D5273B" w:rsidRPr="00A3558F" w:rsidRDefault="00A3558F" w:rsidP="00A3558F">
      <w:pPr>
        <w:pStyle w:val="Listing"/>
        <w:ind w:left="-1134"/>
        <w:rPr>
          <w:lang w:val="en-US"/>
        </w:rPr>
      </w:pPr>
      <w:r w:rsidRPr="00A3558F">
        <w:rPr>
          <w:lang w:val="en-US"/>
        </w:rPr>
        <w:t>[AC-Vlanif100]quit</w:t>
      </w:r>
    </w:p>
    <w:p w14:paraId="391F2658" w14:textId="77777777" w:rsidR="00D5273B" w:rsidRPr="00374E55" w:rsidRDefault="00D5273B" w:rsidP="00884EC9">
      <w:pPr>
        <w:ind w:firstLine="0"/>
        <w:rPr>
          <w:b/>
          <w:bCs/>
          <w:i/>
          <w:iCs/>
        </w:rPr>
      </w:pPr>
    </w:p>
    <w:p w14:paraId="31B1532B" w14:textId="4B495E42" w:rsidR="00E84942" w:rsidRDefault="00A3558F" w:rsidP="00D5273B">
      <w:pPr>
        <w:pStyle w:val="2"/>
      </w:pPr>
      <w:bookmarkStart w:id="4" w:name="_Toc214528780"/>
      <w:r>
        <w:t>Настройка параметров точек доступа</w:t>
      </w:r>
      <w:r w:rsidR="00D344C9">
        <w:t xml:space="preserve"> для выхода в сеть</w:t>
      </w:r>
      <w:bookmarkEnd w:id="4"/>
    </w:p>
    <w:p w14:paraId="47449A99" w14:textId="77777777" w:rsidR="00D5273B" w:rsidRPr="00D5273B" w:rsidRDefault="00D5273B" w:rsidP="00D5273B">
      <w:pPr>
        <w:rPr>
          <w:lang w:val="ru-RU"/>
        </w:rPr>
      </w:pPr>
    </w:p>
    <w:p w14:paraId="3CA84177" w14:textId="77777777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[AC]wlan</w:t>
      </w:r>
    </w:p>
    <w:p w14:paraId="1DE45896" w14:textId="77777777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[AC-wlan-view]ap-group name ap-group1</w:t>
      </w:r>
    </w:p>
    <w:p w14:paraId="23EB4D27" w14:textId="5C272A9D" w:rsidR="0090123D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[AC-wlan-ap-group-ap-group1]quit</w:t>
      </w:r>
    </w:p>
    <w:p w14:paraId="3C0882C1" w14:textId="77777777" w:rsidR="0090123D" w:rsidRPr="00374E55" w:rsidRDefault="0090123D" w:rsidP="00E84942">
      <w:pPr>
        <w:ind w:firstLine="0"/>
        <w:rPr>
          <w:b/>
          <w:bCs/>
          <w:i/>
          <w:iCs/>
        </w:rPr>
      </w:pPr>
    </w:p>
    <w:p w14:paraId="78AF19D0" w14:textId="19715CAF" w:rsidR="00D344C9" w:rsidRPr="00D344C9" w:rsidRDefault="00D344C9" w:rsidP="00E84942">
      <w:pPr>
        <w:ind w:firstLine="0"/>
        <w:rPr>
          <w:lang w:val="ru-RU"/>
        </w:rPr>
      </w:pPr>
      <w:r>
        <w:rPr>
          <w:lang w:val="ru-RU"/>
        </w:rPr>
        <w:t>Создаем</w:t>
      </w:r>
      <w:r w:rsidRPr="00D344C9">
        <w:rPr>
          <w:lang w:val="ru-RU"/>
        </w:rPr>
        <w:t xml:space="preserve"> </w:t>
      </w:r>
      <w:r>
        <w:rPr>
          <w:lang w:val="ru-RU"/>
        </w:rPr>
        <w:t xml:space="preserve">профиль регулирующего домена и настраиваем код страны </w:t>
      </w:r>
      <w:r>
        <w:t>AC</w:t>
      </w:r>
      <w:r>
        <w:rPr>
          <w:lang w:val="ru-RU"/>
        </w:rPr>
        <w:t xml:space="preserve"> в профиле</w:t>
      </w:r>
    </w:p>
    <w:p w14:paraId="252D6A5D" w14:textId="6CDCEEA7" w:rsidR="001E6BA4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[AC-wlan-view]regulatory-domain-profile name default</w:t>
      </w:r>
    </w:p>
    <w:p w14:paraId="6C299891" w14:textId="77777777" w:rsidR="001E6BA4" w:rsidRPr="00374E55" w:rsidRDefault="001E6BA4" w:rsidP="001E6BA4">
      <w:pPr>
        <w:ind w:firstLine="0"/>
      </w:pPr>
    </w:p>
    <w:p w14:paraId="4154C81C" w14:textId="5B15B4E3" w:rsidR="00D344C9" w:rsidRPr="00D344C9" w:rsidRDefault="00D344C9" w:rsidP="001E6BA4">
      <w:pPr>
        <w:ind w:firstLine="0"/>
      </w:pPr>
      <w:r>
        <w:rPr>
          <w:lang w:val="ru-RU"/>
        </w:rPr>
        <w:t>Настройка</w:t>
      </w:r>
      <w:r w:rsidRPr="00D344C9">
        <w:t xml:space="preserve"> </w:t>
      </w:r>
      <w:r>
        <w:rPr>
          <w:lang w:val="ru-RU"/>
        </w:rPr>
        <w:t>кода</w:t>
      </w:r>
      <w:r w:rsidRPr="00D344C9">
        <w:t xml:space="preserve"> </w:t>
      </w:r>
      <w:r>
        <w:rPr>
          <w:lang w:val="ru-RU"/>
        </w:rPr>
        <w:t>страны</w:t>
      </w:r>
    </w:p>
    <w:p w14:paraId="7BD65E1A" w14:textId="6D76416B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[AC-wlan-regulate-domain-default]country-code cn</w:t>
      </w:r>
    </w:p>
    <w:p w14:paraId="4876FFAF" w14:textId="77777777" w:rsidR="00D344C9" w:rsidRPr="00374E55" w:rsidRDefault="00D344C9" w:rsidP="001E6BA4">
      <w:pPr>
        <w:ind w:firstLine="0"/>
      </w:pPr>
    </w:p>
    <w:p w14:paraId="2A879ED6" w14:textId="77777777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[AC]wlan</w:t>
      </w:r>
    </w:p>
    <w:p w14:paraId="2FE5338A" w14:textId="77777777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[AC-wlan-view]ap-group name ap-group1</w:t>
      </w:r>
    </w:p>
    <w:p w14:paraId="546E31AC" w14:textId="06F6FDAB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[AC-wlan-ap-group-ap-group1]regulatory-domain-profile default</w:t>
      </w:r>
    </w:p>
    <w:p w14:paraId="6C24A22B" w14:textId="77777777" w:rsidR="00D344C9" w:rsidRPr="00D344C9" w:rsidRDefault="00D344C9" w:rsidP="001E6BA4">
      <w:pPr>
        <w:ind w:firstLine="0"/>
      </w:pPr>
    </w:p>
    <w:p w14:paraId="7F108361" w14:textId="364A9292" w:rsidR="00D344C9" w:rsidRPr="00374E55" w:rsidRDefault="00D344C9" w:rsidP="001E6BA4">
      <w:pPr>
        <w:ind w:firstLine="0"/>
      </w:pPr>
      <w:r>
        <w:rPr>
          <w:lang w:val="ru-RU"/>
        </w:rPr>
        <w:t>Настройка</w:t>
      </w:r>
      <w:r w:rsidRPr="00374E55">
        <w:t xml:space="preserve"> </w:t>
      </w:r>
      <w:r>
        <w:rPr>
          <w:lang w:val="ru-RU"/>
        </w:rPr>
        <w:t>интерфейса</w:t>
      </w:r>
    </w:p>
    <w:p w14:paraId="6833F1C0" w14:textId="323FE08D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[AC-Vlanif100]capwap source interface Vlanif 100</w:t>
      </w:r>
    </w:p>
    <w:p w14:paraId="759F619D" w14:textId="77777777" w:rsidR="00D344C9" w:rsidRPr="00D344C9" w:rsidRDefault="00D344C9" w:rsidP="001E6BA4">
      <w:pPr>
        <w:ind w:firstLine="0"/>
      </w:pPr>
    </w:p>
    <w:p w14:paraId="74A98AD3" w14:textId="677B3790" w:rsidR="00D344C9" w:rsidRPr="00374E55" w:rsidRDefault="00D344C9" w:rsidP="001E6BA4">
      <w:pPr>
        <w:ind w:firstLine="0"/>
      </w:pPr>
      <w:r>
        <w:rPr>
          <w:lang w:val="ru-RU"/>
        </w:rPr>
        <w:t>Настройка</w:t>
      </w:r>
      <w:r w:rsidRPr="00374E55">
        <w:t xml:space="preserve"> </w:t>
      </w:r>
      <w:r>
        <w:rPr>
          <w:lang w:val="ru-RU"/>
        </w:rPr>
        <w:t>аутентификации</w:t>
      </w:r>
      <w:r w:rsidRPr="00374E55">
        <w:t xml:space="preserve"> </w:t>
      </w:r>
      <w:r>
        <w:rPr>
          <w:lang w:val="ru-RU"/>
        </w:rPr>
        <w:t>точек</w:t>
      </w:r>
      <w:r w:rsidRPr="00374E55">
        <w:t xml:space="preserve"> </w:t>
      </w:r>
      <w:r>
        <w:rPr>
          <w:lang w:val="ru-RU"/>
        </w:rPr>
        <w:t>доступа</w:t>
      </w:r>
    </w:p>
    <w:p w14:paraId="45854E0B" w14:textId="77777777" w:rsidR="00D344C9" w:rsidRPr="00D344C9" w:rsidRDefault="00D344C9" w:rsidP="00D344C9">
      <w:pPr>
        <w:pStyle w:val="Listing"/>
        <w:ind w:left="-1134"/>
        <w:rPr>
          <w:lang w:val="en-US"/>
        </w:rPr>
      </w:pPr>
      <w:r w:rsidRPr="00D344C9">
        <w:rPr>
          <w:lang w:val="en-US"/>
        </w:rPr>
        <w:t>[AC-Vlanif100]capwap source interface Vlanif 100</w:t>
      </w:r>
    </w:p>
    <w:p w14:paraId="1474545A" w14:textId="77777777" w:rsidR="00D344C9" w:rsidRPr="00374E55" w:rsidRDefault="00D344C9" w:rsidP="001E6BA4">
      <w:pPr>
        <w:ind w:firstLine="0"/>
      </w:pPr>
    </w:p>
    <w:p w14:paraId="6DCA55BA" w14:textId="6E1FF73D" w:rsidR="00712FBE" w:rsidRDefault="00712FBE" w:rsidP="001E6BA4">
      <w:pPr>
        <w:ind w:firstLine="0"/>
        <w:rPr>
          <w:lang w:val="ru-RU"/>
        </w:rPr>
      </w:pPr>
      <w:r>
        <w:rPr>
          <w:lang w:val="ru-RU"/>
        </w:rPr>
        <w:t>Настройка аутентификации точек доступа</w:t>
      </w:r>
    </w:p>
    <w:p w14:paraId="42F56040" w14:textId="77777777" w:rsidR="00712FBE" w:rsidRPr="00374E55" w:rsidRDefault="00712FBE" w:rsidP="00712FBE">
      <w:pPr>
        <w:pStyle w:val="Listing"/>
        <w:ind w:left="-1134"/>
      </w:pPr>
      <w:r w:rsidRPr="00374E55">
        <w:t>[</w:t>
      </w:r>
      <w:r w:rsidRPr="00712FBE">
        <w:rPr>
          <w:lang w:val="en-US"/>
        </w:rPr>
        <w:t>AC</w:t>
      </w:r>
      <w:r w:rsidRPr="00374E55">
        <w:t>]</w:t>
      </w:r>
      <w:r w:rsidRPr="00712FBE">
        <w:rPr>
          <w:lang w:val="en-US"/>
        </w:rPr>
        <w:t>wlan</w:t>
      </w:r>
    </w:p>
    <w:p w14:paraId="79859D98" w14:textId="5A7A5296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lastRenderedPageBreak/>
        <w:t>[AC-wlan-view]ap auth-mode mac-auth</w:t>
      </w:r>
    </w:p>
    <w:p w14:paraId="15AC9C0E" w14:textId="77777777" w:rsidR="00712FBE" w:rsidRPr="00374E55" w:rsidRDefault="00712FBE" w:rsidP="001E6BA4">
      <w:pPr>
        <w:ind w:firstLine="0"/>
      </w:pPr>
    </w:p>
    <w:p w14:paraId="6AA41FD8" w14:textId="0BFF0650" w:rsidR="00712FBE" w:rsidRDefault="00712FBE" w:rsidP="001E6BA4">
      <w:pPr>
        <w:ind w:firstLine="0"/>
        <w:rPr>
          <w:lang w:val="ru-RU"/>
        </w:rPr>
      </w:pPr>
      <w:r>
        <w:rPr>
          <w:lang w:val="ru-RU"/>
        </w:rPr>
        <w:t xml:space="preserve">Настройка </w:t>
      </w:r>
      <w:r>
        <w:t>MAC</w:t>
      </w:r>
      <w:r w:rsidRPr="00712FBE">
        <w:rPr>
          <w:lang w:val="ru-RU"/>
        </w:rPr>
        <w:t xml:space="preserve"> </w:t>
      </w:r>
      <w:r>
        <w:rPr>
          <w:lang w:val="ru-RU"/>
        </w:rPr>
        <w:t>адресов для аутентификации</w:t>
      </w:r>
    </w:p>
    <w:p w14:paraId="4B223773" w14:textId="5CF198C1" w:rsidR="00712FBE" w:rsidRDefault="00712FBE" w:rsidP="001E6BA4">
      <w:pPr>
        <w:ind w:firstLine="0"/>
        <w:rPr>
          <w:lang w:val="ru-RU"/>
        </w:rPr>
      </w:pPr>
      <w:r>
        <w:rPr>
          <w:lang w:val="ru-RU"/>
        </w:rPr>
        <w:t xml:space="preserve">Узнаем </w:t>
      </w:r>
      <w:r>
        <w:t>MAC</w:t>
      </w:r>
      <w:r w:rsidRPr="00374E55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AP</w:t>
      </w:r>
      <w:r w:rsidRPr="00374E55">
        <w:rPr>
          <w:lang w:val="ru-RU"/>
        </w:rPr>
        <w:t>1</w:t>
      </w:r>
    </w:p>
    <w:p w14:paraId="62AFB380" w14:textId="648E389B" w:rsidR="00712FBE" w:rsidRPr="00374E55" w:rsidRDefault="00712FBE" w:rsidP="00712FBE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[Huawei]display interface GigabitEthernet 0/0/1</w:t>
      </w:r>
    </w:p>
    <w:p w14:paraId="6D6CF553" w14:textId="77777777" w:rsidR="00712FBE" w:rsidRPr="00374E55" w:rsidRDefault="00712FBE" w:rsidP="001E6BA4">
      <w:pPr>
        <w:ind w:firstLine="0"/>
      </w:pPr>
    </w:p>
    <w:p w14:paraId="4705720E" w14:textId="61919147" w:rsidR="00712FBE" w:rsidRPr="00374E55" w:rsidRDefault="00712FBE" w:rsidP="00712FBE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00e0-fcc1-1570</w:t>
      </w:r>
    </w:p>
    <w:p w14:paraId="1DEDCE06" w14:textId="77777777" w:rsidR="00712FBE" w:rsidRPr="00374E55" w:rsidRDefault="00712FBE" w:rsidP="001E6BA4">
      <w:pPr>
        <w:ind w:firstLine="0"/>
      </w:pPr>
    </w:p>
    <w:p w14:paraId="33C3E14E" w14:textId="3C203F07" w:rsidR="00712FBE" w:rsidRPr="00712FBE" w:rsidRDefault="00712FBE" w:rsidP="001E6BA4">
      <w:pPr>
        <w:ind w:firstLine="0"/>
        <w:rPr>
          <w:lang w:val="ru-RU"/>
        </w:rPr>
      </w:pPr>
      <w:r>
        <w:rPr>
          <w:lang w:val="ru-RU"/>
        </w:rPr>
        <w:t xml:space="preserve">Узнаем </w:t>
      </w:r>
      <w:r>
        <w:t>MAC</w:t>
      </w:r>
      <w:r w:rsidRPr="00712FBE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AP</w:t>
      </w:r>
      <w:r w:rsidRPr="00712FBE">
        <w:rPr>
          <w:lang w:val="ru-RU"/>
        </w:rPr>
        <w:t>2</w:t>
      </w:r>
    </w:p>
    <w:p w14:paraId="45295673" w14:textId="77777777" w:rsidR="00712FBE" w:rsidRPr="00712FBE" w:rsidRDefault="00712FBE" w:rsidP="00712FBE">
      <w:pPr>
        <w:pStyle w:val="Listing"/>
        <w:ind w:left="-1134"/>
      </w:pPr>
      <w:r w:rsidRPr="00712FBE">
        <w:t>00e0-fcc1-1570</w:t>
      </w:r>
    </w:p>
    <w:p w14:paraId="28B39F24" w14:textId="25204117" w:rsidR="00712FBE" w:rsidRDefault="00712FBE" w:rsidP="001E6BA4">
      <w:pPr>
        <w:ind w:firstLine="0"/>
        <w:rPr>
          <w:lang w:val="ru-RU"/>
        </w:rPr>
      </w:pPr>
    </w:p>
    <w:p w14:paraId="4FD19DC2" w14:textId="6C9103ED" w:rsidR="00712FBE" w:rsidRDefault="00712FBE" w:rsidP="001E6BA4">
      <w:pPr>
        <w:ind w:firstLine="0"/>
      </w:pPr>
      <w:r>
        <w:rPr>
          <w:lang w:val="ru-RU"/>
        </w:rPr>
        <w:t>Добавляем</w:t>
      </w:r>
      <w:r w:rsidRPr="00374E55">
        <w:t xml:space="preserve"> </w:t>
      </w:r>
      <w:r>
        <w:rPr>
          <w:lang w:val="ru-RU"/>
        </w:rPr>
        <w:t>их</w:t>
      </w:r>
      <w:r w:rsidRPr="00374E55">
        <w:t xml:space="preserve"> </w:t>
      </w:r>
      <w:r>
        <w:rPr>
          <w:lang w:val="ru-RU"/>
        </w:rPr>
        <w:t>в</w:t>
      </w:r>
      <w:r w:rsidRPr="00374E55">
        <w:t xml:space="preserve"> </w:t>
      </w:r>
      <w:r>
        <w:t>AC</w:t>
      </w:r>
    </w:p>
    <w:p w14:paraId="2EA2F4BC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[AC-wlan-view]ap-id 0 ap-mac 00e0-fcc1-1570</w:t>
      </w:r>
    </w:p>
    <w:p w14:paraId="34AB610A" w14:textId="3C938EA3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[AC-wlan-ap-0]ap-id 1 ap-mac 00e0-fc71-3a80</w:t>
      </w:r>
    </w:p>
    <w:p w14:paraId="5940520D" w14:textId="77777777" w:rsidR="00712FBE" w:rsidRPr="00712FBE" w:rsidRDefault="00712FBE" w:rsidP="001E6BA4">
      <w:pPr>
        <w:ind w:firstLine="0"/>
      </w:pPr>
    </w:p>
    <w:p w14:paraId="3E6578BF" w14:textId="77E158B3" w:rsidR="00712FBE" w:rsidRPr="00374E55" w:rsidRDefault="00712FBE" w:rsidP="001E6BA4">
      <w:pPr>
        <w:ind w:firstLine="0"/>
        <w:rPr>
          <w:lang w:val="ru-RU"/>
        </w:rPr>
      </w:pPr>
      <w:r w:rsidRPr="00374E55">
        <w:rPr>
          <w:lang w:val="ru-RU"/>
        </w:rPr>
        <w:t xml:space="preserve">Настройка группы </w:t>
      </w:r>
      <w:r w:rsidRPr="00712FBE">
        <w:t>AP</w:t>
      </w:r>
      <w:r w:rsidRPr="00374E55">
        <w:rPr>
          <w:lang w:val="ru-RU"/>
        </w:rPr>
        <w:t xml:space="preserve"> в </w:t>
      </w:r>
      <w:r w:rsidRPr="00712FBE">
        <w:t>AC</w:t>
      </w:r>
    </w:p>
    <w:p w14:paraId="2E5326A8" w14:textId="77777777" w:rsidR="00712FBE" w:rsidRPr="00374E55" w:rsidRDefault="00712FBE" w:rsidP="00712FBE">
      <w:pPr>
        <w:pStyle w:val="Listing"/>
        <w:ind w:left="-1134"/>
      </w:pPr>
      <w:r w:rsidRPr="00374E55">
        <w:t>[</w:t>
      </w:r>
      <w:r w:rsidRPr="00712FBE">
        <w:rPr>
          <w:lang w:val="en-US"/>
        </w:rPr>
        <w:t>AC</w:t>
      </w:r>
      <w:r w:rsidRPr="00374E55">
        <w:t>-</w:t>
      </w:r>
      <w:r w:rsidRPr="00712FBE">
        <w:rPr>
          <w:lang w:val="en-US"/>
        </w:rPr>
        <w:t>wlan</w:t>
      </w:r>
      <w:r w:rsidRPr="00374E55">
        <w:t>-</w:t>
      </w:r>
      <w:r w:rsidRPr="00712FBE">
        <w:rPr>
          <w:lang w:val="en-US"/>
        </w:rPr>
        <w:t>view</w:t>
      </w:r>
      <w:r w:rsidRPr="00374E55">
        <w:t>]</w:t>
      </w:r>
      <w:r w:rsidRPr="00712FBE">
        <w:rPr>
          <w:lang w:val="en-US"/>
        </w:rPr>
        <w:t>ap</w:t>
      </w:r>
      <w:r w:rsidRPr="00374E55">
        <w:t>-</w:t>
      </w:r>
      <w:r w:rsidRPr="00712FBE">
        <w:rPr>
          <w:lang w:val="en-US"/>
        </w:rPr>
        <w:t>id</w:t>
      </w:r>
      <w:r w:rsidRPr="00374E55">
        <w:t xml:space="preserve"> 0</w:t>
      </w:r>
    </w:p>
    <w:p w14:paraId="46FECC1B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[AC-wlan-ap-0]ap-name ap1</w:t>
      </w:r>
    </w:p>
    <w:p w14:paraId="376ECFAF" w14:textId="37E8EFD1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[AC-wlan-ap-0]ap-group ap-group1</w:t>
      </w:r>
    </w:p>
    <w:p w14:paraId="044A5046" w14:textId="77777777" w:rsidR="00712FBE" w:rsidRDefault="00712FBE" w:rsidP="001E6BA4">
      <w:pPr>
        <w:ind w:firstLine="0"/>
      </w:pPr>
    </w:p>
    <w:p w14:paraId="7EA07D90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[AC-wlan-view]ap-id 0</w:t>
      </w:r>
    </w:p>
    <w:p w14:paraId="6DFDE6BC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[AC-wlan-ap-0]ap-name ap1</w:t>
      </w:r>
    </w:p>
    <w:p w14:paraId="4089AA04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[AC-wlan-ap-0]ap-group ap-group1</w:t>
      </w:r>
    </w:p>
    <w:p w14:paraId="2C2ABCFA" w14:textId="77777777" w:rsidR="00712FBE" w:rsidRDefault="00712FBE" w:rsidP="001E6BA4">
      <w:pPr>
        <w:ind w:firstLine="0"/>
      </w:pPr>
    </w:p>
    <w:p w14:paraId="70D3A895" w14:textId="2858A77B" w:rsidR="00712FBE" w:rsidRPr="00712FBE" w:rsidRDefault="00712FBE" w:rsidP="001E6BA4">
      <w:pPr>
        <w:ind w:firstLine="0"/>
        <w:rPr>
          <w:lang w:val="ru-RU"/>
        </w:rPr>
      </w:pPr>
      <w:r w:rsidRPr="00712FBE">
        <w:rPr>
          <w:lang w:val="ru-RU"/>
        </w:rPr>
        <w:t xml:space="preserve">Вывод информации о текущей </w:t>
      </w:r>
      <w:r w:rsidRPr="00712FBE">
        <w:t>WLAN</w:t>
      </w:r>
      <w:r w:rsidRPr="00712FBE">
        <w:rPr>
          <w:lang w:val="ru-RU"/>
        </w:rPr>
        <w:t xml:space="preserve"> на </w:t>
      </w:r>
      <w:r w:rsidRPr="00712FBE">
        <w:t>AC</w:t>
      </w:r>
    </w:p>
    <w:p w14:paraId="6FA5E1AC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[AC]wlan</w:t>
      </w:r>
    </w:p>
    <w:p w14:paraId="49CF638B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[AC-wlan-view]display ap all</w:t>
      </w:r>
    </w:p>
    <w:p w14:paraId="342AA03E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Info: This operation may take a few seconds. Please wait for a moment.done.</w:t>
      </w:r>
    </w:p>
    <w:p w14:paraId="62522EB5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Total AP information:</w:t>
      </w:r>
    </w:p>
    <w:p w14:paraId="05D6BAD6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nor  : normal          [2]</w:t>
      </w:r>
    </w:p>
    <w:p w14:paraId="19CA587F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--------------------------------------------------------------------------------</w:t>
      </w:r>
    </w:p>
    <w:p w14:paraId="02B1AED2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--------------</w:t>
      </w:r>
    </w:p>
    <w:p w14:paraId="758C67FB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ID   MAC            Name Group     IP              Type            State STA Upt</w:t>
      </w:r>
    </w:p>
    <w:p w14:paraId="267E0325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ime</w:t>
      </w:r>
    </w:p>
    <w:p w14:paraId="4B4B6FB1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--------------------------------------------------------------------------------</w:t>
      </w:r>
    </w:p>
    <w:p w14:paraId="2808BD8E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--------------</w:t>
      </w:r>
    </w:p>
    <w:p w14:paraId="725CCBC5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0    00e0-fcc1-1570 ap1  ap-group1 192.168.100.207 AP6050DN        nor   0   3M:</w:t>
      </w:r>
    </w:p>
    <w:p w14:paraId="6D0246F0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lastRenderedPageBreak/>
        <w:t>23S</w:t>
      </w:r>
    </w:p>
    <w:p w14:paraId="0B68677E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1    00e0-fc71-3a80 ap2  ap-group1 192.168.100.217 AP6050DN        nor   0   1M:</w:t>
      </w:r>
    </w:p>
    <w:p w14:paraId="3F56FB74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34S</w:t>
      </w:r>
    </w:p>
    <w:p w14:paraId="06F97134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--------------------------------------------------------------------------------</w:t>
      </w:r>
    </w:p>
    <w:p w14:paraId="2A78861F" w14:textId="77777777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--------------</w:t>
      </w:r>
    </w:p>
    <w:p w14:paraId="65C6FFD4" w14:textId="6CBE2FDF" w:rsidR="00712FBE" w:rsidRPr="00712FBE" w:rsidRDefault="00712FBE" w:rsidP="00712FBE">
      <w:pPr>
        <w:pStyle w:val="Listing"/>
        <w:ind w:left="-1134"/>
        <w:rPr>
          <w:lang w:val="en-US"/>
        </w:rPr>
      </w:pPr>
      <w:r w:rsidRPr="00712FBE">
        <w:rPr>
          <w:lang w:val="en-US"/>
        </w:rPr>
        <w:t>Total: 2</w:t>
      </w:r>
    </w:p>
    <w:p w14:paraId="74156003" w14:textId="77777777" w:rsidR="00D344C9" w:rsidRPr="00712FBE" w:rsidRDefault="00D344C9" w:rsidP="001E6BA4">
      <w:pPr>
        <w:ind w:firstLine="0"/>
      </w:pPr>
    </w:p>
    <w:p w14:paraId="2461D8DB" w14:textId="0275D22F" w:rsidR="00E84942" w:rsidRPr="005D1ABA" w:rsidRDefault="00B94A43" w:rsidP="0090123D">
      <w:pPr>
        <w:pStyle w:val="2"/>
      </w:pPr>
      <w:bookmarkStart w:id="5" w:name="_Toc214528781"/>
      <w:r>
        <w:t>Настрой</w:t>
      </w:r>
      <w:r w:rsidR="007F53F8">
        <w:t xml:space="preserve">ка параметров сервиса </w:t>
      </w:r>
      <w:r w:rsidR="007F53F8">
        <w:rPr>
          <w:lang w:val="en-US"/>
        </w:rPr>
        <w:t>WLAN</w:t>
      </w:r>
      <w:bookmarkEnd w:id="5"/>
    </w:p>
    <w:p w14:paraId="6F32E531" w14:textId="77777777" w:rsidR="00B94A43" w:rsidRPr="005D1ABA" w:rsidRDefault="00B94A43" w:rsidP="00B94A43">
      <w:pPr>
        <w:rPr>
          <w:lang w:val="ru-RU"/>
        </w:rPr>
      </w:pPr>
    </w:p>
    <w:p w14:paraId="4B06D4A9" w14:textId="77777777" w:rsidR="007F53F8" w:rsidRPr="007F53F8" w:rsidRDefault="007F53F8" w:rsidP="007F53F8">
      <w:pPr>
        <w:pStyle w:val="Listing"/>
        <w:ind w:left="-1134"/>
        <w:rPr>
          <w:lang w:val="en-US"/>
        </w:rPr>
      </w:pPr>
      <w:r w:rsidRPr="007F53F8">
        <w:rPr>
          <w:lang w:val="en-US"/>
        </w:rPr>
        <w:t>[AC-wlan-view]security-profile name HCIA-WLAN</w:t>
      </w:r>
    </w:p>
    <w:p w14:paraId="601928C4" w14:textId="77777777" w:rsidR="007F53F8" w:rsidRPr="007F53F8" w:rsidRDefault="007F53F8" w:rsidP="007F53F8">
      <w:pPr>
        <w:pStyle w:val="Listing"/>
        <w:ind w:left="-1134"/>
        <w:rPr>
          <w:lang w:val="en-US"/>
        </w:rPr>
      </w:pPr>
      <w:r w:rsidRPr="007F53F8">
        <w:rPr>
          <w:lang w:val="en-US"/>
        </w:rPr>
        <w:t>[AC-wlan-sec-prof-HCIA-WLAN]security wpa-wpa2 psk pass-phrase HCIA-Datacom aes</w:t>
      </w:r>
    </w:p>
    <w:p w14:paraId="1FFF71FA" w14:textId="403DCB15" w:rsidR="00B94A43" w:rsidRPr="007F53F8" w:rsidRDefault="007F53F8" w:rsidP="007F53F8">
      <w:pPr>
        <w:pStyle w:val="Listing"/>
        <w:ind w:left="-1134"/>
        <w:rPr>
          <w:lang w:val="en-US"/>
        </w:rPr>
      </w:pPr>
      <w:r w:rsidRPr="007F53F8">
        <w:rPr>
          <w:lang w:val="en-US"/>
        </w:rPr>
        <w:t>[AC-wlan-sec-prof-HCIA-WLAN]quit</w:t>
      </w:r>
    </w:p>
    <w:p w14:paraId="6B0AD4FB" w14:textId="77777777" w:rsidR="00B94A43" w:rsidRPr="00B94A43" w:rsidRDefault="00B94A43" w:rsidP="00B94A43"/>
    <w:p w14:paraId="5FDC229F" w14:textId="79BED4DF" w:rsidR="00E84942" w:rsidRPr="007F53F8" w:rsidRDefault="007F53F8" w:rsidP="00E84942">
      <w:pPr>
        <w:ind w:firstLine="0"/>
      </w:pPr>
      <w:r>
        <w:rPr>
          <w:lang w:val="ru-RU"/>
        </w:rPr>
        <w:t>Создание</w:t>
      </w:r>
      <w:r w:rsidRPr="007F53F8">
        <w:t xml:space="preserve"> </w:t>
      </w:r>
      <w:r>
        <w:rPr>
          <w:lang w:val="ru-RU"/>
        </w:rPr>
        <w:t>профиля</w:t>
      </w:r>
      <w:r w:rsidRPr="007F53F8">
        <w:t xml:space="preserve"> </w:t>
      </w:r>
      <w:r>
        <w:t>SSID</w:t>
      </w:r>
      <w:r w:rsidRPr="007F53F8">
        <w:t xml:space="preserve"> </w:t>
      </w:r>
      <w:r>
        <w:t>HCIA</w:t>
      </w:r>
      <w:r w:rsidRPr="007F53F8">
        <w:t>-</w:t>
      </w:r>
      <w:r>
        <w:t>WLAN</w:t>
      </w:r>
    </w:p>
    <w:p w14:paraId="111AF012" w14:textId="77777777" w:rsidR="007F53F8" w:rsidRPr="007F53F8" w:rsidRDefault="007F53F8" w:rsidP="007F53F8">
      <w:pPr>
        <w:pStyle w:val="Listing"/>
        <w:ind w:left="-1134"/>
        <w:rPr>
          <w:lang w:val="en-US"/>
        </w:rPr>
      </w:pPr>
      <w:r w:rsidRPr="007F53F8">
        <w:rPr>
          <w:lang w:val="en-US"/>
        </w:rPr>
        <w:t>[AC-wlan-view]ssid-profile name HCIA-WLAN</w:t>
      </w:r>
    </w:p>
    <w:p w14:paraId="5178AEF7" w14:textId="77777777" w:rsidR="007F53F8" w:rsidRPr="007F53F8" w:rsidRDefault="007F53F8" w:rsidP="007F53F8">
      <w:pPr>
        <w:pStyle w:val="Listing"/>
        <w:ind w:left="-1134"/>
        <w:rPr>
          <w:lang w:val="en-US"/>
        </w:rPr>
      </w:pPr>
      <w:r w:rsidRPr="007F53F8">
        <w:rPr>
          <w:lang w:val="en-US"/>
        </w:rPr>
        <w:t>[AC-wlan-ssid-prof-HCIA-WLAN]ssid HCIA-WLAN</w:t>
      </w:r>
    </w:p>
    <w:p w14:paraId="70CB8AC7" w14:textId="1DDD1E10" w:rsidR="00B94A43" w:rsidRPr="007F53F8" w:rsidRDefault="007F53F8" w:rsidP="007F53F8">
      <w:pPr>
        <w:pStyle w:val="Listing"/>
        <w:ind w:left="-1134"/>
        <w:rPr>
          <w:lang w:val="en-US"/>
        </w:rPr>
      </w:pPr>
      <w:r w:rsidRPr="007F53F8">
        <w:rPr>
          <w:lang w:val="en-US"/>
        </w:rPr>
        <w:t>[AC-wlan-ssid-prof-HCIA-WLAN]quit</w:t>
      </w:r>
    </w:p>
    <w:p w14:paraId="3BC5A792" w14:textId="77777777" w:rsidR="00B94A43" w:rsidRPr="00374E55" w:rsidRDefault="00B94A43" w:rsidP="00E84942">
      <w:pPr>
        <w:ind w:firstLine="0"/>
      </w:pPr>
    </w:p>
    <w:p w14:paraId="424B9D33" w14:textId="3862A4FC" w:rsidR="007F53F8" w:rsidRDefault="007F53F8" w:rsidP="00E84942">
      <w:pPr>
        <w:ind w:firstLine="0"/>
        <w:rPr>
          <w:lang w:val="ru-RU"/>
        </w:rPr>
      </w:pPr>
      <w:r>
        <w:rPr>
          <w:lang w:val="ru-RU"/>
        </w:rPr>
        <w:t xml:space="preserve">Создание профиля </w:t>
      </w:r>
      <w:r>
        <w:t>VAP</w:t>
      </w:r>
      <w:r w:rsidRPr="007F53F8">
        <w:rPr>
          <w:lang w:val="ru-RU"/>
        </w:rPr>
        <w:t xml:space="preserve"> </w:t>
      </w:r>
      <w:r>
        <w:t>HCIA</w:t>
      </w:r>
      <w:r w:rsidRPr="007F53F8">
        <w:rPr>
          <w:lang w:val="ru-RU"/>
        </w:rPr>
        <w:t>-</w:t>
      </w:r>
      <w:r>
        <w:t>WLAN</w:t>
      </w:r>
      <w:r w:rsidRPr="007F53F8">
        <w:rPr>
          <w:lang w:val="ru-RU"/>
        </w:rPr>
        <w:t xml:space="preserve">, </w:t>
      </w:r>
      <w:r>
        <w:rPr>
          <w:lang w:val="ru-RU"/>
        </w:rPr>
        <w:t xml:space="preserve">применение </w:t>
      </w:r>
      <w:r w:rsidR="00374E55">
        <w:rPr>
          <w:lang w:val="ru-RU"/>
        </w:rPr>
        <w:t>профиля безопасности</w:t>
      </w:r>
    </w:p>
    <w:p w14:paraId="73395E4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[AC]wlan</w:t>
      </w:r>
    </w:p>
    <w:p w14:paraId="56B2D19A" w14:textId="7AE20D19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[AC-wlan-view]vap-profile name HCIA-WLAN</w:t>
      </w:r>
    </w:p>
    <w:p w14:paraId="73705EDA" w14:textId="77777777" w:rsidR="00374E55" w:rsidRPr="00304C8A" w:rsidRDefault="00374E55" w:rsidP="00E84942">
      <w:pPr>
        <w:ind w:firstLine="0"/>
      </w:pPr>
    </w:p>
    <w:p w14:paraId="5F64C635" w14:textId="2A022091" w:rsidR="00374E55" w:rsidRPr="00304C8A" w:rsidRDefault="00374E55" w:rsidP="00E84942">
      <w:pPr>
        <w:ind w:firstLine="0"/>
      </w:pPr>
      <w:r>
        <w:rPr>
          <w:lang w:val="ru-RU"/>
        </w:rPr>
        <w:t>Настройка</w:t>
      </w:r>
      <w:r w:rsidRPr="00304C8A">
        <w:t xml:space="preserve"> </w:t>
      </w:r>
      <w:r>
        <w:rPr>
          <w:lang w:val="ru-RU"/>
        </w:rPr>
        <w:t>режима</w:t>
      </w:r>
      <w:r w:rsidRPr="00304C8A">
        <w:t xml:space="preserve"> </w:t>
      </w:r>
      <w:r>
        <w:rPr>
          <w:lang w:val="ru-RU"/>
        </w:rPr>
        <w:t>передачи</w:t>
      </w:r>
    </w:p>
    <w:p w14:paraId="6E0E6AB8" w14:textId="09F508F6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[AC-wlan-vap-prof-HCIA-WLAN]forward-mode direct-forward</w:t>
      </w:r>
    </w:p>
    <w:p w14:paraId="01AC4EE7" w14:textId="77777777" w:rsidR="00374E55" w:rsidRPr="00374E55" w:rsidRDefault="00374E55" w:rsidP="00E84942">
      <w:pPr>
        <w:ind w:firstLine="0"/>
      </w:pPr>
    </w:p>
    <w:p w14:paraId="7DE4628A" w14:textId="687F778B" w:rsidR="00374E55" w:rsidRPr="00304C8A" w:rsidRDefault="00374E55" w:rsidP="00E84942">
      <w:pPr>
        <w:ind w:firstLine="0"/>
      </w:pPr>
      <w:r>
        <w:rPr>
          <w:lang w:val="ru-RU"/>
        </w:rPr>
        <w:t>Настройка</w:t>
      </w:r>
      <w:r w:rsidRPr="00304C8A">
        <w:t xml:space="preserve"> </w:t>
      </w:r>
      <w:r>
        <w:rPr>
          <w:lang w:val="ru-RU"/>
        </w:rPr>
        <w:t>сервисной</w:t>
      </w:r>
      <w:r w:rsidRPr="00304C8A">
        <w:t xml:space="preserve"> </w:t>
      </w:r>
      <w:r>
        <w:t>VLAN</w:t>
      </w:r>
    </w:p>
    <w:p w14:paraId="7A033D9C" w14:textId="29759BC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[AC-wlan-vap-prof-HCIA-WLAN]service-vlan vlan-id 101</w:t>
      </w:r>
    </w:p>
    <w:p w14:paraId="6BB0D982" w14:textId="77777777" w:rsidR="00374E55" w:rsidRPr="00304C8A" w:rsidRDefault="00374E55" w:rsidP="00E84942">
      <w:pPr>
        <w:ind w:firstLine="0"/>
      </w:pPr>
    </w:p>
    <w:p w14:paraId="53B2469A" w14:textId="35B54D00" w:rsidR="00374E55" w:rsidRPr="00304C8A" w:rsidRDefault="00374E55" w:rsidP="00E84942">
      <w:pPr>
        <w:ind w:firstLine="0"/>
      </w:pPr>
      <w:r>
        <w:rPr>
          <w:lang w:val="ru-RU"/>
        </w:rPr>
        <w:t>Применение</w:t>
      </w:r>
      <w:r w:rsidRPr="00304C8A">
        <w:t xml:space="preserve"> </w:t>
      </w:r>
      <w:r>
        <w:rPr>
          <w:lang w:val="ru-RU"/>
        </w:rPr>
        <w:t>профилей</w:t>
      </w:r>
    </w:p>
    <w:p w14:paraId="66ECDE0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[AC-wlan-vap-prof-HCIA-WLAN]security-profile HCIA-WLAN</w:t>
      </w:r>
    </w:p>
    <w:p w14:paraId="280DD1F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[AC-wlan-vap-prof-HCIA-WLAN]ssid-profile HCIA-WLAN</w:t>
      </w:r>
    </w:p>
    <w:p w14:paraId="799F46B8" w14:textId="353BE71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[AC-wlan-vap-prof-HCIA-WLAN]quit</w:t>
      </w:r>
    </w:p>
    <w:p w14:paraId="4FB90E58" w14:textId="77777777" w:rsidR="00374E55" w:rsidRPr="00374E55" w:rsidRDefault="00374E55" w:rsidP="00E84942">
      <w:pPr>
        <w:ind w:firstLine="0"/>
      </w:pPr>
    </w:p>
    <w:p w14:paraId="0916FA18" w14:textId="778916EA" w:rsidR="00374E55" w:rsidRDefault="00374E55" w:rsidP="00E84942">
      <w:pPr>
        <w:ind w:firstLine="0"/>
        <w:rPr>
          <w:lang w:val="ru-RU"/>
        </w:rPr>
      </w:pPr>
      <w:r w:rsidRPr="00374E55">
        <w:rPr>
          <w:lang w:val="ru-RU"/>
        </w:rPr>
        <w:t xml:space="preserve">Привязка профиля </w:t>
      </w:r>
      <w:r w:rsidRPr="00374E55">
        <w:t>AP</w:t>
      </w:r>
      <w:r w:rsidRPr="00374E55">
        <w:rPr>
          <w:lang w:val="ru-RU"/>
        </w:rPr>
        <w:t xml:space="preserve"> к группе </w:t>
      </w:r>
      <w:r w:rsidRPr="00374E55">
        <w:t>AP</w:t>
      </w:r>
      <w:r w:rsidRPr="00374E55">
        <w:rPr>
          <w:lang w:val="ru-RU"/>
        </w:rPr>
        <w:t xml:space="preserve"> и </w:t>
      </w:r>
      <w:proofErr w:type="spellStart"/>
      <w:r w:rsidRPr="00374E55">
        <w:rPr>
          <w:lang w:val="ru-RU"/>
        </w:rPr>
        <w:t>примение</w:t>
      </w:r>
      <w:proofErr w:type="spellEnd"/>
      <w:r w:rsidRPr="00374E55">
        <w:rPr>
          <w:lang w:val="ru-RU"/>
        </w:rPr>
        <w:t xml:space="preserve"> конфигурации профиля </w:t>
      </w:r>
      <w:r w:rsidRPr="00374E55">
        <w:t>VAP</w:t>
      </w:r>
      <w:r w:rsidRPr="00374E55">
        <w:rPr>
          <w:lang w:val="ru-RU"/>
        </w:rPr>
        <w:t xml:space="preserve"> </w:t>
      </w:r>
      <w:r w:rsidRPr="00374E55">
        <w:t>HCIA</w:t>
      </w:r>
      <w:r w:rsidRPr="00374E55">
        <w:rPr>
          <w:lang w:val="ru-RU"/>
        </w:rPr>
        <w:t>-</w:t>
      </w:r>
      <w:r w:rsidRPr="00374E55">
        <w:t>WLAN</w:t>
      </w:r>
      <w:r w:rsidRPr="00374E55">
        <w:rPr>
          <w:lang w:val="ru-RU"/>
        </w:rPr>
        <w:t xml:space="preserve"> к радиомодулю </w:t>
      </w:r>
      <w:r w:rsidRPr="00304C8A">
        <w:rPr>
          <w:lang w:val="ru-RU"/>
        </w:rPr>
        <w:t xml:space="preserve">0 и радиомодулю 1 точек доступа в группе </w:t>
      </w:r>
      <w:r w:rsidRPr="00374E55">
        <w:t>AP</w:t>
      </w:r>
    </w:p>
    <w:p w14:paraId="7915F67B" w14:textId="77777777" w:rsidR="00374E55" w:rsidRPr="00304C8A" w:rsidRDefault="00374E55" w:rsidP="00374E55">
      <w:pPr>
        <w:pStyle w:val="Listing"/>
        <w:ind w:left="-1134"/>
      </w:pPr>
      <w:r w:rsidRPr="00304C8A">
        <w:t>[</w:t>
      </w:r>
      <w:r w:rsidRPr="00374E55">
        <w:rPr>
          <w:lang w:val="en-US"/>
        </w:rPr>
        <w:t>AC</w:t>
      </w:r>
      <w:r w:rsidRPr="00304C8A">
        <w:t>-</w:t>
      </w:r>
      <w:r w:rsidRPr="00374E55">
        <w:rPr>
          <w:lang w:val="en-US"/>
        </w:rPr>
        <w:t>wlan</w:t>
      </w:r>
      <w:r w:rsidRPr="00304C8A">
        <w:t>-</w:t>
      </w:r>
      <w:r w:rsidRPr="00374E55">
        <w:rPr>
          <w:lang w:val="en-US"/>
        </w:rPr>
        <w:t>view</w:t>
      </w:r>
      <w:r w:rsidRPr="00304C8A">
        <w:t>]</w:t>
      </w:r>
      <w:r w:rsidRPr="00374E55">
        <w:rPr>
          <w:lang w:val="en-US"/>
        </w:rPr>
        <w:t>ap</w:t>
      </w:r>
      <w:r w:rsidRPr="00304C8A">
        <w:t>-</w:t>
      </w:r>
      <w:r w:rsidRPr="00374E55">
        <w:rPr>
          <w:lang w:val="en-US"/>
        </w:rPr>
        <w:t>group</w:t>
      </w:r>
      <w:r w:rsidRPr="00304C8A">
        <w:t xml:space="preserve"> </w:t>
      </w:r>
      <w:r w:rsidRPr="00374E55">
        <w:rPr>
          <w:lang w:val="en-US"/>
        </w:rPr>
        <w:t>name</w:t>
      </w:r>
      <w:r w:rsidRPr="00304C8A">
        <w:t xml:space="preserve"> </w:t>
      </w:r>
      <w:r w:rsidRPr="00374E55">
        <w:rPr>
          <w:lang w:val="en-US"/>
        </w:rPr>
        <w:t>ap</w:t>
      </w:r>
      <w:r w:rsidRPr="00304C8A">
        <w:t>-</w:t>
      </w:r>
      <w:r w:rsidRPr="00374E55">
        <w:rPr>
          <w:lang w:val="en-US"/>
        </w:rPr>
        <w:t>group</w:t>
      </w:r>
      <w:r w:rsidRPr="00304C8A">
        <w:t>1</w:t>
      </w:r>
    </w:p>
    <w:p w14:paraId="7061F47B" w14:textId="5A9DD0B5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[AC-wlan-ap-group-ap-group1]vap-profile HCIA-WLAN wlan 1 radio all</w:t>
      </w:r>
    </w:p>
    <w:p w14:paraId="14736483" w14:textId="77777777" w:rsidR="00374E55" w:rsidRPr="00304C8A" w:rsidRDefault="00374E55" w:rsidP="00E84942">
      <w:pPr>
        <w:ind w:firstLine="0"/>
      </w:pPr>
    </w:p>
    <w:p w14:paraId="43D772B2" w14:textId="7D42183D" w:rsidR="00374E55" w:rsidRDefault="00374E55" w:rsidP="00E84942">
      <w:pPr>
        <w:ind w:firstLine="0"/>
        <w:rPr>
          <w:lang w:val="ru-RU"/>
        </w:rPr>
      </w:pPr>
      <w:r w:rsidRPr="00374E55">
        <w:rPr>
          <w:noProof/>
          <w:lang w:val="ru-RU"/>
        </w:rPr>
        <w:drawing>
          <wp:inline distT="0" distB="0" distL="0" distR="0" wp14:anchorId="304C8AC2" wp14:editId="4626D2B3">
            <wp:extent cx="6120130" cy="4043045"/>
            <wp:effectExtent l="0" t="0" r="0" b="0"/>
            <wp:docPr id="112177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BBD2" w14:textId="77777777" w:rsidR="00374E55" w:rsidRDefault="00374E55" w:rsidP="00E84942">
      <w:pPr>
        <w:ind w:firstLine="0"/>
        <w:rPr>
          <w:lang w:val="ru-RU"/>
        </w:rPr>
      </w:pPr>
    </w:p>
    <w:p w14:paraId="24E0522D" w14:textId="6B6D2F08" w:rsidR="00374E55" w:rsidRDefault="00374E55" w:rsidP="00E84942">
      <w:pPr>
        <w:ind w:firstLine="0"/>
        <w:rPr>
          <w:lang w:val="ru-RU"/>
        </w:rPr>
      </w:pPr>
      <w:r>
        <w:rPr>
          <w:lang w:val="ru-RU"/>
        </w:rPr>
        <w:t>Проверка</w:t>
      </w:r>
    </w:p>
    <w:p w14:paraId="101033BC" w14:textId="777B6C4D" w:rsidR="00374E55" w:rsidRDefault="00374E55" w:rsidP="00E84942">
      <w:pPr>
        <w:ind w:firstLine="0"/>
        <w:rPr>
          <w:lang w:val="ru-RU"/>
        </w:rPr>
      </w:pPr>
      <w:r>
        <w:rPr>
          <w:lang w:val="ru-RU"/>
        </w:rPr>
        <w:t xml:space="preserve">Подключение </w:t>
      </w:r>
      <w:r>
        <w:t>STA</w:t>
      </w:r>
    </w:p>
    <w:p w14:paraId="1BB5ABBC" w14:textId="25C82D35" w:rsidR="00374E55" w:rsidRDefault="00374E55" w:rsidP="00E84942">
      <w:pPr>
        <w:ind w:firstLine="0"/>
        <w:rPr>
          <w:lang w:val="ru-RU"/>
        </w:rPr>
      </w:pPr>
      <w:r w:rsidRPr="00374E55">
        <w:rPr>
          <w:noProof/>
          <w:lang w:val="ru-RU"/>
        </w:rPr>
        <w:lastRenderedPageBreak/>
        <w:drawing>
          <wp:inline distT="0" distB="0" distL="0" distR="0" wp14:anchorId="6480D0B1" wp14:editId="36E4920B">
            <wp:extent cx="6120130" cy="4083050"/>
            <wp:effectExtent l="0" t="0" r="0" b="0"/>
            <wp:docPr id="1076341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C075" w14:textId="77777777" w:rsidR="00374E55" w:rsidRDefault="00374E55" w:rsidP="00E84942">
      <w:pPr>
        <w:ind w:firstLine="0"/>
        <w:rPr>
          <w:noProof/>
          <w:lang w:val="ru-RU"/>
        </w:rPr>
      </w:pPr>
    </w:p>
    <w:p w14:paraId="13CA5255" w14:textId="77777777" w:rsidR="00374E55" w:rsidRDefault="00374E55" w:rsidP="00E84942">
      <w:pPr>
        <w:ind w:firstLine="0"/>
        <w:rPr>
          <w:noProof/>
          <w:lang w:val="ru-RU"/>
        </w:rPr>
      </w:pPr>
    </w:p>
    <w:p w14:paraId="5A80AB76" w14:textId="5F5D27BC" w:rsidR="00374E55" w:rsidRPr="00374E55" w:rsidRDefault="00374E55" w:rsidP="00E84942">
      <w:pPr>
        <w:ind w:firstLine="0"/>
        <w:rPr>
          <w:lang w:val="ru-RU"/>
        </w:rPr>
      </w:pPr>
      <w:r w:rsidRPr="00374E55">
        <w:rPr>
          <w:noProof/>
          <w:lang w:val="ru-RU"/>
        </w:rPr>
        <w:drawing>
          <wp:inline distT="0" distB="0" distL="0" distR="0" wp14:anchorId="0483EA42" wp14:editId="1EBF2D45">
            <wp:extent cx="6120130" cy="4090670"/>
            <wp:effectExtent l="0" t="0" r="0" b="5080"/>
            <wp:docPr id="2055274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DDB9" w14:textId="77777777" w:rsidR="00374E55" w:rsidRDefault="00374E55" w:rsidP="00E84942">
      <w:pPr>
        <w:ind w:firstLine="0"/>
        <w:rPr>
          <w:lang w:val="ru-RU"/>
        </w:rPr>
      </w:pPr>
    </w:p>
    <w:p w14:paraId="51D235EB" w14:textId="00BD2FBF" w:rsidR="00374E55" w:rsidRPr="00304C8A" w:rsidRDefault="00374E55" w:rsidP="00E84942">
      <w:pPr>
        <w:ind w:firstLine="0"/>
      </w:pPr>
      <w:r>
        <w:rPr>
          <w:lang w:val="ru-RU"/>
        </w:rPr>
        <w:lastRenderedPageBreak/>
        <w:t>Выданный</w:t>
      </w:r>
      <w:r w:rsidRPr="00304C8A">
        <w:t xml:space="preserve"> </w:t>
      </w:r>
      <w:r>
        <w:t>IP</w:t>
      </w:r>
    </w:p>
    <w:p w14:paraId="7C286DA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STA&gt;ipconfig</w:t>
      </w:r>
    </w:p>
    <w:p w14:paraId="3604DBD8" w14:textId="77777777" w:rsidR="00374E55" w:rsidRPr="00374E55" w:rsidRDefault="00374E55" w:rsidP="00374E55">
      <w:pPr>
        <w:pStyle w:val="Listing"/>
        <w:ind w:left="-1134"/>
        <w:rPr>
          <w:lang w:val="en-US"/>
        </w:rPr>
      </w:pPr>
    </w:p>
    <w:p w14:paraId="7372BE5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Link local IPv6 address...........: ::</w:t>
      </w:r>
    </w:p>
    <w:p w14:paraId="13FC02E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IPv6 address......................: :: / 128</w:t>
      </w:r>
    </w:p>
    <w:p w14:paraId="4607BA2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IPv6 gateway......................: ::</w:t>
      </w:r>
    </w:p>
    <w:p w14:paraId="317DFF8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IPv4 address......................: 192.168.101.253</w:t>
      </w:r>
    </w:p>
    <w:p w14:paraId="49C1AEB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Subnet mask.......................: 255.255.255.0</w:t>
      </w:r>
    </w:p>
    <w:p w14:paraId="2657C0C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Gateway...........................: 192.168.101.254</w:t>
      </w:r>
    </w:p>
    <w:p w14:paraId="0F8B4B2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Physical address..................: 54-89-98-B4-34-67</w:t>
      </w:r>
    </w:p>
    <w:p w14:paraId="6DCF5EED" w14:textId="77777777" w:rsidR="00374E55" w:rsidRPr="00304C8A" w:rsidRDefault="00374E55" w:rsidP="00374E55">
      <w:pPr>
        <w:pStyle w:val="Listing"/>
        <w:ind w:left="-1134"/>
        <w:rPr>
          <w:lang w:val="en-US"/>
        </w:rPr>
      </w:pPr>
      <w:r w:rsidRPr="00304C8A">
        <w:rPr>
          <w:lang w:val="en-US"/>
        </w:rPr>
        <w:t>DNS server........................:</w:t>
      </w:r>
    </w:p>
    <w:p w14:paraId="47798DAD" w14:textId="77777777" w:rsidR="00374E55" w:rsidRPr="00304C8A" w:rsidRDefault="00374E55" w:rsidP="00374E55">
      <w:pPr>
        <w:pStyle w:val="Listing"/>
        <w:ind w:left="-1134"/>
        <w:rPr>
          <w:lang w:val="en-US"/>
        </w:rPr>
      </w:pPr>
    </w:p>
    <w:p w14:paraId="04AF9BA8" w14:textId="1D3D0F20" w:rsidR="00374E55" w:rsidRPr="00304C8A" w:rsidRDefault="00374E55" w:rsidP="00374E55">
      <w:pPr>
        <w:pStyle w:val="Listing"/>
        <w:ind w:left="-1134"/>
        <w:rPr>
          <w:lang w:val="en-US"/>
        </w:rPr>
      </w:pPr>
      <w:r w:rsidRPr="00304C8A">
        <w:rPr>
          <w:lang w:val="en-US"/>
        </w:rPr>
        <w:t>STA&gt;</w:t>
      </w:r>
    </w:p>
    <w:p w14:paraId="79AFCAA9" w14:textId="77777777" w:rsidR="00374E55" w:rsidRPr="00304C8A" w:rsidRDefault="00374E55" w:rsidP="00E84942">
      <w:pPr>
        <w:ind w:firstLine="0"/>
      </w:pPr>
    </w:p>
    <w:p w14:paraId="4477738A" w14:textId="7B409E1F" w:rsidR="00374E55" w:rsidRPr="00304C8A" w:rsidRDefault="00374E55" w:rsidP="00E84942">
      <w:pPr>
        <w:ind w:firstLine="0"/>
      </w:pPr>
      <w:r w:rsidRPr="00304C8A">
        <w:t>Ping S1 Loopback 0</w:t>
      </w:r>
    </w:p>
    <w:p w14:paraId="0D94AE8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STA&gt;ping 10.0.1.1</w:t>
      </w:r>
    </w:p>
    <w:p w14:paraId="1BF8CAC9" w14:textId="77777777" w:rsidR="00374E55" w:rsidRPr="00374E55" w:rsidRDefault="00374E55" w:rsidP="00374E55">
      <w:pPr>
        <w:pStyle w:val="Listing"/>
        <w:ind w:left="-1134"/>
        <w:rPr>
          <w:lang w:val="en-US"/>
        </w:rPr>
      </w:pPr>
    </w:p>
    <w:p w14:paraId="3288550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Ping 10.0.1.1: 32 data bytes, Press Ctrl_C to break</w:t>
      </w:r>
    </w:p>
    <w:p w14:paraId="333245A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From 10.0.1.1: bytes=32 seq=1 ttl=255 time=203 ms</w:t>
      </w:r>
    </w:p>
    <w:p w14:paraId="2AA80C2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From 10.0.1.1: bytes=32 seq=2 ttl=255 time=203 ms</w:t>
      </w:r>
    </w:p>
    <w:p w14:paraId="0BE6721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From 10.0.1.1: bytes=32 seq=3 ttl=255 time=203 ms</w:t>
      </w:r>
    </w:p>
    <w:p w14:paraId="22B3618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From 10.0.1.1: bytes=32 seq=4 ttl=255 time=204 ms</w:t>
      </w:r>
    </w:p>
    <w:p w14:paraId="56B13FF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From 10.0.1.1: bytes=32 seq=5 ttl=255 time=203 ms</w:t>
      </w:r>
    </w:p>
    <w:p w14:paraId="68F01BAE" w14:textId="77777777" w:rsidR="00374E55" w:rsidRPr="00374E55" w:rsidRDefault="00374E55" w:rsidP="00374E55">
      <w:pPr>
        <w:pStyle w:val="Listing"/>
        <w:ind w:left="-1134"/>
        <w:rPr>
          <w:lang w:val="en-US"/>
        </w:rPr>
      </w:pPr>
    </w:p>
    <w:p w14:paraId="5E62D57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--- 10.0.1.1 ping statistics ---</w:t>
      </w:r>
    </w:p>
    <w:p w14:paraId="10A3848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5 packet(s) transmitted</w:t>
      </w:r>
    </w:p>
    <w:p w14:paraId="6C21050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5 packet(s) received</w:t>
      </w:r>
    </w:p>
    <w:p w14:paraId="49CA449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0.00% packet loss</w:t>
      </w:r>
    </w:p>
    <w:p w14:paraId="6FB6427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round-trip min/avg/max = 203/203/204 ms</w:t>
      </w:r>
    </w:p>
    <w:p w14:paraId="3E211232" w14:textId="77777777" w:rsidR="00374E55" w:rsidRPr="00374E55" w:rsidRDefault="00374E55" w:rsidP="00374E55">
      <w:pPr>
        <w:pStyle w:val="Listing"/>
        <w:ind w:left="-1134"/>
        <w:rPr>
          <w:lang w:val="en-US"/>
        </w:rPr>
      </w:pPr>
    </w:p>
    <w:p w14:paraId="37E7BF99" w14:textId="15C3D3EB" w:rsidR="00374E55" w:rsidRPr="00374E55" w:rsidRDefault="00374E55" w:rsidP="00374E55">
      <w:pPr>
        <w:pStyle w:val="Listing"/>
        <w:ind w:left="-1134"/>
      </w:pPr>
      <w:r>
        <w:t>STA&gt;</w:t>
      </w:r>
    </w:p>
    <w:p w14:paraId="6C0E5E79" w14:textId="77777777" w:rsidR="00374E55" w:rsidRDefault="00374E55" w:rsidP="00E84942">
      <w:pPr>
        <w:ind w:firstLine="0"/>
        <w:rPr>
          <w:lang w:val="ru-RU"/>
        </w:rPr>
      </w:pPr>
    </w:p>
    <w:p w14:paraId="320CFD10" w14:textId="064C6E0A" w:rsidR="00374E55" w:rsidRPr="00374E55" w:rsidRDefault="00374E55" w:rsidP="00E84942">
      <w:pPr>
        <w:ind w:firstLine="0"/>
        <w:rPr>
          <w:lang w:val="ru-RU"/>
        </w:rPr>
      </w:pPr>
      <w:r>
        <w:rPr>
          <w:lang w:val="ru-RU"/>
        </w:rPr>
        <w:t xml:space="preserve">Проверка информации об </w:t>
      </w:r>
      <w:r>
        <w:t>STA</w:t>
      </w:r>
      <w:r w:rsidRPr="00374E55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AC</w:t>
      </w:r>
    </w:p>
    <w:p w14:paraId="2E3AA3C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[AC]display station all</w:t>
      </w:r>
    </w:p>
    <w:p w14:paraId="1AAA522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Rf/WLAN: Radio ID/WLAN ID                                                     </w:t>
      </w:r>
    </w:p>
    <w:p w14:paraId="131F615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Rx/Tx: link receive rate/link transmit rate(Mbps)                             </w:t>
      </w:r>
    </w:p>
    <w:p w14:paraId="35E6FE8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--------------------------------------------------------------------------------</w:t>
      </w:r>
    </w:p>
    <w:p w14:paraId="79BF87C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----------------------</w:t>
      </w:r>
    </w:p>
    <w:p w14:paraId="43C8344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STA MAC          AP ID Ap name  Rf/WLAN  Band  Type  Rx/Tx      RSSI  VLAN  IP a</w:t>
      </w:r>
    </w:p>
    <w:p w14:paraId="728B86E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ddress      SSID                   </w:t>
      </w:r>
    </w:p>
    <w:p w14:paraId="6DC31B5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--------------------------------------------------------------------------------</w:t>
      </w:r>
    </w:p>
    <w:p w14:paraId="70FCC71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----------------------</w:t>
      </w:r>
    </w:p>
    <w:p w14:paraId="2C6FED7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5489-98b4-3467   0     ap1      0/1      2.4G  -     -/-        -     101   192.</w:t>
      </w:r>
    </w:p>
    <w:p w14:paraId="5CF5DC2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168.101.253 HCIA-WLAN              </w:t>
      </w:r>
    </w:p>
    <w:p w14:paraId="5F0B898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--------------------------------------------------------------------------------</w:t>
      </w:r>
    </w:p>
    <w:p w14:paraId="58A8C7B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----------------------</w:t>
      </w:r>
    </w:p>
    <w:p w14:paraId="5E022A4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Total: 1 2.4G: 1 5G: 0</w:t>
      </w:r>
    </w:p>
    <w:p w14:paraId="3284F937" w14:textId="141D5A49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[AC]</w:t>
      </w:r>
    </w:p>
    <w:p w14:paraId="2FB00F25" w14:textId="77777777" w:rsidR="00374E55" w:rsidRPr="00304C8A" w:rsidRDefault="00374E55" w:rsidP="00E84942">
      <w:pPr>
        <w:ind w:firstLine="0"/>
      </w:pPr>
    </w:p>
    <w:p w14:paraId="46DCCD4E" w14:textId="51D21CD1" w:rsidR="00374E55" w:rsidRPr="00304C8A" w:rsidRDefault="00374E55" w:rsidP="00E84942">
      <w:pPr>
        <w:ind w:firstLine="0"/>
      </w:pPr>
      <w:r>
        <w:rPr>
          <w:lang w:val="ru-RU"/>
        </w:rPr>
        <w:t>Использованное</w:t>
      </w:r>
      <w:r w:rsidRPr="00304C8A">
        <w:t xml:space="preserve"> </w:t>
      </w:r>
      <w:r>
        <w:rPr>
          <w:lang w:val="ru-RU"/>
        </w:rPr>
        <w:t>оборудование</w:t>
      </w:r>
    </w:p>
    <w:p w14:paraId="18B4798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&lt;S1&gt;display current-configuration</w:t>
      </w:r>
    </w:p>
    <w:p w14:paraId="5EA7EDA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B556B9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sysname S1</w:t>
      </w:r>
    </w:p>
    <w:p w14:paraId="470E9CE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6A7658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vlan batch 100 to 101</w:t>
      </w:r>
    </w:p>
    <w:p w14:paraId="2EEDAFD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F7F00B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cluster enable</w:t>
      </w:r>
    </w:p>
    <w:p w14:paraId="764AC51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ntdp enable</w:t>
      </w:r>
    </w:p>
    <w:p w14:paraId="2D7708B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ndp enable</w:t>
      </w:r>
    </w:p>
    <w:p w14:paraId="4A9587A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582F11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drop illegal-mac alarm</w:t>
      </w:r>
    </w:p>
    <w:p w14:paraId="6B67886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DE9703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dhcp enable</w:t>
      </w:r>
    </w:p>
    <w:p w14:paraId="7F8418F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9BFCF1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diffserv domain default</w:t>
      </w:r>
    </w:p>
    <w:p w14:paraId="1E77B6B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1A84CE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drop-profile default</w:t>
      </w:r>
    </w:p>
    <w:p w14:paraId="609B71B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666690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ip pool sta</w:t>
      </w:r>
    </w:p>
    <w:p w14:paraId="61D8DCF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gateway-list 192.168.101.254</w:t>
      </w:r>
    </w:p>
    <w:p w14:paraId="57A1768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network 192.168.101.0 mask 255.255.255.0</w:t>
      </w:r>
    </w:p>
    <w:p w14:paraId="684DC70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AD84BA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aaa</w:t>
      </w:r>
    </w:p>
    <w:p w14:paraId="26DB1AC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authentication-scheme default</w:t>
      </w:r>
    </w:p>
    <w:p w14:paraId="3E9F780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authorization-scheme default</w:t>
      </w:r>
    </w:p>
    <w:p w14:paraId="06CD34D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accounting-scheme default</w:t>
      </w:r>
    </w:p>
    <w:p w14:paraId="0970AC5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</w:t>
      </w:r>
    </w:p>
    <w:p w14:paraId="4291559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default_admin</w:t>
      </w:r>
    </w:p>
    <w:p w14:paraId="5C8D214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password simple admin</w:t>
      </w:r>
    </w:p>
    <w:p w14:paraId="2D41723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service-type http</w:t>
      </w:r>
    </w:p>
    <w:p w14:paraId="42C752E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3C4B7E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Vlanif1</w:t>
      </w:r>
    </w:p>
    <w:p w14:paraId="5CD0953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8F8B5D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Vlanif100</w:t>
      </w:r>
    </w:p>
    <w:p w14:paraId="0865040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ip address 192.168.100.254 255.255.255.0</w:t>
      </w:r>
    </w:p>
    <w:p w14:paraId="26582AE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F71C54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Vlanif101</w:t>
      </w:r>
    </w:p>
    <w:p w14:paraId="6AA99F2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ip address 192.168.101.254 255.255.255.0</w:t>
      </w:r>
    </w:p>
    <w:p w14:paraId="084AEEF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dhcp select global</w:t>
      </w:r>
    </w:p>
    <w:p w14:paraId="3DBE26C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2E1E70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MEth0/0/1</w:t>
      </w:r>
    </w:p>
    <w:p w14:paraId="6F6999E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141943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</w:t>
      </w:r>
    </w:p>
    <w:p w14:paraId="0BDF306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0C5000D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743DC8E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#</w:t>
      </w:r>
    </w:p>
    <w:p w14:paraId="0151C6C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</w:t>
      </w:r>
    </w:p>
    <w:p w14:paraId="394366E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69CEB47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39EEC9D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8C14FC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GigabitEthernet0/0/3</w:t>
      </w:r>
    </w:p>
    <w:p w14:paraId="4B1EAB5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729FC97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7702035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34845A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GigabitEthernet0/0/4</w:t>
      </w:r>
    </w:p>
    <w:p w14:paraId="26A3FD8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C427EF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GigabitEthernet0/0/5</w:t>
      </w:r>
    </w:p>
    <w:p w14:paraId="1E0E59F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79D6F0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GigabitEthernet0/0/6</w:t>
      </w:r>
    </w:p>
    <w:p w14:paraId="5DB86E4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76A74E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GigabitEthernet0/0/7</w:t>
      </w:r>
    </w:p>
    <w:p w14:paraId="1A12973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64094D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GigabitEthernet0/0/8</w:t>
      </w:r>
    </w:p>
    <w:p w14:paraId="0699DC5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7A7855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GigabitEthernet0/0/9</w:t>
      </w:r>
    </w:p>
    <w:p w14:paraId="50B4601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2D6E5E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GigabitEthernet0/0/10</w:t>
      </w:r>
    </w:p>
    <w:p w14:paraId="793F052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1B52CB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GigabitEthernet0/0/11</w:t>
      </w:r>
    </w:p>
    <w:p w14:paraId="1E804A7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AB5414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GigabitEthernet0/0/12</w:t>
      </w:r>
    </w:p>
    <w:p w14:paraId="5695F1F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16FB0B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GigabitEthernet0/0/13</w:t>
      </w:r>
    </w:p>
    <w:p w14:paraId="44DC757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89232A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GigabitEthernet0/0/14</w:t>
      </w:r>
    </w:p>
    <w:p w14:paraId="7BAE699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D15AAC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GigabitEthernet0/0/15</w:t>
      </w:r>
    </w:p>
    <w:p w14:paraId="7345AE4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33B716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GigabitEthernet0/0/16</w:t>
      </w:r>
    </w:p>
    <w:p w14:paraId="2A7A11E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80E699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GigabitEthernet0/0/17</w:t>
      </w:r>
    </w:p>
    <w:p w14:paraId="4BF5C46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E7CC1F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GigabitEthernet0/0/18</w:t>
      </w:r>
    </w:p>
    <w:p w14:paraId="032A081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E83ED6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GigabitEthernet0/0/19</w:t>
      </w:r>
    </w:p>
    <w:p w14:paraId="263887D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1BFABF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GigabitEthernet0/0/20</w:t>
      </w:r>
    </w:p>
    <w:p w14:paraId="1134849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6D02DC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GigabitEthernet0/0/21</w:t>
      </w:r>
    </w:p>
    <w:p w14:paraId="1B786A8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59CA5D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GigabitEthernet0/0/22</w:t>
      </w:r>
    </w:p>
    <w:p w14:paraId="15925A2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A98931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GigabitEthernet0/0/23</w:t>
      </w:r>
    </w:p>
    <w:p w14:paraId="3A505AF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7BE554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GigabitEthernet0/0/24</w:t>
      </w:r>
    </w:p>
    <w:p w14:paraId="1BDA4A5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062419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NULL0</w:t>
      </w:r>
    </w:p>
    <w:p w14:paraId="747A5BB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51CBDD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LoopBack0</w:t>
      </w:r>
    </w:p>
    <w:p w14:paraId="0AAAC20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 xml:space="preserve"> ip address 10.0.1.1 255.255.255.255</w:t>
      </w:r>
    </w:p>
    <w:p w14:paraId="53E2953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682E61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con 0</w:t>
      </w:r>
    </w:p>
    <w:p w14:paraId="56C230B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vty 0 4</w:t>
      </w:r>
    </w:p>
    <w:p w14:paraId="72D48C7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AA5747C" w14:textId="5F1D87D9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return</w:t>
      </w:r>
    </w:p>
    <w:p w14:paraId="49E5643F" w14:textId="77777777" w:rsidR="00374E55" w:rsidRPr="00374E55" w:rsidRDefault="00374E55" w:rsidP="00E84942">
      <w:pPr>
        <w:ind w:firstLine="0"/>
      </w:pPr>
    </w:p>
    <w:p w14:paraId="17162F7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&lt;AC&gt;display current-configuration</w:t>
      </w:r>
    </w:p>
    <w:p w14:paraId="4927713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92F69C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sysname AC</w:t>
      </w:r>
    </w:p>
    <w:p w14:paraId="7AF8E6F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9C20B2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undo http secure-server enable</w:t>
      </w:r>
    </w:p>
    <w:p w14:paraId="64333E5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CEAB77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set memory-usage threshold 0</w:t>
      </w:r>
    </w:p>
    <w:p w14:paraId="738E1F3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E511F0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ssl renegotiation-rate 1 </w:t>
      </w:r>
    </w:p>
    <w:p w14:paraId="7921496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D09F52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vlan batch 100 to 101</w:t>
      </w:r>
    </w:p>
    <w:p w14:paraId="520E68A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DD2A5B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authentication-profile name default_authen_profile</w:t>
      </w:r>
    </w:p>
    <w:p w14:paraId="652B3FE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authentication-profile name dot1x_authen_profile</w:t>
      </w:r>
    </w:p>
    <w:p w14:paraId="473F817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authentication-profile name mac_authen_profile</w:t>
      </w:r>
    </w:p>
    <w:p w14:paraId="6A57B34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authentication-profile name portal_authen_profile</w:t>
      </w:r>
    </w:p>
    <w:p w14:paraId="4185E2A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authentication-profile name macportal_authen_profile</w:t>
      </w:r>
    </w:p>
    <w:p w14:paraId="48558A3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4A466D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dhcp enable</w:t>
      </w:r>
    </w:p>
    <w:p w14:paraId="020A913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A72950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diffserv domain default</w:t>
      </w:r>
    </w:p>
    <w:p w14:paraId="48CCB69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084B4E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radius-server template default</w:t>
      </w:r>
    </w:p>
    <w:p w14:paraId="2E1D3F7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319672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pki realm default</w:t>
      </w:r>
    </w:p>
    <w:p w14:paraId="70979E6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rsa local-key-pair default</w:t>
      </w:r>
    </w:p>
    <w:p w14:paraId="03A4E80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enrollment self-signed</w:t>
      </w:r>
    </w:p>
    <w:p w14:paraId="686726B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8444AB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ike proposal default</w:t>
      </w:r>
    </w:p>
    <w:p w14:paraId="4EF21B7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encryption-algorithm aes-256 </w:t>
      </w:r>
    </w:p>
    <w:p w14:paraId="3914F37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dh group14 </w:t>
      </w:r>
    </w:p>
    <w:p w14:paraId="73CD9F8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authentication-algorithm sha2-256 </w:t>
      </w:r>
    </w:p>
    <w:p w14:paraId="326EFDA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authentication-method pre-share</w:t>
      </w:r>
    </w:p>
    <w:p w14:paraId="6706AFA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integrity-algorithm hmac-sha2-256 </w:t>
      </w:r>
    </w:p>
    <w:p w14:paraId="068EC49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prf hmac-sha2-256 </w:t>
      </w:r>
    </w:p>
    <w:p w14:paraId="2E196E1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0A02A0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free-rule-template name default_free_rule</w:t>
      </w:r>
    </w:p>
    <w:p w14:paraId="3B798D6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131DAF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portal-access-profile name portal_access_profile</w:t>
      </w:r>
    </w:p>
    <w:p w14:paraId="30A9306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5B3E6D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ip pool ap</w:t>
      </w:r>
    </w:p>
    <w:p w14:paraId="41ABC21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gateway-list 192.168.100.254 </w:t>
      </w:r>
    </w:p>
    <w:p w14:paraId="75429D9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network 192.168.100.0 mask 255.255.255.0 </w:t>
      </w:r>
    </w:p>
    <w:p w14:paraId="17A56A0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FE147D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aaa</w:t>
      </w:r>
    </w:p>
    <w:p w14:paraId="408EC16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authentication-scheme default</w:t>
      </w:r>
    </w:p>
    <w:p w14:paraId="3F9E574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 xml:space="preserve"> authentication-scheme radius</w:t>
      </w:r>
    </w:p>
    <w:p w14:paraId="3886DD8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authentication-mode radius</w:t>
      </w:r>
    </w:p>
    <w:p w14:paraId="28ECD69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authorization-scheme default</w:t>
      </w:r>
    </w:p>
    <w:p w14:paraId="20F0225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accounting-scheme default</w:t>
      </w:r>
    </w:p>
    <w:p w14:paraId="376216C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</w:t>
      </w:r>
    </w:p>
    <w:p w14:paraId="4910D2D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authentication-scheme radius</w:t>
      </w:r>
    </w:p>
    <w:p w14:paraId="257485C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radius-server default</w:t>
      </w:r>
    </w:p>
    <w:p w14:paraId="023DD63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default_admin</w:t>
      </w:r>
    </w:p>
    <w:p w14:paraId="194F3C5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authentication-scheme default</w:t>
      </w:r>
    </w:p>
    <w:p w14:paraId="0FCBB3D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password irreversible-cipher $1a$3uLL'kWye#$a^w|:yk,TLLbg'&amp;uhy</w:t>
      </w:r>
    </w:p>
    <w:p w14:paraId="14BE6FA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}6!mBD6vw'4(p-hPRifI45$</w:t>
      </w:r>
    </w:p>
    <w:p w14:paraId="68CF51B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service-type http</w:t>
      </w:r>
    </w:p>
    <w:p w14:paraId="747F65D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6740E4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Vlanif100</w:t>
      </w:r>
    </w:p>
    <w:p w14:paraId="3D5493C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ip address 192.168.100.254 255.255.255.0</w:t>
      </w:r>
    </w:p>
    <w:p w14:paraId="70B63F4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dhcp select global</w:t>
      </w:r>
    </w:p>
    <w:p w14:paraId="1AA5E4D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9494E3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</w:t>
      </w:r>
    </w:p>
    <w:p w14:paraId="3C4B929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3A4289A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25A8E39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B2F78E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</w:t>
      </w:r>
    </w:p>
    <w:p w14:paraId="473E5BC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E54F3E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GigabitEthernet0/0/3</w:t>
      </w:r>
    </w:p>
    <w:p w14:paraId="5C1CFD3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F2B183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GigabitEthernet0/0/4</w:t>
      </w:r>
    </w:p>
    <w:p w14:paraId="134C219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AB249A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GigabitEthernet0/0/5</w:t>
      </w:r>
    </w:p>
    <w:p w14:paraId="54C00EF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70AF34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GigabitEthernet0/0/6</w:t>
      </w:r>
    </w:p>
    <w:p w14:paraId="2A237A3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E14ECF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GigabitEthernet0/0/7</w:t>
      </w:r>
    </w:p>
    <w:p w14:paraId="73D2CCA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undo negotiation auto</w:t>
      </w:r>
    </w:p>
    <w:p w14:paraId="7901896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duplex half</w:t>
      </w:r>
    </w:p>
    <w:p w14:paraId="4B019F9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85550D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GigabitEthernet0/0/8</w:t>
      </w:r>
    </w:p>
    <w:p w14:paraId="1C0ACC7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undo negotiation auto</w:t>
      </w:r>
    </w:p>
    <w:p w14:paraId="6552462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duplex half</w:t>
      </w:r>
    </w:p>
    <w:p w14:paraId="2059E8A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43E7DF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NULL0</w:t>
      </w:r>
    </w:p>
    <w:p w14:paraId="5C737B3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54BE5C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snmp-agent local-engineid 800007DB03000000000000</w:t>
      </w:r>
    </w:p>
    <w:p w14:paraId="5BBB88A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snmp-agent </w:t>
      </w:r>
    </w:p>
    <w:p w14:paraId="4475EAF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AC5164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ssh server secure-algorithms cipher aes256_ctr aes128_ctr</w:t>
      </w:r>
    </w:p>
    <w:p w14:paraId="75F53D6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ssh server key-exchange dh_group14_sha1</w:t>
      </w:r>
    </w:p>
    <w:p w14:paraId="5C41392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ssh client secure-algorithms cipher aes256_ctr aes128_ctr</w:t>
      </w:r>
    </w:p>
    <w:p w14:paraId="4D3AC24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ssh client secure-algorithms hmac sha2_256</w:t>
      </w:r>
    </w:p>
    <w:p w14:paraId="623BABE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ssh client key-exchange dh_group14_sha1</w:t>
      </w:r>
    </w:p>
    <w:p w14:paraId="263DB64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886659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capwap source interface vlanif100</w:t>
      </w:r>
    </w:p>
    <w:p w14:paraId="46F4E4C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BF91DE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con 0</w:t>
      </w:r>
    </w:p>
    <w:p w14:paraId="5EFCF39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user-interface vty 0 4</w:t>
      </w:r>
    </w:p>
    <w:p w14:paraId="2918FAE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protocol inbound all</w:t>
      </w:r>
    </w:p>
    <w:p w14:paraId="3E5E927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vty 16 20</w:t>
      </w:r>
    </w:p>
    <w:p w14:paraId="4D24ABB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protocol inbound all</w:t>
      </w:r>
    </w:p>
    <w:p w14:paraId="12DBEA2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9B2211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wlan</w:t>
      </w:r>
    </w:p>
    <w:p w14:paraId="61ABA00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traffic-profile name default</w:t>
      </w:r>
    </w:p>
    <w:p w14:paraId="102638D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security-profile name default</w:t>
      </w:r>
    </w:p>
    <w:p w14:paraId="255FF20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security-profile name HCIA-WLAN</w:t>
      </w:r>
    </w:p>
    <w:p w14:paraId="6CD44FB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security wpa-wpa2 psk pass-phrase %^%#l$I9VJzSt;.@/w;WacY2[Lj3PM`Nh~k[L\'FqoH;</w:t>
      </w:r>
    </w:p>
    <w:p w14:paraId="28038F5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%^%# aes</w:t>
      </w:r>
    </w:p>
    <w:p w14:paraId="2B9E4DA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security-profile name default-wds</w:t>
      </w:r>
    </w:p>
    <w:p w14:paraId="7314D13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security-profile name default-mesh</w:t>
      </w:r>
    </w:p>
    <w:p w14:paraId="00ABCA0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ssid-profile name default</w:t>
      </w:r>
    </w:p>
    <w:p w14:paraId="597269A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ssid-profile name HCIA-WLAN</w:t>
      </w:r>
    </w:p>
    <w:p w14:paraId="154BEFD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ssid HCIA-WLAN</w:t>
      </w:r>
    </w:p>
    <w:p w14:paraId="1D3D6EB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vap-profile name default</w:t>
      </w:r>
    </w:p>
    <w:p w14:paraId="58CE1BC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vap-profile name HCIA-WLAN</w:t>
      </w:r>
    </w:p>
    <w:p w14:paraId="760BA5C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service-vlan vlan-id 101</w:t>
      </w:r>
    </w:p>
    <w:p w14:paraId="37E4E93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ssid-profile HCIA-WLAN</w:t>
      </w:r>
    </w:p>
    <w:p w14:paraId="63D3B5E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security-profile HCIA-WLAN</w:t>
      </w:r>
    </w:p>
    <w:p w14:paraId="4BF721D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wds-profile name default</w:t>
      </w:r>
    </w:p>
    <w:p w14:paraId="62DAC9D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mesh-handover-profile name default</w:t>
      </w:r>
    </w:p>
    <w:p w14:paraId="7E7D290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mesh-profile name default</w:t>
      </w:r>
    </w:p>
    <w:p w14:paraId="229C8E3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regulatory-domain-profile name default</w:t>
      </w:r>
    </w:p>
    <w:p w14:paraId="6B07F01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air-scan-profile name default</w:t>
      </w:r>
    </w:p>
    <w:p w14:paraId="2A92EA6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rrm-profile name default</w:t>
      </w:r>
    </w:p>
    <w:p w14:paraId="6137BDB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radio-2g-profile name default</w:t>
      </w:r>
    </w:p>
    <w:p w14:paraId="32772F0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radio-5g-profile name default</w:t>
      </w:r>
    </w:p>
    <w:p w14:paraId="215466A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wids-spoof-profile name default</w:t>
      </w:r>
    </w:p>
    <w:p w14:paraId="3DF1F9B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wids-profile name default</w:t>
      </w:r>
    </w:p>
    <w:p w14:paraId="0705C96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wireless-access-specification</w:t>
      </w:r>
    </w:p>
    <w:p w14:paraId="040C722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ap-system-profile name default</w:t>
      </w:r>
    </w:p>
    <w:p w14:paraId="6C83EDB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port-link-profile name default</w:t>
      </w:r>
    </w:p>
    <w:p w14:paraId="1C42DA5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wired-port-profile name default</w:t>
      </w:r>
    </w:p>
    <w:p w14:paraId="4BBE640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serial-profile name preset-enjoyor-toeap </w:t>
      </w:r>
    </w:p>
    <w:p w14:paraId="620FBA5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ap-group name default</w:t>
      </w:r>
    </w:p>
    <w:p w14:paraId="106C104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ap-group name ap-group1</w:t>
      </w:r>
    </w:p>
    <w:p w14:paraId="1CB9D6A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radio 0</w:t>
      </w:r>
    </w:p>
    <w:p w14:paraId="206D84F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 vap-profile HCIA-WLAN wlan 1</w:t>
      </w:r>
    </w:p>
    <w:p w14:paraId="2493A51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radio 1</w:t>
      </w:r>
    </w:p>
    <w:p w14:paraId="4F3152A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 vap-profile HCIA-WLAN wlan 1</w:t>
      </w:r>
    </w:p>
    <w:p w14:paraId="323B93D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radio 2</w:t>
      </w:r>
    </w:p>
    <w:p w14:paraId="32A3CFD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 vap-profile HCIA-WLAN wlan 1</w:t>
      </w:r>
    </w:p>
    <w:p w14:paraId="516A179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ap-id 0 type-id 56 ap-mac 00e0-fcc1-1570 ap-sn 21023544831076312476</w:t>
      </w:r>
    </w:p>
    <w:p w14:paraId="6E16FE0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ap-name ap1</w:t>
      </w:r>
    </w:p>
    <w:p w14:paraId="031D138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ap-group ap-group1</w:t>
      </w:r>
    </w:p>
    <w:p w14:paraId="0D834E4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ap-id 1 type-id 56 ap-mac 00e0-fc71-3a80 ap-sn 21023544831062687B1F</w:t>
      </w:r>
    </w:p>
    <w:p w14:paraId="015FD08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ap-name ap2</w:t>
      </w:r>
    </w:p>
    <w:p w14:paraId="53CF420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 ap-group ap-group1</w:t>
      </w:r>
    </w:p>
    <w:p w14:paraId="5125CE5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provision-ap</w:t>
      </w:r>
    </w:p>
    <w:p w14:paraId="326A520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3D894C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dot1x-access-profile name dot1x_access_profile</w:t>
      </w:r>
    </w:p>
    <w:p w14:paraId="16D07AC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#</w:t>
      </w:r>
    </w:p>
    <w:p w14:paraId="5702C7A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mac-access-profile name mac_access_profile</w:t>
      </w:r>
    </w:p>
    <w:p w14:paraId="20B26E0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834790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return</w:t>
      </w:r>
    </w:p>
    <w:p w14:paraId="306B8A3C" w14:textId="1014FEDB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&lt;AC&gt;</w:t>
      </w:r>
    </w:p>
    <w:p w14:paraId="2D6E2B66" w14:textId="77777777" w:rsidR="00374E55" w:rsidRPr="00374E55" w:rsidRDefault="00374E55" w:rsidP="00E84942">
      <w:pPr>
        <w:ind w:firstLine="0"/>
      </w:pPr>
    </w:p>
    <w:p w14:paraId="5FB6958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&lt;S3&gt;display current-configuration</w:t>
      </w:r>
    </w:p>
    <w:p w14:paraId="7A94517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706E74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sysname S3</w:t>
      </w:r>
    </w:p>
    <w:p w14:paraId="4EE3518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1BC885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vlan batch 100 to 101</w:t>
      </w:r>
    </w:p>
    <w:p w14:paraId="38C7E7B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812585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cluster enable</w:t>
      </w:r>
    </w:p>
    <w:p w14:paraId="22D2E24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ntdp enable</w:t>
      </w:r>
    </w:p>
    <w:p w14:paraId="0F40C41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ndp enable</w:t>
      </w:r>
    </w:p>
    <w:p w14:paraId="42AFACE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889E2A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drop illegal-mac alarm</w:t>
      </w:r>
    </w:p>
    <w:p w14:paraId="0CC80ED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1EED5A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diffserv domain default</w:t>
      </w:r>
    </w:p>
    <w:p w14:paraId="728654C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670627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drop-profile default</w:t>
      </w:r>
    </w:p>
    <w:p w14:paraId="407D496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176427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aaa</w:t>
      </w:r>
    </w:p>
    <w:p w14:paraId="50E0E31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authentication-scheme default</w:t>
      </w:r>
    </w:p>
    <w:p w14:paraId="5E73C51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authorization-scheme default</w:t>
      </w:r>
    </w:p>
    <w:p w14:paraId="1A5DBD6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accounting-scheme default</w:t>
      </w:r>
    </w:p>
    <w:p w14:paraId="193715E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</w:t>
      </w:r>
    </w:p>
    <w:p w14:paraId="714FBBF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default_admin</w:t>
      </w:r>
    </w:p>
    <w:p w14:paraId="1AEBFC4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password simple admin</w:t>
      </w:r>
    </w:p>
    <w:p w14:paraId="6A39228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service-type http</w:t>
      </w:r>
    </w:p>
    <w:p w14:paraId="2CEF6C5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81D104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Vlanif1</w:t>
      </w:r>
    </w:p>
    <w:p w14:paraId="0E05CA7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F33D3F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MEth0/0/1</w:t>
      </w:r>
    </w:p>
    <w:p w14:paraId="5257D48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E80BCB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</w:t>
      </w:r>
    </w:p>
    <w:p w14:paraId="7BD4C6D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2CDD2AC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pvid vlan 100</w:t>
      </w:r>
    </w:p>
    <w:p w14:paraId="3BBFEEB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4D34A53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7B2E93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</w:t>
      </w:r>
    </w:p>
    <w:p w14:paraId="25A9288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6584F5E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38DA422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827FA6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GigabitEthernet0/0/3</w:t>
      </w:r>
    </w:p>
    <w:p w14:paraId="20BF0CE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C5EC39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GigabitEthernet0/0/4</w:t>
      </w:r>
    </w:p>
    <w:p w14:paraId="3A81A71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AF3B1D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GigabitEthernet0/0/5</w:t>
      </w:r>
    </w:p>
    <w:p w14:paraId="11F94298" w14:textId="77777777" w:rsidR="00374E55" w:rsidRPr="00304C8A" w:rsidRDefault="00374E55" w:rsidP="00374E55">
      <w:pPr>
        <w:pStyle w:val="Listing"/>
        <w:ind w:left="-1134"/>
        <w:rPr>
          <w:lang w:val="en-US"/>
        </w:rPr>
      </w:pPr>
      <w:r w:rsidRPr="00304C8A">
        <w:rPr>
          <w:lang w:val="en-US"/>
        </w:rPr>
        <w:t>#</w:t>
      </w:r>
    </w:p>
    <w:p w14:paraId="227C8661" w14:textId="77777777" w:rsidR="00374E55" w:rsidRPr="00304C8A" w:rsidRDefault="00374E55" w:rsidP="00374E55">
      <w:pPr>
        <w:pStyle w:val="Listing"/>
        <w:ind w:left="-1134"/>
        <w:rPr>
          <w:lang w:val="en-US"/>
        </w:rPr>
      </w:pPr>
      <w:r w:rsidRPr="00304C8A">
        <w:rPr>
          <w:lang w:val="en-US"/>
        </w:rPr>
        <w:t>interface GigabitEthernet0/0/6</w:t>
      </w:r>
    </w:p>
    <w:p w14:paraId="1E3C03D1" w14:textId="77777777" w:rsidR="00374E55" w:rsidRPr="00304C8A" w:rsidRDefault="00374E55" w:rsidP="00374E55">
      <w:pPr>
        <w:pStyle w:val="Listing"/>
        <w:ind w:left="-1134"/>
        <w:rPr>
          <w:lang w:val="en-US"/>
        </w:rPr>
      </w:pPr>
      <w:r w:rsidRPr="00304C8A">
        <w:rPr>
          <w:lang w:val="en-US"/>
        </w:rPr>
        <w:t>#</w:t>
      </w:r>
    </w:p>
    <w:p w14:paraId="7F6B34D3" w14:textId="77777777" w:rsidR="00374E55" w:rsidRPr="00304C8A" w:rsidRDefault="00374E55" w:rsidP="00374E55">
      <w:pPr>
        <w:pStyle w:val="Listing"/>
        <w:ind w:left="-1134"/>
        <w:rPr>
          <w:lang w:val="en-US"/>
        </w:rPr>
      </w:pPr>
      <w:r w:rsidRPr="00304C8A">
        <w:rPr>
          <w:lang w:val="en-US"/>
        </w:rPr>
        <w:t>interface GigabitEthernet0/0/7</w:t>
      </w:r>
    </w:p>
    <w:p w14:paraId="4ED682E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#</w:t>
      </w:r>
    </w:p>
    <w:p w14:paraId="1669BD1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GigabitEthernet0/0/8</w:t>
      </w:r>
    </w:p>
    <w:p w14:paraId="718863B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866321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GigabitEthernet0/0/9</w:t>
      </w:r>
    </w:p>
    <w:p w14:paraId="239C17F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64F108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GigabitEthernet0/0/10</w:t>
      </w:r>
    </w:p>
    <w:p w14:paraId="1239E9A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2C67B7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GigabitEthernet0/0/11</w:t>
      </w:r>
    </w:p>
    <w:p w14:paraId="237C955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D7950F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GigabitEthernet0/0/12</w:t>
      </w:r>
    </w:p>
    <w:p w14:paraId="3224F0D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E378C5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GigabitEthernet0/0/13</w:t>
      </w:r>
    </w:p>
    <w:p w14:paraId="440EEC1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B8356E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GigabitEthernet0/0/14</w:t>
      </w:r>
    </w:p>
    <w:p w14:paraId="48AA29D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3133CD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GigabitEthernet0/0/15</w:t>
      </w:r>
    </w:p>
    <w:p w14:paraId="541134D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324A27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GigabitEthernet0/0/16</w:t>
      </w:r>
    </w:p>
    <w:p w14:paraId="1F79E6A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29287A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GigabitEthernet0/0/17</w:t>
      </w:r>
    </w:p>
    <w:p w14:paraId="6A6C177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FCC463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GigabitEthernet0/0/18</w:t>
      </w:r>
    </w:p>
    <w:p w14:paraId="6AAE384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8B180D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GigabitEthernet0/0/19</w:t>
      </w:r>
    </w:p>
    <w:p w14:paraId="0CA78BE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2AFA6D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GigabitEthernet0/0/20</w:t>
      </w:r>
    </w:p>
    <w:p w14:paraId="77A0523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C7F904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GigabitEthernet0/0/21</w:t>
      </w:r>
    </w:p>
    <w:p w14:paraId="24CDD9F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82FB61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GigabitEthernet0/0/22</w:t>
      </w:r>
    </w:p>
    <w:p w14:paraId="296976A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DF8FC5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GigabitEthernet0/0/23</w:t>
      </w:r>
    </w:p>
    <w:p w14:paraId="63F681F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2E5603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GigabitEthernet0/0/24</w:t>
      </w:r>
    </w:p>
    <w:p w14:paraId="34A9C6C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03B5FC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NULL0</w:t>
      </w:r>
    </w:p>
    <w:p w14:paraId="30D5B7C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1F7EB3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con 0</w:t>
      </w:r>
    </w:p>
    <w:p w14:paraId="6F067C7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vty 0 4</w:t>
      </w:r>
    </w:p>
    <w:p w14:paraId="66E2780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F9C332B" w14:textId="1923ED21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return</w:t>
      </w:r>
    </w:p>
    <w:p w14:paraId="37A9A041" w14:textId="77777777" w:rsidR="00374E55" w:rsidRPr="00374E55" w:rsidRDefault="00374E55" w:rsidP="00E84942">
      <w:pPr>
        <w:ind w:firstLine="0"/>
      </w:pPr>
    </w:p>
    <w:p w14:paraId="41D8B3D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&lt;S4&gt;display current-configuration</w:t>
      </w:r>
    </w:p>
    <w:p w14:paraId="317777D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F3DA3A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sysname S4</w:t>
      </w:r>
    </w:p>
    <w:p w14:paraId="0ABB7BF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58F346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vlan batch 100 to 101</w:t>
      </w:r>
    </w:p>
    <w:p w14:paraId="71D946E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782DC3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cluster enable</w:t>
      </w:r>
    </w:p>
    <w:p w14:paraId="32464BC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ntdp enable</w:t>
      </w:r>
    </w:p>
    <w:p w14:paraId="4DD69E9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ndp enable</w:t>
      </w:r>
    </w:p>
    <w:p w14:paraId="3D8EB34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680ECB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drop illegal-mac alarm</w:t>
      </w:r>
    </w:p>
    <w:p w14:paraId="3B05B8E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#</w:t>
      </w:r>
    </w:p>
    <w:p w14:paraId="6592D43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diffserv domain default</w:t>
      </w:r>
    </w:p>
    <w:p w14:paraId="4CE38C68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08E507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drop-profile default</w:t>
      </w:r>
    </w:p>
    <w:p w14:paraId="7EB2BC0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9E4329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aaa</w:t>
      </w:r>
    </w:p>
    <w:p w14:paraId="32764B0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authentication-scheme default</w:t>
      </w:r>
    </w:p>
    <w:p w14:paraId="7F29733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authorization-scheme default</w:t>
      </w:r>
    </w:p>
    <w:p w14:paraId="74368BE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accounting-scheme default</w:t>
      </w:r>
    </w:p>
    <w:p w14:paraId="6BA2054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</w:t>
      </w:r>
    </w:p>
    <w:p w14:paraId="41B1E92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domain default_admin</w:t>
      </w:r>
    </w:p>
    <w:p w14:paraId="6149A3E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password simple admin</w:t>
      </w:r>
    </w:p>
    <w:p w14:paraId="6122AE7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local-user admin service-type http</w:t>
      </w:r>
    </w:p>
    <w:p w14:paraId="0A8CC0C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4CBBA0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Vlanif1</w:t>
      </w:r>
    </w:p>
    <w:p w14:paraId="26AC796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1BB577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MEth0/0/1</w:t>
      </w:r>
    </w:p>
    <w:p w14:paraId="4B17364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48A885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</w:t>
      </w:r>
    </w:p>
    <w:p w14:paraId="619DCBD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7DA3086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pvid vlan 100</w:t>
      </w:r>
    </w:p>
    <w:p w14:paraId="7286EBF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3D17C07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33E9B2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</w:t>
      </w:r>
    </w:p>
    <w:p w14:paraId="23D3C4F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E37493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GigabitEthernet0/0/3</w:t>
      </w:r>
    </w:p>
    <w:p w14:paraId="7A00798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link-type trunk</w:t>
      </w:r>
    </w:p>
    <w:p w14:paraId="7F4312D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 xml:space="preserve"> port trunk allow-pass vlan 100 to 101</w:t>
      </w:r>
    </w:p>
    <w:p w14:paraId="4B37E55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A65AC2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GigabitEthernet0/0/4</w:t>
      </w:r>
    </w:p>
    <w:p w14:paraId="6989DF1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6940FC9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GigabitEthernet0/0/5</w:t>
      </w:r>
    </w:p>
    <w:p w14:paraId="7D26979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C91CC2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GigabitEthernet0/0/6</w:t>
      </w:r>
    </w:p>
    <w:p w14:paraId="1050CCD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6CFB04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GigabitEthernet0/0/7</w:t>
      </w:r>
    </w:p>
    <w:p w14:paraId="68A92DB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D4A99B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GigabitEthernet0/0/8</w:t>
      </w:r>
    </w:p>
    <w:p w14:paraId="71F901E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8CC2DF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GigabitEthernet0/0/9</w:t>
      </w:r>
    </w:p>
    <w:p w14:paraId="4C0BB47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818314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GigabitEthernet0/0/10</w:t>
      </w:r>
    </w:p>
    <w:p w14:paraId="5327FD2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4028E67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GigabitEthernet0/0/11</w:t>
      </w:r>
    </w:p>
    <w:p w14:paraId="7C1F3142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53B1A7B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GigabitEthernet0/0/12</w:t>
      </w:r>
    </w:p>
    <w:p w14:paraId="617CD3C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CD461A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GigabitEthernet0/0/13</w:t>
      </w:r>
    </w:p>
    <w:p w14:paraId="4AB291D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F91C6F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GigabitEthernet0/0/14</w:t>
      </w:r>
    </w:p>
    <w:p w14:paraId="568AADB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138652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GigabitEthernet0/0/15</w:t>
      </w:r>
    </w:p>
    <w:p w14:paraId="0B8E8C0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69E94B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GigabitEthernet0/0/16</w:t>
      </w:r>
    </w:p>
    <w:p w14:paraId="3CBD6A0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lastRenderedPageBreak/>
        <w:t>#</w:t>
      </w:r>
    </w:p>
    <w:p w14:paraId="49999E7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GigabitEthernet0/0/17</w:t>
      </w:r>
    </w:p>
    <w:p w14:paraId="2561ABE7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F0C80E1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GigabitEthernet0/0/18</w:t>
      </w:r>
    </w:p>
    <w:p w14:paraId="0DB907E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E715D2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GigabitEthernet0/0/19</w:t>
      </w:r>
    </w:p>
    <w:p w14:paraId="2E0E422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740DC955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GigabitEthernet0/0/20</w:t>
      </w:r>
    </w:p>
    <w:p w14:paraId="4FF1ADED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5AA343E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GigabitEthernet0/0/21</w:t>
      </w:r>
    </w:p>
    <w:p w14:paraId="6DA2EB83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1E31FB40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GigabitEthernet0/0/22</w:t>
      </w:r>
    </w:p>
    <w:p w14:paraId="7E80870F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3CA4F39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GigabitEthernet0/0/23</w:t>
      </w:r>
    </w:p>
    <w:p w14:paraId="234E127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0526B054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GigabitEthernet0/0/24</w:t>
      </w:r>
    </w:p>
    <w:p w14:paraId="3847453B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2137C38C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interface NULL0</w:t>
      </w:r>
    </w:p>
    <w:p w14:paraId="7355A6E6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#</w:t>
      </w:r>
    </w:p>
    <w:p w14:paraId="37F0CBFA" w14:textId="77777777" w:rsidR="00374E55" w:rsidRPr="00374E55" w:rsidRDefault="00374E55" w:rsidP="00374E55">
      <w:pPr>
        <w:pStyle w:val="Listing"/>
        <w:ind w:left="-1134"/>
        <w:rPr>
          <w:lang w:val="en-US"/>
        </w:rPr>
      </w:pPr>
      <w:r w:rsidRPr="00374E55">
        <w:rPr>
          <w:lang w:val="en-US"/>
        </w:rPr>
        <w:t>user-interface con 0</w:t>
      </w:r>
    </w:p>
    <w:p w14:paraId="2BCE0A91" w14:textId="77777777" w:rsidR="00374E55" w:rsidRDefault="00374E55" w:rsidP="00374E55">
      <w:pPr>
        <w:pStyle w:val="Listing"/>
        <w:ind w:left="-1134"/>
      </w:pPr>
      <w:r>
        <w:t>user-interface vty 0 4</w:t>
      </w:r>
    </w:p>
    <w:p w14:paraId="1A7820DD" w14:textId="77777777" w:rsidR="00374E55" w:rsidRDefault="00374E55" w:rsidP="00374E55">
      <w:pPr>
        <w:pStyle w:val="Listing"/>
        <w:ind w:left="-1134"/>
      </w:pPr>
      <w:r>
        <w:t>#</w:t>
      </w:r>
    </w:p>
    <w:p w14:paraId="393D5392" w14:textId="0D917D01" w:rsidR="00374E55" w:rsidRPr="00374E55" w:rsidRDefault="00374E55" w:rsidP="00374E55">
      <w:pPr>
        <w:pStyle w:val="Listing"/>
        <w:ind w:left="-1134"/>
      </w:pPr>
      <w:r>
        <w:t>return</w:t>
      </w:r>
    </w:p>
    <w:p w14:paraId="32F68FFB" w14:textId="77777777" w:rsidR="00374E55" w:rsidRPr="00304C8A" w:rsidRDefault="00374E55" w:rsidP="00E84942">
      <w:pPr>
        <w:ind w:firstLine="0"/>
        <w:rPr>
          <w:lang w:val="ru-RU"/>
        </w:rPr>
      </w:pPr>
    </w:p>
    <w:p w14:paraId="5D8F5209" w14:textId="77777777" w:rsidR="00B94A43" w:rsidRPr="00304C8A" w:rsidRDefault="00B94A43" w:rsidP="00374E55">
      <w:pPr>
        <w:ind w:firstLine="0"/>
        <w:rPr>
          <w:lang w:val="ru-RU"/>
        </w:rPr>
      </w:pPr>
    </w:p>
    <w:p w14:paraId="326990E4" w14:textId="77777777" w:rsidR="00B94A43" w:rsidRPr="00304C8A" w:rsidRDefault="00B94A43" w:rsidP="007D5E82">
      <w:pPr>
        <w:ind w:firstLine="0"/>
        <w:rPr>
          <w:lang w:val="ru-RU"/>
        </w:rPr>
      </w:pPr>
    </w:p>
    <w:p w14:paraId="3939EFA4" w14:textId="0D9EED0E" w:rsidR="00286042" w:rsidRDefault="00633EA3" w:rsidP="00286042">
      <w:pPr>
        <w:pStyle w:val="1"/>
      </w:pPr>
      <w:bookmarkStart w:id="6" w:name="_Toc115259537"/>
      <w:bookmarkStart w:id="7" w:name="_Toc115259605"/>
      <w:bookmarkStart w:id="8" w:name="_Toc177573737"/>
      <w:bookmarkStart w:id="9" w:name="_Toc214528782"/>
      <w:r>
        <w:lastRenderedPageBreak/>
        <w:t>ЗАКЛЮЧЕНИЕ</w:t>
      </w:r>
      <w:bookmarkEnd w:id="6"/>
      <w:bookmarkEnd w:id="7"/>
      <w:bookmarkEnd w:id="8"/>
      <w:bookmarkEnd w:id="9"/>
    </w:p>
    <w:p w14:paraId="4F5972BA" w14:textId="305981B8" w:rsidR="00A708B7" w:rsidRPr="00A708B7" w:rsidRDefault="00A708B7" w:rsidP="00A708B7">
      <w:pPr>
        <w:rPr>
          <w:lang w:val="ru-RU"/>
        </w:rPr>
      </w:pPr>
      <w:r>
        <w:rPr>
          <w:lang w:val="ru-RU"/>
        </w:rPr>
        <w:t>Цель работы достигнута.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43E8" w14:textId="77777777" w:rsidR="00015DF3" w:rsidRDefault="00015DF3" w:rsidP="005D42B6">
      <w:pPr>
        <w:spacing w:line="240" w:lineRule="auto"/>
      </w:pPr>
      <w:r>
        <w:separator/>
      </w:r>
    </w:p>
  </w:endnote>
  <w:endnote w:type="continuationSeparator" w:id="0">
    <w:p w14:paraId="72FEF01D" w14:textId="77777777" w:rsidR="00015DF3" w:rsidRDefault="00015DF3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B0D3" w14:textId="77777777" w:rsidR="00015DF3" w:rsidRDefault="00015DF3" w:rsidP="005D42B6">
      <w:pPr>
        <w:spacing w:line="240" w:lineRule="auto"/>
      </w:pPr>
      <w:r>
        <w:separator/>
      </w:r>
    </w:p>
  </w:footnote>
  <w:footnote w:type="continuationSeparator" w:id="0">
    <w:p w14:paraId="0F6E3401" w14:textId="77777777" w:rsidR="00015DF3" w:rsidRDefault="00015DF3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283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1329C"/>
    <w:rsid w:val="00015DF3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3072"/>
    <w:rsid w:val="001E6BA4"/>
    <w:rsid w:val="00206B55"/>
    <w:rsid w:val="00237C42"/>
    <w:rsid w:val="00252E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E0322"/>
    <w:rsid w:val="002E73C5"/>
    <w:rsid w:val="002F7A68"/>
    <w:rsid w:val="0030410D"/>
    <w:rsid w:val="00304C8A"/>
    <w:rsid w:val="00326E7A"/>
    <w:rsid w:val="0033093D"/>
    <w:rsid w:val="003363A9"/>
    <w:rsid w:val="0034002F"/>
    <w:rsid w:val="003473CF"/>
    <w:rsid w:val="0036234E"/>
    <w:rsid w:val="00374E55"/>
    <w:rsid w:val="00392EEF"/>
    <w:rsid w:val="003A3F52"/>
    <w:rsid w:val="003C6140"/>
    <w:rsid w:val="003D3A78"/>
    <w:rsid w:val="003E0AF4"/>
    <w:rsid w:val="003E3C7A"/>
    <w:rsid w:val="003E6DC8"/>
    <w:rsid w:val="00406BE0"/>
    <w:rsid w:val="00462CFB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5022FD"/>
    <w:rsid w:val="005143BD"/>
    <w:rsid w:val="00536386"/>
    <w:rsid w:val="00550415"/>
    <w:rsid w:val="005629E3"/>
    <w:rsid w:val="00563E01"/>
    <w:rsid w:val="005748BD"/>
    <w:rsid w:val="005A48D9"/>
    <w:rsid w:val="005A7880"/>
    <w:rsid w:val="005B66B1"/>
    <w:rsid w:val="005D1ABA"/>
    <w:rsid w:val="005D42B6"/>
    <w:rsid w:val="005E1DAA"/>
    <w:rsid w:val="005E2820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3EF1"/>
    <w:rsid w:val="006B1DC1"/>
    <w:rsid w:val="0070170F"/>
    <w:rsid w:val="007112E1"/>
    <w:rsid w:val="00712FBE"/>
    <w:rsid w:val="00726958"/>
    <w:rsid w:val="00735FA7"/>
    <w:rsid w:val="00737F34"/>
    <w:rsid w:val="007473CE"/>
    <w:rsid w:val="00751CE7"/>
    <w:rsid w:val="007734EC"/>
    <w:rsid w:val="0077647B"/>
    <w:rsid w:val="0077689C"/>
    <w:rsid w:val="00777F77"/>
    <w:rsid w:val="00794A96"/>
    <w:rsid w:val="007B272C"/>
    <w:rsid w:val="007B756B"/>
    <w:rsid w:val="007D146B"/>
    <w:rsid w:val="007D5E82"/>
    <w:rsid w:val="007D69F8"/>
    <w:rsid w:val="007E2024"/>
    <w:rsid w:val="007F53F8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90123D"/>
    <w:rsid w:val="0094670A"/>
    <w:rsid w:val="00954471"/>
    <w:rsid w:val="009660BD"/>
    <w:rsid w:val="0097533F"/>
    <w:rsid w:val="00997559"/>
    <w:rsid w:val="009A1C5E"/>
    <w:rsid w:val="009C024F"/>
    <w:rsid w:val="009C0388"/>
    <w:rsid w:val="009C7B06"/>
    <w:rsid w:val="00A068E4"/>
    <w:rsid w:val="00A1785E"/>
    <w:rsid w:val="00A21B7C"/>
    <w:rsid w:val="00A24C2D"/>
    <w:rsid w:val="00A3558F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F4A"/>
    <w:rsid w:val="00BA3F7A"/>
    <w:rsid w:val="00BA77CD"/>
    <w:rsid w:val="00BA7D7C"/>
    <w:rsid w:val="00BF00E5"/>
    <w:rsid w:val="00BF3DBA"/>
    <w:rsid w:val="00C04258"/>
    <w:rsid w:val="00C04CDD"/>
    <w:rsid w:val="00C40A0D"/>
    <w:rsid w:val="00C43330"/>
    <w:rsid w:val="00C51B53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B6F31"/>
    <w:rsid w:val="00CC00C3"/>
    <w:rsid w:val="00CC3386"/>
    <w:rsid w:val="00CE2E6B"/>
    <w:rsid w:val="00CE57A6"/>
    <w:rsid w:val="00CE716B"/>
    <w:rsid w:val="00D01EBE"/>
    <w:rsid w:val="00D13F01"/>
    <w:rsid w:val="00D344C9"/>
    <w:rsid w:val="00D35DB6"/>
    <w:rsid w:val="00D5273B"/>
    <w:rsid w:val="00D60321"/>
    <w:rsid w:val="00D6233B"/>
    <w:rsid w:val="00D75568"/>
    <w:rsid w:val="00D75AA5"/>
    <w:rsid w:val="00D85EF9"/>
    <w:rsid w:val="00DA265C"/>
    <w:rsid w:val="00DA6D59"/>
    <w:rsid w:val="00DB0C9B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817EF"/>
    <w:rsid w:val="00FA0908"/>
    <w:rsid w:val="00FA5AD9"/>
    <w:rsid w:val="00FB37F1"/>
    <w:rsid w:val="00FC27F8"/>
    <w:rsid w:val="00FD4DB6"/>
    <w:rsid w:val="00FE3CFE"/>
    <w:rsid w:val="00FF1F20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ind w:left="142"/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694</TotalTime>
  <Pages>21</Pages>
  <Words>2628</Words>
  <Characters>14983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13</cp:revision>
  <cp:lastPrinted>2025-11-20T07:59:00Z</cp:lastPrinted>
  <dcterms:created xsi:type="dcterms:W3CDTF">2025-10-08T19:43:00Z</dcterms:created>
  <dcterms:modified xsi:type="dcterms:W3CDTF">2025-11-20T07:59:00Z</dcterms:modified>
</cp:coreProperties>
</file>