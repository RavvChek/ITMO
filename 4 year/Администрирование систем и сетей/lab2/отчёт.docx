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B74767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EF308A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78409D7B" w:rsidR="00B12C4E" w:rsidRPr="00EF308A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Pr="005748BD">
              <w:rPr>
                <w:lang w:val="ru-RU"/>
              </w:rPr>
              <w:t> </w:t>
            </w:r>
            <w:r w:rsidR="00B679F2">
              <w:rPr>
                <w:lang w:val="ru-RU"/>
              </w:rPr>
              <w:t>2</w:t>
            </w:r>
            <w:r w:rsidR="00E96A33" w:rsidRPr="002C5FF5">
              <w:rPr>
                <w:lang w:val="ru-RU"/>
              </w:rPr>
              <w:br/>
            </w:r>
            <w:r w:rsidR="00EF308A">
              <w:rPr>
                <w:lang w:val="ru-RU"/>
              </w:rPr>
              <w:t>Администрирование систем и сетей</w:t>
            </w:r>
          </w:p>
          <w:p w14:paraId="3F2523F6" w14:textId="77777777" w:rsidR="00B12C4E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5B1BC538" w14:textId="5ADFF405" w:rsidR="00E96A33" w:rsidRPr="00EF308A" w:rsidRDefault="00EF308A" w:rsidP="00E96A33">
            <w:pPr>
              <w:ind w:firstLine="0"/>
              <w:jc w:val="center"/>
              <w:rPr>
                <w:lang w:val="ru-RU"/>
              </w:rPr>
            </w:pPr>
            <w:r w:rsidRPr="00EF308A">
              <w:rPr>
                <w:lang w:val="ru-RU"/>
              </w:rPr>
              <w:t xml:space="preserve">Создание взаимосвязанной </w:t>
            </w:r>
            <w:r w:rsidRPr="00EF308A">
              <w:t>IP</w:t>
            </w:r>
            <w:r w:rsidRPr="00EF308A">
              <w:rPr>
                <w:lang w:val="ru-RU"/>
              </w:rPr>
              <w:t>-сети</w:t>
            </w:r>
          </w:p>
          <w:p w14:paraId="5369CAB0" w14:textId="675922F7" w:rsidR="00E96A33" w:rsidRPr="00BA3F7A" w:rsidRDefault="00BA3F7A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Желаемая оценка</w:t>
            </w:r>
            <w:r>
              <w:t xml:space="preserve">: </w:t>
            </w:r>
            <w:r>
              <w:rPr>
                <w:lang w:val="ru-RU"/>
              </w:rPr>
              <w:t>3</w:t>
            </w:r>
          </w:p>
          <w:p w14:paraId="1C919782" w14:textId="77777777" w:rsidR="00E96A33" w:rsidRPr="00E96A33" w:rsidRDefault="00E96A33" w:rsidP="00E96A33">
            <w:pPr>
              <w:tabs>
                <w:tab w:val="left" w:pos="2110"/>
              </w:tabs>
              <w:ind w:firstLine="0"/>
              <w:rPr>
                <w:lang w:val="ru-RU"/>
              </w:rPr>
            </w:pPr>
          </w:p>
        </w:tc>
      </w:tr>
      <w:tr w:rsidR="00E96A33" w:rsidRPr="00B74767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0816A314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Д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Б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Афанасьев</w:t>
            </w:r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3EB26491" w14:textId="77777777" w:rsidR="00BA3F7A" w:rsidRDefault="004F50CE" w:rsidP="00BA3F7A">
      <w:pPr>
        <w:pStyle w:val="11"/>
        <w:tabs>
          <w:tab w:val="right" w:leader="dot" w:pos="9628"/>
        </w:tabs>
        <w:ind w:firstLine="0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</w:p>
    <w:sdt>
      <w:sdtPr>
        <w:rPr>
          <w:rFonts w:ascii="PT Astra Serif" w:eastAsiaTheme="minorHAnsi" w:hAnsi="PT Astra Serif" w:cstheme="minorBidi"/>
          <w:caps w:val="0"/>
          <w:color w:val="auto"/>
          <w:sz w:val="28"/>
          <w:szCs w:val="22"/>
          <w:lang w:val="ru-RU"/>
        </w:rPr>
        <w:id w:val="27398541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5CC8EEF5" w14:textId="3B8035A4" w:rsidR="00BA3F7A" w:rsidRDefault="00BA3F7A">
          <w:pPr>
            <w:pStyle w:val="ab"/>
          </w:pPr>
        </w:p>
        <w:p w14:paraId="4C483DA0" w14:textId="66508160" w:rsidR="00BA3F7A" w:rsidRDefault="00BA3F7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58823" w:history="1">
            <w:r w:rsidRPr="005E4DC5">
              <w:rPr>
                <w:rStyle w:val="a8"/>
                <w:noProof/>
              </w:rPr>
              <w:t>План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F673" w14:textId="064CC648" w:rsidR="00BA3F7A" w:rsidRDefault="00BA3F7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24" w:history="1">
            <w:r w:rsidRPr="005E4DC5">
              <w:rPr>
                <w:rStyle w:val="a8"/>
                <w:noProof/>
              </w:rPr>
              <w:t>1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4CA8" w14:textId="480A6A89" w:rsidR="00BA3F7A" w:rsidRDefault="00BA3F7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25" w:history="1">
            <w:r w:rsidRPr="005E4DC5">
              <w:rPr>
                <w:rStyle w:val="a8"/>
                <w:noProof/>
              </w:rPr>
              <w:t>1.1 Настройте основные параметры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88953" w14:textId="3FD4D7F5" w:rsidR="00BA3F7A" w:rsidRDefault="00BA3F7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26" w:history="1">
            <w:r w:rsidRPr="005E4DC5">
              <w:rPr>
                <w:rStyle w:val="a8"/>
                <w:noProof/>
              </w:rPr>
              <w:t>1.2 Вывод на экран IP-адреса текущего интерфейса и таблицы маршрутизации маршрутизатора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8E2C9" w14:textId="022126BD" w:rsidR="00BA3F7A" w:rsidRDefault="00BA3F7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27" w:history="1">
            <w:r w:rsidRPr="005E4DC5">
              <w:rPr>
                <w:rStyle w:val="a8"/>
                <w:noProof/>
              </w:rPr>
              <w:t>1.3 Настройка IP-адреса для физических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0440" w14:textId="0EFAB401" w:rsidR="00BA3F7A" w:rsidRDefault="00BA3F7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28" w:history="1">
            <w:r w:rsidRPr="005E4DC5">
              <w:rPr>
                <w:rStyle w:val="a8"/>
                <w:noProof/>
              </w:rPr>
              <w:t>1.4 Создание loopback-интерфейса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CCD1" w14:textId="7E50212F" w:rsidR="00BA3F7A" w:rsidRDefault="00BA3F7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29" w:history="1">
            <w:r w:rsidRPr="005E4DC5">
              <w:rPr>
                <w:rStyle w:val="a8"/>
                <w:noProof/>
              </w:rPr>
              <w:t>1.5 Настройка статического маршрута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A1EED" w14:textId="61760473" w:rsidR="00BA3F7A" w:rsidRDefault="00BA3F7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30" w:history="1">
            <w:r w:rsidRPr="005E4DC5">
              <w:rPr>
                <w:rStyle w:val="a8"/>
                <w:noProof/>
                <w:vertAlign w:val="subscript"/>
              </w:rPr>
              <w:t>1.6</w:t>
            </w:r>
            <w:r w:rsidRPr="005E4DC5">
              <w:rPr>
                <w:rStyle w:val="a8"/>
                <w:noProof/>
              </w:rPr>
              <w:t xml:space="preserve"> Настройка маршрута от R</w:t>
            </w:r>
            <w:r w:rsidRPr="005E4DC5">
              <w:rPr>
                <w:rStyle w:val="a8"/>
                <w:noProof/>
                <w:vertAlign w:val="subscript"/>
              </w:rPr>
              <w:t xml:space="preserve">1 </w:t>
            </w:r>
            <w:r w:rsidRPr="005E4DC5">
              <w:rPr>
                <w:rStyle w:val="a8"/>
                <w:noProof/>
              </w:rPr>
              <w:t>к R</w:t>
            </w:r>
            <w:r w:rsidRPr="005E4DC5">
              <w:rPr>
                <w:rStyle w:val="a8"/>
                <w:noProof/>
                <w:vertAlign w:val="subscript"/>
              </w:rPr>
              <w:t xml:space="preserve">2 </w:t>
            </w:r>
            <w:r w:rsidRPr="005E4DC5">
              <w:rPr>
                <w:rStyle w:val="a8"/>
                <w:noProof/>
              </w:rPr>
              <w:t>через R</w:t>
            </w:r>
            <w:r w:rsidRPr="005E4DC5">
              <w:rPr>
                <w:rStyle w:val="a8"/>
                <w:noProof/>
                <w:vertAlign w:val="subscript"/>
              </w:rPr>
              <w:t xml:space="preserve">3 </w:t>
            </w:r>
            <w:r w:rsidRPr="005E4DC5">
              <w:rPr>
                <w:rStyle w:val="a8"/>
                <w:noProof/>
              </w:rPr>
              <w:t>в качестве резервного маршрута от LoopBacko R</w:t>
            </w:r>
            <w:r w:rsidRPr="005E4DC5">
              <w:rPr>
                <w:rStyle w:val="a8"/>
                <w:noProof/>
                <w:vertAlign w:val="subscript"/>
              </w:rPr>
              <w:t xml:space="preserve">1 </w:t>
            </w:r>
            <w:r w:rsidRPr="005E4DC5">
              <w:rPr>
                <w:rStyle w:val="a8"/>
                <w:noProof/>
              </w:rPr>
              <w:t>к LoopBacko R</w:t>
            </w:r>
            <w:r w:rsidRPr="005E4DC5">
              <w:rPr>
                <w:rStyle w:val="a8"/>
                <w:noProof/>
                <w:vertAlign w:val="sub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1625C" w14:textId="10B30E38" w:rsidR="00BA3F7A" w:rsidRDefault="00BA3F7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31" w:history="1">
            <w:r w:rsidRPr="005E4DC5">
              <w:rPr>
                <w:rStyle w:val="a8"/>
                <w:noProof/>
              </w:rPr>
              <w:t>1.7 Настройка маршрута по умолчанию для установления связи между интерфейсом LoopBacko маршрутизатора R</w:t>
            </w:r>
            <w:r w:rsidRPr="005E4DC5">
              <w:rPr>
                <w:rStyle w:val="a8"/>
                <w:noProof/>
                <w:vertAlign w:val="subscript"/>
              </w:rPr>
              <w:t xml:space="preserve">1 </w:t>
            </w:r>
            <w:r w:rsidRPr="005E4DC5">
              <w:rPr>
                <w:rStyle w:val="a8"/>
                <w:noProof/>
              </w:rPr>
              <w:t>и интерфейсом LoopBacko маршрутизатора R</w:t>
            </w:r>
            <w:r w:rsidRPr="005E4DC5">
              <w:rPr>
                <w:rStyle w:val="a8"/>
                <w:noProof/>
                <w:vertAlign w:val="subscript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72B5A" w14:textId="52374DF4" w:rsidR="00BA3F7A" w:rsidRDefault="00BA3F7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0858832" w:history="1">
            <w:r w:rsidRPr="005E4DC5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_Toc210858832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1681" w14:textId="2EB6680D" w:rsidR="00BA3F7A" w:rsidRDefault="00BA3F7A">
          <w:r>
            <w:rPr>
              <w:b/>
              <w:bCs/>
            </w:rPr>
            <w:fldChar w:fldCharType="end"/>
          </w:r>
        </w:p>
      </w:sdtContent>
    </w:sdt>
    <w:p w14:paraId="63BD8F6B" w14:textId="0A9CDC0C" w:rsidR="0027409F" w:rsidRDefault="0027409F" w:rsidP="00BA3F7A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</w:p>
    <w:p w14:paraId="5B937096" w14:textId="7A33F6AD" w:rsidR="004F50CE" w:rsidRPr="00135FBF" w:rsidRDefault="004F50CE" w:rsidP="00633EA3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  <w:lang w:val="ru-RU"/>
        </w:rPr>
        <w:fldChar w:fldCharType="end"/>
      </w:r>
    </w:p>
    <w:p w14:paraId="4253193D" w14:textId="6FB8BF49" w:rsidR="004F50CE" w:rsidRDefault="00EF308A" w:rsidP="004F50CE">
      <w:pPr>
        <w:pStyle w:val="1"/>
      </w:pPr>
      <w:bookmarkStart w:id="0" w:name="_Toc210858823"/>
      <w:r>
        <w:lastRenderedPageBreak/>
        <w:t>План работы</w:t>
      </w:r>
      <w:bookmarkEnd w:id="0"/>
    </w:p>
    <w:p w14:paraId="08813021" w14:textId="77777777" w:rsidR="00EF308A" w:rsidRPr="00EF308A" w:rsidRDefault="00EF308A" w:rsidP="00EF308A">
      <w:pPr>
        <w:rPr>
          <w:lang w:val="ru-RU"/>
        </w:rPr>
      </w:pPr>
      <w:r w:rsidRPr="00EF308A">
        <w:rPr>
          <w:lang w:val="ru-RU"/>
        </w:rPr>
        <w:t>1. Настройка IP-адресов для интерфейсов на маршрутизаторах.</w:t>
      </w:r>
    </w:p>
    <w:p w14:paraId="5F202100" w14:textId="77777777" w:rsidR="00EF308A" w:rsidRPr="00EF308A" w:rsidRDefault="00EF308A" w:rsidP="00EF308A">
      <w:pPr>
        <w:rPr>
          <w:lang w:val="ru-RU"/>
        </w:rPr>
      </w:pPr>
      <w:r w:rsidRPr="00EF308A">
        <w:rPr>
          <w:lang w:val="ru-RU"/>
        </w:rPr>
        <w:t>2. Настройка статических маршрутов для установления связи между</w:t>
      </w:r>
    </w:p>
    <w:p w14:paraId="2ED8FF3D" w14:textId="081BFCA0" w:rsidR="000E1CA9" w:rsidRPr="00697383" w:rsidRDefault="00EF308A" w:rsidP="00697383">
      <w:pPr>
        <w:rPr>
          <w:lang w:val="ru-RU"/>
        </w:rPr>
      </w:pPr>
      <w:r w:rsidRPr="00EF308A">
        <w:rPr>
          <w:lang w:val="ru-RU"/>
        </w:rPr>
        <w:t>маршрутизаторами.</w:t>
      </w:r>
    </w:p>
    <w:p w14:paraId="67302181" w14:textId="657CB0CB" w:rsidR="004A0AE7" w:rsidRDefault="00697383" w:rsidP="004A0AE7">
      <w:pPr>
        <w:pStyle w:val="SectionHeading"/>
      </w:pPr>
      <w:bookmarkStart w:id="1" w:name="_Toc210858824"/>
      <w:r>
        <w:lastRenderedPageBreak/>
        <w:t>Ход работы</w:t>
      </w:r>
      <w:bookmarkEnd w:id="1"/>
    </w:p>
    <w:p w14:paraId="2576F4A9" w14:textId="36651EA9" w:rsidR="00697383" w:rsidRDefault="00697383" w:rsidP="00697383">
      <w:pPr>
        <w:pStyle w:val="2"/>
        <w:rPr>
          <w:lang w:val="en-US"/>
        </w:rPr>
      </w:pPr>
      <w:bookmarkStart w:id="2" w:name="_Toc210858825"/>
      <w:r>
        <w:t>Настро</w:t>
      </w:r>
      <w:r w:rsidR="00563E01">
        <w:t>йка</w:t>
      </w:r>
      <w:r>
        <w:t xml:space="preserve"> основны</w:t>
      </w:r>
      <w:r w:rsidR="00563E01">
        <w:t>х</w:t>
      </w:r>
      <w:r>
        <w:t xml:space="preserve"> параметр</w:t>
      </w:r>
      <w:r w:rsidR="00563E01">
        <w:t>ов</w:t>
      </w:r>
      <w:r>
        <w:t xml:space="preserve"> устройств</w:t>
      </w:r>
      <w:bookmarkEnd w:id="2"/>
      <w:r w:rsidR="00563E01">
        <w:t>а</w:t>
      </w:r>
    </w:p>
    <w:p w14:paraId="2F57218B" w14:textId="1870004B" w:rsidR="001E6BA4" w:rsidRPr="001E6BA4" w:rsidRDefault="001E6BA4" w:rsidP="001E6BA4">
      <w:r w:rsidRPr="001E6BA4">
        <w:rPr>
          <w:noProof/>
        </w:rPr>
        <w:drawing>
          <wp:inline distT="0" distB="0" distL="0" distR="0" wp14:anchorId="6CF4A575" wp14:editId="1BC80867">
            <wp:extent cx="4203700" cy="2724150"/>
            <wp:effectExtent l="0" t="0" r="6350" b="0"/>
            <wp:docPr id="1686534614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4614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5B41" w14:textId="409D69A0" w:rsidR="00563E01" w:rsidRDefault="007B272C" w:rsidP="0090123D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</w:t>
      </w:r>
      <w:r w:rsidR="00563E01" w:rsidRPr="00563E01">
        <w:rPr>
          <w:b/>
          <w:bCs/>
          <w:i/>
          <w:iCs/>
        </w:rPr>
        <w:t>outer1</w:t>
      </w:r>
      <w:r w:rsidR="00563E01">
        <w:rPr>
          <w:b/>
          <w:bCs/>
          <w:i/>
          <w:iCs/>
        </w:rPr>
        <w:t>:</w:t>
      </w:r>
    </w:p>
    <w:p w14:paraId="1C8CFE08" w14:textId="77777777" w:rsidR="00563E01" w:rsidRPr="00563E01" w:rsidRDefault="00563E01" w:rsidP="0090123D">
      <w:pPr>
        <w:pStyle w:val="Listing"/>
        <w:ind w:left="-1134"/>
        <w:rPr>
          <w:lang w:val="en-US"/>
        </w:rPr>
      </w:pPr>
      <w:r w:rsidRPr="00563E01">
        <w:rPr>
          <w:lang w:val="en-US"/>
        </w:rPr>
        <w:t>&lt;Huawei&gt;system-view</w:t>
      </w:r>
    </w:p>
    <w:p w14:paraId="67FA4C39" w14:textId="77777777" w:rsidR="00563E01" w:rsidRPr="00563E01" w:rsidRDefault="00563E01" w:rsidP="0090123D">
      <w:pPr>
        <w:pStyle w:val="Listing"/>
        <w:ind w:left="-1134"/>
        <w:rPr>
          <w:lang w:val="en-US"/>
        </w:rPr>
      </w:pPr>
      <w:r w:rsidRPr="00563E01">
        <w:rPr>
          <w:lang w:val="en-US"/>
        </w:rPr>
        <w:t>Enter system view, return user view with Ctrl+Z.</w:t>
      </w:r>
    </w:p>
    <w:p w14:paraId="084B2650" w14:textId="77777777" w:rsidR="00563E01" w:rsidRDefault="00563E01" w:rsidP="0090123D">
      <w:pPr>
        <w:pStyle w:val="Listing"/>
        <w:ind w:left="-1134"/>
      </w:pPr>
      <w:r>
        <w:t>[Huawei]sysname router1</w:t>
      </w:r>
    </w:p>
    <w:p w14:paraId="3E4B4DF0" w14:textId="46098B5A" w:rsidR="00563E01" w:rsidRPr="00563E01" w:rsidRDefault="00563E01" w:rsidP="0090123D">
      <w:pPr>
        <w:pStyle w:val="Listing"/>
        <w:ind w:left="-1134"/>
      </w:pPr>
      <w:r>
        <w:t>[router1]</w:t>
      </w:r>
    </w:p>
    <w:p w14:paraId="087A14BB" w14:textId="77777777" w:rsidR="00563E01" w:rsidRDefault="00563E01" w:rsidP="00B74767">
      <w:pPr>
        <w:ind w:firstLine="0"/>
      </w:pPr>
    </w:p>
    <w:p w14:paraId="467770A0" w14:textId="0FD1E003" w:rsidR="00B74767" w:rsidRDefault="00B74767" w:rsidP="00B7476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</w:t>
      </w:r>
      <w:r w:rsidRPr="00B74767">
        <w:rPr>
          <w:b/>
          <w:bCs/>
          <w:i/>
          <w:iCs/>
        </w:rPr>
        <w:t>outer2:</w:t>
      </w:r>
    </w:p>
    <w:p w14:paraId="7DA3F9BB" w14:textId="77777777" w:rsidR="00B74767" w:rsidRPr="00563E01" w:rsidRDefault="00B74767" w:rsidP="00B74767">
      <w:pPr>
        <w:pStyle w:val="Listing"/>
        <w:ind w:left="-1134"/>
        <w:rPr>
          <w:lang w:val="en-US"/>
        </w:rPr>
      </w:pPr>
      <w:r w:rsidRPr="00563E01">
        <w:rPr>
          <w:lang w:val="en-US"/>
        </w:rPr>
        <w:t>&lt;Huawei&gt;system-view</w:t>
      </w:r>
    </w:p>
    <w:p w14:paraId="16B086AD" w14:textId="77777777" w:rsidR="00B74767" w:rsidRPr="00563E01" w:rsidRDefault="00B74767" w:rsidP="00B74767">
      <w:pPr>
        <w:pStyle w:val="Listing"/>
        <w:ind w:left="-1134"/>
        <w:rPr>
          <w:lang w:val="en-US"/>
        </w:rPr>
      </w:pPr>
      <w:r w:rsidRPr="00563E01">
        <w:rPr>
          <w:lang w:val="en-US"/>
        </w:rPr>
        <w:t>Enter system view, return user view with Ctrl+Z.</w:t>
      </w:r>
    </w:p>
    <w:p w14:paraId="0D2B6B8D" w14:textId="11AF7D87" w:rsidR="00B74767" w:rsidRPr="00B74767" w:rsidRDefault="00B74767" w:rsidP="00B74767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[Huawei]sysname router</w:t>
      </w:r>
      <w:r>
        <w:rPr>
          <w:lang w:val="en-US"/>
        </w:rPr>
        <w:t>2</w:t>
      </w:r>
    </w:p>
    <w:p w14:paraId="55C9A563" w14:textId="102BB6F5" w:rsidR="00B74767" w:rsidRPr="00B74767" w:rsidRDefault="00B74767" w:rsidP="00B74767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</w:t>
      </w:r>
      <w:r>
        <w:rPr>
          <w:lang w:val="en-US"/>
        </w:rPr>
        <w:t>2</w:t>
      </w:r>
      <w:r w:rsidRPr="00B74767">
        <w:rPr>
          <w:lang w:val="en-US"/>
        </w:rPr>
        <w:t>]</w:t>
      </w:r>
    </w:p>
    <w:p w14:paraId="7AA5567A" w14:textId="77777777" w:rsidR="00B74767" w:rsidRDefault="00B74767" w:rsidP="00B74767">
      <w:pPr>
        <w:ind w:firstLine="0"/>
      </w:pPr>
    </w:p>
    <w:p w14:paraId="2082542C" w14:textId="41FD02FB" w:rsidR="00B74767" w:rsidRPr="00B74767" w:rsidRDefault="00B74767" w:rsidP="00B74767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</w:t>
      </w:r>
      <w:r w:rsidRPr="00B74767">
        <w:rPr>
          <w:b/>
          <w:bCs/>
          <w:i/>
          <w:iCs/>
        </w:rPr>
        <w:t>outer3:</w:t>
      </w:r>
    </w:p>
    <w:p w14:paraId="5985A819" w14:textId="77777777" w:rsidR="00B74767" w:rsidRPr="00563E01" w:rsidRDefault="00B74767" w:rsidP="00B74767">
      <w:pPr>
        <w:pStyle w:val="Listing"/>
        <w:ind w:left="-1134"/>
        <w:rPr>
          <w:lang w:val="en-US"/>
        </w:rPr>
      </w:pPr>
      <w:r w:rsidRPr="00563E01">
        <w:rPr>
          <w:lang w:val="en-US"/>
        </w:rPr>
        <w:t>&lt;Huawei&gt;system-view</w:t>
      </w:r>
    </w:p>
    <w:p w14:paraId="778EB034" w14:textId="77777777" w:rsidR="00B74767" w:rsidRPr="00563E01" w:rsidRDefault="00B74767" w:rsidP="00B74767">
      <w:pPr>
        <w:pStyle w:val="Listing"/>
        <w:ind w:left="-1134"/>
        <w:rPr>
          <w:lang w:val="en-US"/>
        </w:rPr>
      </w:pPr>
      <w:r w:rsidRPr="00563E01">
        <w:rPr>
          <w:lang w:val="en-US"/>
        </w:rPr>
        <w:t>Enter system view, return user view with Ctrl+Z.</w:t>
      </w:r>
    </w:p>
    <w:p w14:paraId="380AB506" w14:textId="1AC0589E" w:rsidR="00B74767" w:rsidRPr="00B74767" w:rsidRDefault="00B74767" w:rsidP="00B74767">
      <w:pPr>
        <w:pStyle w:val="Listing"/>
        <w:ind w:left="-1134"/>
        <w:rPr>
          <w:lang w:val="en-US"/>
        </w:rPr>
      </w:pPr>
      <w:r>
        <w:t>[Huawei]sysname router</w:t>
      </w:r>
      <w:r>
        <w:rPr>
          <w:lang w:val="en-US"/>
        </w:rPr>
        <w:t>3</w:t>
      </w:r>
    </w:p>
    <w:p w14:paraId="19B38488" w14:textId="7ABE8690" w:rsidR="00563E01" w:rsidRPr="00B74767" w:rsidRDefault="00B74767" w:rsidP="00B74767">
      <w:pPr>
        <w:pStyle w:val="Listing"/>
        <w:ind w:left="-1134"/>
        <w:rPr>
          <w:lang w:val="en-US"/>
        </w:rPr>
      </w:pPr>
      <w:r>
        <w:t>[router</w:t>
      </w:r>
      <w:r>
        <w:rPr>
          <w:lang w:val="en-US"/>
        </w:rPr>
        <w:t>3</w:t>
      </w:r>
      <w:r>
        <w:t>]</w:t>
      </w:r>
    </w:p>
    <w:p w14:paraId="2B89D8FD" w14:textId="77777777" w:rsidR="00B84E30" w:rsidRPr="00B74767" w:rsidRDefault="00B84E30" w:rsidP="00697383"/>
    <w:p w14:paraId="464A6C58" w14:textId="718300CC" w:rsidR="00697383" w:rsidRDefault="00697383" w:rsidP="00697383">
      <w:pPr>
        <w:pStyle w:val="2"/>
      </w:pPr>
      <w:bookmarkStart w:id="3" w:name="_Toc210858826"/>
      <w:r>
        <w:t>Выв</w:t>
      </w:r>
      <w:r w:rsidR="00E84942">
        <w:t>од</w:t>
      </w:r>
      <w:r>
        <w:t xml:space="preserve"> на экран </w:t>
      </w:r>
      <w:r>
        <w:rPr>
          <w:lang w:val="en-US"/>
        </w:rPr>
        <w:t>IP</w:t>
      </w:r>
      <w:r w:rsidRPr="00697383">
        <w:t>-</w:t>
      </w:r>
      <w:r>
        <w:t>адрес</w:t>
      </w:r>
      <w:r w:rsidR="00E84942">
        <w:t>а</w:t>
      </w:r>
      <w:r>
        <w:t xml:space="preserve"> текущего интерфейса и таблиц</w:t>
      </w:r>
      <w:r w:rsidR="00E84942">
        <w:t xml:space="preserve">ы </w:t>
      </w:r>
      <w:r>
        <w:t xml:space="preserve">маршрутизации </w:t>
      </w:r>
      <w:r w:rsidR="00E84942">
        <w:t>маршрутизатора</w:t>
      </w:r>
      <w:bookmarkEnd w:id="3"/>
    </w:p>
    <w:p w14:paraId="6B15D87B" w14:textId="1E101236" w:rsidR="00E84942" w:rsidRDefault="007B272C" w:rsidP="0090123D">
      <w:pPr>
        <w:ind w:firstLine="0"/>
        <w:rPr>
          <w:lang w:val="ru-RU"/>
        </w:rPr>
      </w:pPr>
      <w:r>
        <w:rPr>
          <w:lang w:val="ru-RU"/>
        </w:rPr>
        <w:t>Вывод до конфигурации устройств</w:t>
      </w:r>
      <w:r w:rsidRPr="003473CF">
        <w:rPr>
          <w:lang w:val="ru-RU"/>
        </w:rPr>
        <w:t>:</w:t>
      </w:r>
    </w:p>
    <w:p w14:paraId="724E55D9" w14:textId="086B37F2" w:rsidR="003473CF" w:rsidRPr="00B74767" w:rsidRDefault="003473CF" w:rsidP="0090123D">
      <w:pPr>
        <w:ind w:firstLine="0"/>
        <w:rPr>
          <w:lang w:val="ru-RU"/>
        </w:rPr>
      </w:pPr>
      <w:r>
        <w:rPr>
          <w:lang w:val="ru-RU"/>
        </w:rPr>
        <w:t>Интерфейсы устройств</w:t>
      </w:r>
      <w:r w:rsidRPr="00B74767">
        <w:rPr>
          <w:lang w:val="ru-RU"/>
        </w:rPr>
        <w:t>:</w:t>
      </w:r>
    </w:p>
    <w:p w14:paraId="46C1049B" w14:textId="663BDFF9" w:rsidR="007B272C" w:rsidRPr="007B272C" w:rsidRDefault="007B272C" w:rsidP="0090123D">
      <w:pPr>
        <w:ind w:firstLine="0"/>
        <w:rPr>
          <w:b/>
          <w:bCs/>
          <w:i/>
          <w:iCs/>
        </w:rPr>
      </w:pPr>
      <w:r w:rsidRPr="007B272C">
        <w:rPr>
          <w:b/>
          <w:bCs/>
          <w:i/>
          <w:iCs/>
        </w:rPr>
        <w:t>router1:</w:t>
      </w:r>
    </w:p>
    <w:p w14:paraId="224389A8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[router1]display ip interface brief</w:t>
      </w:r>
    </w:p>
    <w:p w14:paraId="1404A91B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*down: administratively down</w:t>
      </w:r>
    </w:p>
    <w:p w14:paraId="11D837B2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^down: standby</w:t>
      </w:r>
    </w:p>
    <w:p w14:paraId="2EDD54B3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lastRenderedPageBreak/>
        <w:t>(l): loopback</w:t>
      </w:r>
    </w:p>
    <w:p w14:paraId="7C0710DE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(s): spoofing</w:t>
      </w:r>
    </w:p>
    <w:p w14:paraId="361F1D8B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UP in Physical is 3</w:t>
      </w:r>
    </w:p>
    <w:p w14:paraId="62BD31F0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DOWN in Physical is 1</w:t>
      </w:r>
    </w:p>
    <w:p w14:paraId="0F31B93B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UP in Protocol is 1</w:t>
      </w:r>
    </w:p>
    <w:p w14:paraId="019BB546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DOWN in Protocol is 3</w:t>
      </w:r>
    </w:p>
    <w:p w14:paraId="4D85F1AE" w14:textId="77777777" w:rsidR="003473CF" w:rsidRPr="003473CF" w:rsidRDefault="003473CF" w:rsidP="0090123D">
      <w:pPr>
        <w:pStyle w:val="Listing"/>
        <w:ind w:left="-1134"/>
        <w:rPr>
          <w:lang w:val="en-US"/>
        </w:rPr>
      </w:pPr>
    </w:p>
    <w:p w14:paraId="26958358" w14:textId="642A573E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Interface                     IP Address/Mask      Physical   Protocol  </w:t>
      </w:r>
    </w:p>
    <w:p w14:paraId="50DC91D2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GigabitEthernet0/0/0              unassigned           up         down      </w:t>
      </w:r>
    </w:p>
    <w:p w14:paraId="38D310BD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GigabitEthernet0/0/1              unassigned           up         down      </w:t>
      </w:r>
    </w:p>
    <w:p w14:paraId="1435E846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GigabitEthernet0/0/2              unassigned           down       down      </w:t>
      </w:r>
    </w:p>
    <w:p w14:paraId="731C6F16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NULL0                             unassigned           up         up(s)     </w:t>
      </w:r>
    </w:p>
    <w:p w14:paraId="3EF0768A" w14:textId="4DEECBF3" w:rsid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[router1]</w:t>
      </w:r>
    </w:p>
    <w:p w14:paraId="2E5526D5" w14:textId="77777777" w:rsidR="003473CF" w:rsidRDefault="003473CF">
      <w:pPr>
        <w:spacing w:after="160" w:line="259" w:lineRule="auto"/>
        <w:ind w:firstLine="0"/>
        <w:jc w:val="left"/>
      </w:pPr>
    </w:p>
    <w:p w14:paraId="0D1570FE" w14:textId="0EDBB16F" w:rsidR="003473CF" w:rsidRDefault="003473CF" w:rsidP="003473CF">
      <w:pPr>
        <w:spacing w:after="160" w:line="259" w:lineRule="auto"/>
        <w:ind w:firstLine="0"/>
        <w:jc w:val="left"/>
        <w:rPr>
          <w:b/>
          <w:bCs/>
          <w:i/>
          <w:iCs/>
        </w:rPr>
      </w:pPr>
      <w:r w:rsidRPr="003473CF">
        <w:rPr>
          <w:b/>
          <w:bCs/>
          <w:i/>
          <w:iCs/>
        </w:rPr>
        <w:t>router2:</w:t>
      </w:r>
    </w:p>
    <w:p w14:paraId="20A11725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[router2]display ip interface brief</w:t>
      </w:r>
    </w:p>
    <w:p w14:paraId="5F019EB6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*down: administratively down</w:t>
      </w:r>
    </w:p>
    <w:p w14:paraId="5C3295C4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^down: standby</w:t>
      </w:r>
    </w:p>
    <w:p w14:paraId="1BA85E64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(l): loopback</w:t>
      </w:r>
    </w:p>
    <w:p w14:paraId="2539E22B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(s): spoofing</w:t>
      </w:r>
    </w:p>
    <w:p w14:paraId="38A65C2B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UP in Physical is 3</w:t>
      </w:r>
    </w:p>
    <w:p w14:paraId="612AC193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DOWN in Physical is 1</w:t>
      </w:r>
    </w:p>
    <w:p w14:paraId="40510A15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UP in Protocol is 1</w:t>
      </w:r>
    </w:p>
    <w:p w14:paraId="7FFC8DC2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DOWN in Protocol is 3</w:t>
      </w:r>
    </w:p>
    <w:p w14:paraId="16D74C48" w14:textId="77777777" w:rsidR="003473CF" w:rsidRPr="003473CF" w:rsidRDefault="003473CF" w:rsidP="0090123D">
      <w:pPr>
        <w:pStyle w:val="Listing"/>
        <w:ind w:left="-1134"/>
        <w:rPr>
          <w:lang w:val="en-US"/>
        </w:rPr>
      </w:pPr>
    </w:p>
    <w:p w14:paraId="5C9622EC" w14:textId="2BF17D3E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Interface                     IP Address/Mask      Physical   Protocol  </w:t>
      </w:r>
    </w:p>
    <w:p w14:paraId="06C69D7E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GigabitEthernet0/0/0              unassigned           up         down      </w:t>
      </w:r>
    </w:p>
    <w:p w14:paraId="0C949184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GigabitEthernet0/0/1              unassigned           down       down      </w:t>
      </w:r>
    </w:p>
    <w:p w14:paraId="3A9F24E8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GigabitEthernet0/0/2              unassigned           up         down      </w:t>
      </w:r>
    </w:p>
    <w:p w14:paraId="0657BBB7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NULL0                             unassigned           up         up(s)     </w:t>
      </w:r>
    </w:p>
    <w:p w14:paraId="28F53E35" w14:textId="6EC91061" w:rsidR="003473CF" w:rsidRPr="00B74767" w:rsidRDefault="003473CF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[router2]</w:t>
      </w:r>
    </w:p>
    <w:p w14:paraId="76BD5426" w14:textId="77777777" w:rsidR="003473CF" w:rsidRDefault="003473CF" w:rsidP="003473CF">
      <w:pPr>
        <w:pStyle w:val="2"/>
        <w:numPr>
          <w:ilvl w:val="0"/>
          <w:numId w:val="0"/>
        </w:numPr>
        <w:ind w:left="851"/>
        <w:rPr>
          <w:lang w:val="en-US"/>
        </w:rPr>
      </w:pPr>
      <w:bookmarkStart w:id="4" w:name="_Toc210858827"/>
    </w:p>
    <w:p w14:paraId="09508319" w14:textId="4F8AD885" w:rsidR="003473CF" w:rsidRDefault="003473CF" w:rsidP="0090123D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</w:t>
      </w:r>
      <w:r w:rsidRPr="003473CF">
        <w:rPr>
          <w:b/>
          <w:bCs/>
          <w:i/>
          <w:iCs/>
        </w:rPr>
        <w:t>outer3:</w:t>
      </w:r>
    </w:p>
    <w:p w14:paraId="7B008F30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[router3]display ip interface brief</w:t>
      </w:r>
    </w:p>
    <w:p w14:paraId="5F822E27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*down: administratively down</w:t>
      </w:r>
    </w:p>
    <w:p w14:paraId="203188FA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^down: standby</w:t>
      </w:r>
    </w:p>
    <w:p w14:paraId="2760AD7F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(l): loopback</w:t>
      </w:r>
    </w:p>
    <w:p w14:paraId="42ECB056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(s): spoofing</w:t>
      </w:r>
    </w:p>
    <w:p w14:paraId="0D35ACDC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UP in Physical is 3</w:t>
      </w:r>
    </w:p>
    <w:p w14:paraId="5F3530B0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DOWN in Physical is 1</w:t>
      </w:r>
    </w:p>
    <w:p w14:paraId="1699B5B1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UP in Protocol is 1</w:t>
      </w:r>
    </w:p>
    <w:p w14:paraId="21DC1467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The number of interface that is DOWN in Protocol is 3</w:t>
      </w:r>
    </w:p>
    <w:p w14:paraId="130789BD" w14:textId="77777777" w:rsidR="003473CF" w:rsidRPr="003473CF" w:rsidRDefault="003473CF" w:rsidP="0090123D">
      <w:pPr>
        <w:pStyle w:val="Listing"/>
        <w:ind w:left="-1134"/>
        <w:rPr>
          <w:lang w:val="en-US"/>
        </w:rPr>
      </w:pPr>
    </w:p>
    <w:p w14:paraId="233BD4BB" w14:textId="2701EF5F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Interface                     IP Address/Mask      Physical   Protocol  </w:t>
      </w:r>
    </w:p>
    <w:p w14:paraId="495CBED5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GigabitEthernet0/0/0              unassigned           down       down      </w:t>
      </w:r>
    </w:p>
    <w:p w14:paraId="0611D45D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GigabitEthernet0/0/1              unassigned           up         down      </w:t>
      </w:r>
    </w:p>
    <w:p w14:paraId="750CA53C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GigabitEthernet0/0/2              unassigned           up         down      </w:t>
      </w:r>
    </w:p>
    <w:p w14:paraId="012BEA82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NULL0                             unassigned           up         up(s)     </w:t>
      </w:r>
    </w:p>
    <w:p w14:paraId="7074D838" w14:textId="0CD02C83" w:rsidR="003473CF" w:rsidRPr="00B74767" w:rsidRDefault="003473CF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[router3]</w:t>
      </w:r>
    </w:p>
    <w:p w14:paraId="53EF4FE2" w14:textId="77777777" w:rsidR="003473CF" w:rsidRDefault="003473CF" w:rsidP="003473CF">
      <w:pPr>
        <w:rPr>
          <w:b/>
          <w:bCs/>
          <w:i/>
          <w:iCs/>
        </w:rPr>
      </w:pPr>
    </w:p>
    <w:p w14:paraId="0D86B5EF" w14:textId="61F11C7B" w:rsidR="003473CF" w:rsidRDefault="003473CF" w:rsidP="0090123D">
      <w:pPr>
        <w:ind w:firstLine="0"/>
      </w:pPr>
      <w:r>
        <w:rPr>
          <w:lang w:val="ru-RU"/>
        </w:rPr>
        <w:lastRenderedPageBreak/>
        <w:t>Таблицы</w:t>
      </w:r>
      <w:r w:rsidRPr="00B74767">
        <w:t xml:space="preserve"> </w:t>
      </w:r>
      <w:r>
        <w:rPr>
          <w:lang w:val="ru-RU"/>
        </w:rPr>
        <w:t>маршрутизации</w:t>
      </w:r>
      <w:r>
        <w:t>:</w:t>
      </w:r>
    </w:p>
    <w:p w14:paraId="6AD7B46C" w14:textId="1C38DDA2" w:rsidR="003473CF" w:rsidRDefault="003473CF" w:rsidP="0090123D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router1:</w:t>
      </w:r>
    </w:p>
    <w:p w14:paraId="2A74E7B3" w14:textId="77777777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[router1]display ip routing-table</w:t>
      </w:r>
    </w:p>
    <w:p w14:paraId="61E9800A" w14:textId="77777777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Route Flags: R - relay, D - download to fib</w:t>
      </w:r>
    </w:p>
    <w:p w14:paraId="55E1DA72" w14:textId="77777777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------------------------------------------------------------------------------</w:t>
      </w:r>
    </w:p>
    <w:p w14:paraId="548626F2" w14:textId="77777777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Routing Tables: Public</w:t>
      </w:r>
    </w:p>
    <w:p w14:paraId="39910275" w14:textId="77777777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         Destinations : 4        Routes : 4        </w:t>
      </w:r>
    </w:p>
    <w:p w14:paraId="0B18159A" w14:textId="77777777" w:rsidR="003473CF" w:rsidRPr="003473CF" w:rsidRDefault="003473CF" w:rsidP="003473CF">
      <w:pPr>
        <w:pStyle w:val="Listing"/>
        <w:ind w:left="-1134"/>
        <w:rPr>
          <w:lang w:val="en-US"/>
        </w:rPr>
      </w:pPr>
    </w:p>
    <w:p w14:paraId="36017948" w14:textId="1AFB3DF3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Destination/Mask  </w:t>
      </w:r>
      <w:r>
        <w:rPr>
          <w:lang w:val="en-US"/>
        </w:rPr>
        <w:t xml:space="preserve">  </w:t>
      </w:r>
      <w:r w:rsidRPr="003473CF">
        <w:rPr>
          <w:lang w:val="en-US"/>
        </w:rPr>
        <w:t xml:space="preserve">Proto   Pre  Cost </w:t>
      </w:r>
      <w:r>
        <w:rPr>
          <w:lang w:val="en-US"/>
        </w:rPr>
        <w:t xml:space="preserve">   </w:t>
      </w:r>
      <w:r w:rsidRPr="003473CF">
        <w:rPr>
          <w:lang w:val="en-US"/>
        </w:rPr>
        <w:t xml:space="preserve">Flags </w:t>
      </w:r>
      <w:r>
        <w:rPr>
          <w:lang w:val="en-US"/>
        </w:rPr>
        <w:t xml:space="preserve"> </w:t>
      </w:r>
      <w:r w:rsidRPr="003473CF">
        <w:rPr>
          <w:lang w:val="en-US"/>
        </w:rPr>
        <w:t xml:space="preserve">NextHop   </w:t>
      </w:r>
      <w:r>
        <w:rPr>
          <w:lang w:val="en-US"/>
        </w:rPr>
        <w:t xml:space="preserve">    </w:t>
      </w:r>
      <w:r w:rsidR="0090123D">
        <w:rPr>
          <w:lang w:val="en-US"/>
        </w:rPr>
        <w:t xml:space="preserve"> </w:t>
      </w:r>
      <w:r w:rsidRPr="003473CF">
        <w:rPr>
          <w:lang w:val="en-US"/>
        </w:rPr>
        <w:t>Interface</w:t>
      </w:r>
    </w:p>
    <w:p w14:paraId="71968BCE" w14:textId="77777777" w:rsidR="003473CF" w:rsidRPr="003473CF" w:rsidRDefault="003473CF" w:rsidP="003473CF">
      <w:pPr>
        <w:pStyle w:val="Listing"/>
        <w:ind w:left="-1134"/>
        <w:rPr>
          <w:lang w:val="en-US"/>
        </w:rPr>
      </w:pPr>
    </w:p>
    <w:p w14:paraId="04DF237C" w14:textId="51CE9D95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127.0.0.0/8   </w:t>
      </w:r>
      <w:r>
        <w:rPr>
          <w:lang w:val="en-US"/>
        </w:rPr>
        <w:tab/>
        <w:t xml:space="preserve">  </w:t>
      </w:r>
      <w:r w:rsidRPr="003473CF">
        <w:rPr>
          <w:lang w:val="en-US"/>
        </w:rPr>
        <w:t xml:space="preserve">Direct  0    0           D   127.0.0.1       InLoopBack0      127.0.0.1/32  </w:t>
      </w:r>
      <w:r>
        <w:rPr>
          <w:lang w:val="en-US"/>
        </w:rPr>
        <w:tab/>
        <w:t xml:space="preserve">  </w:t>
      </w:r>
      <w:r w:rsidRPr="003473CF">
        <w:rPr>
          <w:lang w:val="en-US"/>
        </w:rPr>
        <w:t>Direct  0    0           D   127.0.0.1       InLoopBack0</w:t>
      </w:r>
    </w:p>
    <w:p w14:paraId="7F610CA2" w14:textId="4500CB32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127.255.255.255/32  Direct </w:t>
      </w:r>
      <w:r w:rsidR="0090123D">
        <w:rPr>
          <w:lang w:val="en-US"/>
        </w:rPr>
        <w:t xml:space="preserve"> </w:t>
      </w:r>
      <w:r w:rsidRPr="003473CF">
        <w:rPr>
          <w:lang w:val="en-US"/>
        </w:rPr>
        <w:t xml:space="preserve">0   </w:t>
      </w:r>
      <w:r w:rsidR="0090123D">
        <w:rPr>
          <w:lang w:val="en-US"/>
        </w:rPr>
        <w:t xml:space="preserve"> </w:t>
      </w:r>
      <w:r w:rsidRPr="003473CF">
        <w:rPr>
          <w:lang w:val="en-US"/>
        </w:rPr>
        <w:t xml:space="preserve">0          D   127.0.0.1    </w:t>
      </w:r>
      <w:r w:rsidR="0090123D">
        <w:rPr>
          <w:lang w:val="en-US"/>
        </w:rPr>
        <w:t xml:space="preserve">   </w:t>
      </w:r>
      <w:r w:rsidRPr="003473CF">
        <w:rPr>
          <w:lang w:val="en-US"/>
        </w:rPr>
        <w:t>InLoopBack0</w:t>
      </w:r>
    </w:p>
    <w:p w14:paraId="492E92B8" w14:textId="77777777" w:rsidR="003473CF" w:rsidRPr="003473CF" w:rsidRDefault="003473CF" w:rsidP="003473CF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255.255.255.255/32  Direct  0    0           D   127.0.0.1       InLoopBack0</w:t>
      </w:r>
    </w:p>
    <w:p w14:paraId="1ABF7E07" w14:textId="77777777" w:rsidR="003473CF" w:rsidRPr="003473CF" w:rsidRDefault="003473CF" w:rsidP="003473CF">
      <w:pPr>
        <w:pStyle w:val="Listing"/>
        <w:ind w:left="-1134"/>
        <w:rPr>
          <w:lang w:val="en-US"/>
        </w:rPr>
      </w:pPr>
    </w:p>
    <w:p w14:paraId="3F2F49A8" w14:textId="57A147D0" w:rsidR="003473CF" w:rsidRPr="0090123D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[router1]</w:t>
      </w:r>
    </w:p>
    <w:p w14:paraId="51E434A9" w14:textId="7FA2EEF2" w:rsidR="003473CF" w:rsidRDefault="003473CF" w:rsidP="0090123D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router2:</w:t>
      </w:r>
    </w:p>
    <w:p w14:paraId="5C8A153B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[router2]display ip routing-table</w:t>
      </w:r>
    </w:p>
    <w:p w14:paraId="385D50DA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Route Flags: R - relay, D - download to fib</w:t>
      </w:r>
    </w:p>
    <w:p w14:paraId="6EF37B8E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------------------------------------------------------------------------------</w:t>
      </w:r>
    </w:p>
    <w:p w14:paraId="0DD7F7EA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Routing Tables: Public</w:t>
      </w:r>
    </w:p>
    <w:p w14:paraId="314E9344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         Destinations : 4        Routes : 4        </w:t>
      </w:r>
    </w:p>
    <w:p w14:paraId="2E746794" w14:textId="77777777" w:rsidR="003473CF" w:rsidRPr="003473CF" w:rsidRDefault="003473CF" w:rsidP="0090123D">
      <w:pPr>
        <w:pStyle w:val="Listing"/>
        <w:ind w:left="-1134"/>
        <w:rPr>
          <w:lang w:val="en-US"/>
        </w:rPr>
      </w:pPr>
    </w:p>
    <w:p w14:paraId="42B6645E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Destination/Mask    Proto   Pre  Cost      Flags NextHop         Interface</w:t>
      </w:r>
    </w:p>
    <w:p w14:paraId="6A354E8D" w14:textId="77777777" w:rsidR="003473CF" w:rsidRPr="003473CF" w:rsidRDefault="003473CF" w:rsidP="0090123D">
      <w:pPr>
        <w:pStyle w:val="Listing"/>
        <w:ind w:left="-1134"/>
        <w:rPr>
          <w:lang w:val="en-US"/>
        </w:rPr>
      </w:pPr>
    </w:p>
    <w:p w14:paraId="1A13605A" w14:textId="48FDD30D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127.0.0.0/8   </w:t>
      </w:r>
      <w:r w:rsidR="0090123D">
        <w:rPr>
          <w:lang w:val="en-US"/>
        </w:rPr>
        <w:t xml:space="preserve">      </w:t>
      </w:r>
      <w:r w:rsidRPr="003473CF">
        <w:rPr>
          <w:lang w:val="en-US"/>
        </w:rPr>
        <w:t>Direct  0    0           D   127.0.0.1       InLoopBack0</w:t>
      </w:r>
    </w:p>
    <w:p w14:paraId="74640A19" w14:textId="0422211C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 xml:space="preserve">127.0.0.1/32  </w:t>
      </w:r>
      <w:r w:rsidR="0090123D">
        <w:rPr>
          <w:lang w:val="en-US"/>
        </w:rPr>
        <w:tab/>
        <w:t xml:space="preserve">  </w:t>
      </w:r>
      <w:r w:rsidRPr="003473CF">
        <w:rPr>
          <w:lang w:val="en-US"/>
        </w:rPr>
        <w:t>Direct  0    0           D   127.0.0.1       InLoopBack0</w:t>
      </w:r>
    </w:p>
    <w:p w14:paraId="3CE46422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127.255.255.255/32  Direct  0    0           D   127.0.0.1       InLoopBack0</w:t>
      </w:r>
    </w:p>
    <w:p w14:paraId="20E23A5B" w14:textId="77777777" w:rsidR="003473CF" w:rsidRPr="003473CF" w:rsidRDefault="003473CF" w:rsidP="0090123D">
      <w:pPr>
        <w:pStyle w:val="Listing"/>
        <w:ind w:left="-1134"/>
        <w:rPr>
          <w:lang w:val="en-US"/>
        </w:rPr>
      </w:pPr>
      <w:r w:rsidRPr="003473CF">
        <w:rPr>
          <w:lang w:val="en-US"/>
        </w:rPr>
        <w:t>255.255.255.255/32  Direct  0    0           D   127.0.0.1       InLoopBack0</w:t>
      </w:r>
    </w:p>
    <w:p w14:paraId="21E56BE9" w14:textId="77777777" w:rsidR="003473CF" w:rsidRPr="003473CF" w:rsidRDefault="003473CF" w:rsidP="0090123D">
      <w:pPr>
        <w:pStyle w:val="Listing"/>
        <w:ind w:left="-1134"/>
        <w:rPr>
          <w:lang w:val="en-US"/>
        </w:rPr>
      </w:pPr>
    </w:p>
    <w:p w14:paraId="64E25518" w14:textId="79697B9E" w:rsidR="003473CF" w:rsidRPr="00B74767" w:rsidRDefault="003473CF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[router2]</w:t>
      </w:r>
    </w:p>
    <w:p w14:paraId="201ABCF7" w14:textId="5E3C0805" w:rsidR="003473CF" w:rsidRDefault="003473CF" w:rsidP="0090123D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router3:</w:t>
      </w:r>
    </w:p>
    <w:p w14:paraId="7315ACC2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[router3]display ip routing-table</w:t>
      </w:r>
    </w:p>
    <w:p w14:paraId="219176DB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Route Flags: R - relay, D - download to fib</w:t>
      </w:r>
    </w:p>
    <w:p w14:paraId="64896415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------------------------------------------------------------------------------</w:t>
      </w:r>
    </w:p>
    <w:p w14:paraId="05D16022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Routing Tables: Public</w:t>
      </w:r>
    </w:p>
    <w:p w14:paraId="4C61BE69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         Destinations : 4        Routes : 4        </w:t>
      </w:r>
    </w:p>
    <w:p w14:paraId="5CD2959D" w14:textId="77777777" w:rsidR="0090123D" w:rsidRPr="0090123D" w:rsidRDefault="0090123D" w:rsidP="0090123D">
      <w:pPr>
        <w:pStyle w:val="Listing"/>
        <w:ind w:left="-1134"/>
        <w:rPr>
          <w:lang w:val="en-US"/>
        </w:rPr>
      </w:pPr>
    </w:p>
    <w:p w14:paraId="15C28F37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Destination/Mask    Proto   Pre  Cost      Flags NextHop         Interface</w:t>
      </w:r>
    </w:p>
    <w:p w14:paraId="63FCE906" w14:textId="77777777" w:rsidR="0090123D" w:rsidRPr="0090123D" w:rsidRDefault="0090123D" w:rsidP="0090123D">
      <w:pPr>
        <w:pStyle w:val="Listing"/>
        <w:ind w:left="-1134"/>
        <w:rPr>
          <w:lang w:val="en-US"/>
        </w:rPr>
      </w:pPr>
    </w:p>
    <w:p w14:paraId="78848649" w14:textId="2AFC71CA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127.0.0.0/8   </w:t>
      </w:r>
      <w:r>
        <w:rPr>
          <w:lang w:val="en-US"/>
        </w:rPr>
        <w:tab/>
        <w:t xml:space="preserve">  </w:t>
      </w:r>
      <w:r w:rsidRPr="0090123D">
        <w:rPr>
          <w:lang w:val="en-US"/>
        </w:rPr>
        <w:t>Direct  0    0           D   127.0.0.1       InLoopBack0</w:t>
      </w:r>
    </w:p>
    <w:p w14:paraId="0F208912" w14:textId="1DAB81DA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127.0.0.1/32  </w:t>
      </w:r>
      <w:r>
        <w:rPr>
          <w:lang w:val="en-US"/>
        </w:rPr>
        <w:t xml:space="preserve">      </w:t>
      </w:r>
      <w:r w:rsidRPr="0090123D">
        <w:rPr>
          <w:lang w:val="en-US"/>
        </w:rPr>
        <w:t>Direct  0    0           D   127.0.0.1       InLoopBack0</w:t>
      </w:r>
    </w:p>
    <w:p w14:paraId="6E373667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127.255.255.255/32  Direct  0    0           D   127.0.0.1       InLoopBack0</w:t>
      </w:r>
    </w:p>
    <w:p w14:paraId="572EF677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255.255.255.255/32  Direct  0    0           D   127.0.0.1       InLoopBack0</w:t>
      </w:r>
    </w:p>
    <w:p w14:paraId="3FB2268C" w14:textId="77777777" w:rsidR="0090123D" w:rsidRPr="0090123D" w:rsidRDefault="0090123D" w:rsidP="0090123D">
      <w:pPr>
        <w:pStyle w:val="Listing"/>
        <w:ind w:left="-1134"/>
        <w:rPr>
          <w:lang w:val="en-US"/>
        </w:rPr>
      </w:pPr>
    </w:p>
    <w:p w14:paraId="28DCCEBD" w14:textId="307D913E" w:rsidR="0090123D" w:rsidRDefault="0090123D" w:rsidP="0090123D">
      <w:pPr>
        <w:pStyle w:val="Listing"/>
        <w:ind w:left="-1134"/>
      </w:pPr>
      <w:r>
        <w:t>[router3]</w:t>
      </w:r>
    </w:p>
    <w:p w14:paraId="3EF0F810" w14:textId="77777777" w:rsidR="0090123D" w:rsidRPr="003473CF" w:rsidRDefault="0090123D" w:rsidP="003473CF">
      <w:pPr>
        <w:rPr>
          <w:b/>
          <w:bCs/>
          <w:i/>
          <w:iCs/>
        </w:rPr>
      </w:pPr>
    </w:p>
    <w:p w14:paraId="46D35886" w14:textId="12DA964C" w:rsidR="00E84942" w:rsidRDefault="00E84942" w:rsidP="003473CF">
      <w:pPr>
        <w:pStyle w:val="2"/>
      </w:pPr>
      <w:r>
        <w:t xml:space="preserve">Настройка </w:t>
      </w:r>
      <w:r>
        <w:rPr>
          <w:lang w:val="en-US"/>
        </w:rPr>
        <w:t>IP</w:t>
      </w:r>
      <w:r>
        <w:t>-адреса для физических интерфейсов</w:t>
      </w:r>
      <w:bookmarkEnd w:id="4"/>
    </w:p>
    <w:p w14:paraId="31B1532B" w14:textId="142FF0AC" w:rsidR="00E84942" w:rsidRDefault="0090123D" w:rsidP="00E84942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router1:</w:t>
      </w:r>
    </w:p>
    <w:p w14:paraId="76FDED66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[router1]interface GigabitEthernet0/0/1</w:t>
      </w:r>
    </w:p>
    <w:p w14:paraId="068956DF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[router1-GigabitEthernet0/0/1]ip address 10.0.13.1 24</w:t>
      </w:r>
    </w:p>
    <w:p w14:paraId="5DD66361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Oct  9 2025 05:44:00-08:00 router1 %%01IFNET/4/LINK_STATE(l)[0]:The line protoco</w:t>
      </w:r>
    </w:p>
    <w:p w14:paraId="04AF6D30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l IP on the interface GigabitEthernet0/0/1 has entered the UP state. </w:t>
      </w:r>
    </w:p>
    <w:p w14:paraId="58FC81F5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[router1-GigabitEthernet0/0/1]</w:t>
      </w:r>
    </w:p>
    <w:p w14:paraId="6A1284B2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[router1-GigabitEthernet0/0/1]quit</w:t>
      </w:r>
    </w:p>
    <w:p w14:paraId="23EB4D27" w14:textId="637981B2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[router1]</w:t>
      </w:r>
    </w:p>
    <w:p w14:paraId="3C0882C1" w14:textId="77777777" w:rsidR="0090123D" w:rsidRDefault="0090123D" w:rsidP="00E84942">
      <w:pPr>
        <w:ind w:firstLine="0"/>
        <w:rPr>
          <w:b/>
          <w:bCs/>
          <w:i/>
          <w:iCs/>
        </w:rPr>
      </w:pPr>
    </w:p>
    <w:p w14:paraId="3F0E7193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[router1]interface GigabitEthernet0/0/0</w:t>
      </w:r>
    </w:p>
    <w:p w14:paraId="2827D9DD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[router1-GigabitEthernet0/0/0]ip address 10.0.12.1 24</w:t>
      </w:r>
    </w:p>
    <w:p w14:paraId="1BDDB560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Oct  9 2025 05:45:22-08:00 router1 %%01IFNET/4/LINK_STATE(l)[1]:The line protoco</w:t>
      </w:r>
    </w:p>
    <w:p w14:paraId="2383DF4C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l IP on the interface GigabitEthernet0/0/0 has entered the UP state. </w:t>
      </w:r>
    </w:p>
    <w:p w14:paraId="151A1BA9" w14:textId="77777777" w:rsidR="0090123D" w:rsidRPr="00B74767" w:rsidRDefault="0090123D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[router1-GigabitEthernet0/0/0]quit</w:t>
      </w:r>
    </w:p>
    <w:p w14:paraId="0BF22B23" w14:textId="25A3ECF3" w:rsidR="0090123D" w:rsidRPr="00B74767" w:rsidRDefault="0090123D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[router1]</w:t>
      </w:r>
    </w:p>
    <w:p w14:paraId="59CFDD81" w14:textId="34F87E0D" w:rsidR="0090123D" w:rsidRDefault="0090123D" w:rsidP="00E84942">
      <w:pPr>
        <w:ind w:firstLine="0"/>
        <w:rPr>
          <w:b/>
          <w:bCs/>
          <w:i/>
          <w:iCs/>
        </w:rPr>
      </w:pPr>
      <w:r>
        <w:rPr>
          <w:b/>
          <w:bCs/>
          <w:i/>
          <w:iCs/>
        </w:rPr>
        <w:t>r</w:t>
      </w:r>
      <w:r w:rsidRPr="0090123D">
        <w:rPr>
          <w:b/>
          <w:bCs/>
          <w:i/>
          <w:iCs/>
        </w:rPr>
        <w:t>outer2:</w:t>
      </w:r>
    </w:p>
    <w:p w14:paraId="36AABB2B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[router2]interface GigabitEthernet0/0/0</w:t>
      </w:r>
    </w:p>
    <w:p w14:paraId="4EDB3776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[router2-GigabitEthernet0/0/0]ip address 10.0.12.2 24</w:t>
      </w:r>
    </w:p>
    <w:p w14:paraId="4AEB97B6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[router2-GigabitEthernet0/0/0]</w:t>
      </w:r>
    </w:p>
    <w:p w14:paraId="4B2805E5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Oct  9 2025 05:46:37-08:00 router2 %%01IFNET/4/LINK_STATE(l)[0]:The line protoco</w:t>
      </w:r>
    </w:p>
    <w:p w14:paraId="597707CB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l IP on the interface GigabitEthernet0/0/0 has entered the UP state. </w:t>
      </w:r>
    </w:p>
    <w:p w14:paraId="4672DC46" w14:textId="77777777" w:rsidR="0090123D" w:rsidRPr="00B74767" w:rsidRDefault="0090123D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[router2-GigabitEthernet0/0/0]quit</w:t>
      </w:r>
    </w:p>
    <w:p w14:paraId="69D6E52F" w14:textId="3265B55E" w:rsidR="0090123D" w:rsidRPr="0090123D" w:rsidRDefault="0090123D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[router2]</w:t>
      </w:r>
    </w:p>
    <w:p w14:paraId="23A1B1BC" w14:textId="77777777" w:rsidR="0090123D" w:rsidRDefault="0090123D" w:rsidP="0090123D">
      <w:pPr>
        <w:pStyle w:val="2"/>
        <w:numPr>
          <w:ilvl w:val="0"/>
          <w:numId w:val="0"/>
        </w:numPr>
        <w:ind w:left="142" w:firstLine="709"/>
        <w:rPr>
          <w:lang w:val="en-US"/>
        </w:rPr>
      </w:pPr>
      <w:bookmarkStart w:id="5" w:name="_Toc210858828"/>
    </w:p>
    <w:p w14:paraId="0463411D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[router2]interface GigabitEthernet0/0/2</w:t>
      </w:r>
    </w:p>
    <w:p w14:paraId="6EC5A81C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[router2-GigabitEthernet0/0/2]ip address 10.0.23.2 24</w:t>
      </w:r>
    </w:p>
    <w:p w14:paraId="2FCF2B51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[router2-GigabitEthernet0/0/2]</w:t>
      </w:r>
    </w:p>
    <w:p w14:paraId="39BD80B1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Oct  9 2025 05:47:43-08:00 router2 %%01IFNET/4/LINK_STATE(l)[1]:The line protoco</w:t>
      </w:r>
    </w:p>
    <w:p w14:paraId="35FEDDF8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l IP on the interface GigabitEthernet0/0/2 has entered the UP state. </w:t>
      </w:r>
    </w:p>
    <w:p w14:paraId="0D963A81" w14:textId="77777777" w:rsidR="0090123D" w:rsidRPr="00B74767" w:rsidRDefault="0090123D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[router2-GigabitEthernet0/0/2]quit</w:t>
      </w:r>
    </w:p>
    <w:p w14:paraId="5240C3BB" w14:textId="19A1C037" w:rsidR="0090123D" w:rsidRPr="0090123D" w:rsidRDefault="0090123D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[router2]</w:t>
      </w:r>
    </w:p>
    <w:p w14:paraId="52A51C45" w14:textId="422B56B2" w:rsidR="0090123D" w:rsidRDefault="0090123D" w:rsidP="0090123D">
      <w:pPr>
        <w:ind w:firstLine="0"/>
      </w:pPr>
    </w:p>
    <w:p w14:paraId="70A29487" w14:textId="5F2FB29C" w:rsidR="0090123D" w:rsidRDefault="0090123D" w:rsidP="0090123D">
      <w:pPr>
        <w:ind w:firstLine="0"/>
        <w:rPr>
          <w:b/>
          <w:bCs/>
          <w:i/>
          <w:iCs/>
        </w:rPr>
      </w:pPr>
      <w:r w:rsidRPr="0090123D">
        <w:rPr>
          <w:b/>
          <w:bCs/>
          <w:i/>
          <w:iCs/>
        </w:rPr>
        <w:t>router3:</w:t>
      </w:r>
    </w:p>
    <w:p w14:paraId="7E8423E3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[router3]interface GigabitEthernet0/0/1</w:t>
      </w:r>
    </w:p>
    <w:p w14:paraId="2E61ABC9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[router3-GigabitEthernet0/0/1]ip address 10.0.13.3 24</w:t>
      </w:r>
    </w:p>
    <w:p w14:paraId="7407FC48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>Oct  9 2025 05:49:12-08:00 router3 %%01IFNET/4/LINK_STATE(l)[0]:The line protoco</w:t>
      </w:r>
    </w:p>
    <w:p w14:paraId="7166542F" w14:textId="77777777" w:rsidR="0090123D" w:rsidRPr="0090123D" w:rsidRDefault="0090123D" w:rsidP="0090123D">
      <w:pPr>
        <w:pStyle w:val="Listing"/>
        <w:ind w:left="-1134"/>
        <w:rPr>
          <w:lang w:val="en-US"/>
        </w:rPr>
      </w:pPr>
      <w:r w:rsidRPr="0090123D">
        <w:rPr>
          <w:lang w:val="en-US"/>
        </w:rPr>
        <w:t xml:space="preserve">l IP on the interface GigabitEthernet0/0/1 has entered the UP state. </w:t>
      </w:r>
    </w:p>
    <w:p w14:paraId="1B20CBFA" w14:textId="7DB87CFE" w:rsidR="0090123D" w:rsidRPr="00B74767" w:rsidRDefault="0090123D" w:rsidP="0090123D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[router3-GigabitEthernet0/0/1]quit</w:t>
      </w:r>
    </w:p>
    <w:p w14:paraId="092FD12F" w14:textId="77777777" w:rsidR="0090123D" w:rsidRDefault="0090123D" w:rsidP="0090123D">
      <w:pPr>
        <w:pStyle w:val="2"/>
        <w:numPr>
          <w:ilvl w:val="0"/>
          <w:numId w:val="0"/>
        </w:numPr>
        <w:ind w:left="851"/>
        <w:rPr>
          <w:lang w:val="en-US"/>
        </w:rPr>
      </w:pPr>
    </w:p>
    <w:p w14:paraId="3164843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[router3]interface GigabitEthernet0/0/2</w:t>
      </w:r>
    </w:p>
    <w:p w14:paraId="7830FC15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lastRenderedPageBreak/>
        <w:t>[router3-GigabitEthernet0/0/2]ip address 10.0.23.3 24</w:t>
      </w:r>
    </w:p>
    <w:p w14:paraId="0A43A41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Oct  9 2025 05:49:49-08:00 router3 %%01IFNET/4/LINK_STATE(l)[1]:The line protoco</w:t>
      </w:r>
    </w:p>
    <w:p w14:paraId="5FFC01B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l IP on the interface GigabitEthernet0/0/2 has entered the UP state. </w:t>
      </w:r>
    </w:p>
    <w:p w14:paraId="61DABC1E" w14:textId="77777777" w:rsidR="001E6BA4" w:rsidRPr="00B74767" w:rsidRDefault="001E6BA4" w:rsidP="001E6BA4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[router3-GigabitEthernet0/0/2]quit</w:t>
      </w:r>
    </w:p>
    <w:p w14:paraId="76CFAE8A" w14:textId="1F6FC7A8" w:rsidR="0090123D" w:rsidRPr="00B74767" w:rsidRDefault="001E6BA4" w:rsidP="001E6BA4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[router3]</w:t>
      </w:r>
    </w:p>
    <w:p w14:paraId="13D6070A" w14:textId="77777777" w:rsidR="001E6BA4" w:rsidRDefault="001E6BA4" w:rsidP="001E6BA4"/>
    <w:p w14:paraId="5D6342EA" w14:textId="1F1E76D0" w:rsidR="001E6BA4" w:rsidRDefault="001E6BA4" w:rsidP="001E6BA4">
      <w:pPr>
        <w:ind w:firstLine="0"/>
      </w:pPr>
      <w:r>
        <w:rPr>
          <w:lang w:val="ru-RU"/>
        </w:rPr>
        <w:t>Проверка</w:t>
      </w:r>
      <w:r w:rsidRPr="00B74767">
        <w:t xml:space="preserve"> </w:t>
      </w:r>
      <w:r>
        <w:rPr>
          <w:lang w:val="ru-RU"/>
        </w:rPr>
        <w:t>наличия</w:t>
      </w:r>
      <w:r w:rsidRPr="00B74767">
        <w:t xml:space="preserve"> </w:t>
      </w:r>
      <w:r>
        <w:rPr>
          <w:lang w:val="ru-RU"/>
        </w:rPr>
        <w:t>связи</w:t>
      </w:r>
      <w:r>
        <w:t>:</w:t>
      </w:r>
    </w:p>
    <w:p w14:paraId="749C693B" w14:textId="507AF0CF" w:rsidR="001E6BA4" w:rsidRPr="001E6BA4" w:rsidRDefault="001E6BA4" w:rsidP="001E6BA4">
      <w:pPr>
        <w:ind w:firstLine="0"/>
        <w:rPr>
          <w:b/>
          <w:bCs/>
          <w:i/>
          <w:iCs/>
        </w:rPr>
      </w:pPr>
      <w:r w:rsidRPr="001E6BA4">
        <w:rPr>
          <w:b/>
          <w:bCs/>
          <w:i/>
          <w:iCs/>
        </w:rPr>
        <w:t>router1:</w:t>
      </w:r>
    </w:p>
    <w:p w14:paraId="0187AC8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[router1]ping 10.0.12.2</w:t>
      </w:r>
    </w:p>
    <w:p w14:paraId="4CF27469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PING 10.0.12.2: 56  data bytes, press CTRL_C to break</w:t>
      </w:r>
    </w:p>
    <w:p w14:paraId="0C68B0E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10.0.12.2: bytes=56 Sequence=1 ttl=255 time=790 ms</w:t>
      </w:r>
    </w:p>
    <w:p w14:paraId="27580555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10.0.12.2: bytes=56 Sequence=2 ttl=255 time=70 ms</w:t>
      </w:r>
    </w:p>
    <w:p w14:paraId="76D15F2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10.0.12.2: bytes=56 Sequence=3 ttl=255 time=40 ms</w:t>
      </w:r>
    </w:p>
    <w:p w14:paraId="593D1E4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10.0.12.2: bytes=56 Sequence=4 ttl=255 time=30 ms</w:t>
      </w:r>
    </w:p>
    <w:p w14:paraId="18BEACC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10.0.12.2: bytes=56 Sequence=5 ttl=255 time=50 ms</w:t>
      </w:r>
    </w:p>
    <w:p w14:paraId="65F84B14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01651BDB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--- 10.0.12.2 ping statistics ---</w:t>
      </w:r>
    </w:p>
    <w:p w14:paraId="1EEA4F04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transmitted</w:t>
      </w:r>
    </w:p>
    <w:p w14:paraId="1DE6179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received</w:t>
      </w:r>
    </w:p>
    <w:p w14:paraId="1F2481C5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0.00% packet loss</w:t>
      </w:r>
    </w:p>
    <w:p w14:paraId="5693265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round-trip min/avg/max = 30/196/790 ms</w:t>
      </w:r>
    </w:p>
    <w:p w14:paraId="6632A98A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145BA7A5" w14:textId="409EF1B1" w:rsidR="001E6BA4" w:rsidRPr="00B74767" w:rsidRDefault="001E6BA4" w:rsidP="001E6BA4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[router1]</w:t>
      </w:r>
    </w:p>
    <w:p w14:paraId="2987E8A5" w14:textId="77777777" w:rsidR="001E6BA4" w:rsidRDefault="001E6BA4" w:rsidP="001E6BA4">
      <w:pPr>
        <w:ind w:firstLine="0"/>
      </w:pPr>
    </w:p>
    <w:p w14:paraId="2A87C226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[router1]ping 10.0.13.3</w:t>
      </w:r>
    </w:p>
    <w:p w14:paraId="352FF89B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PING 10.0.13.3: 56  data bytes, press CTRL_C to break</w:t>
      </w:r>
    </w:p>
    <w:p w14:paraId="0C61331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10.0.13.3: bytes=56 Sequence=1 ttl=255 time=480 ms</w:t>
      </w:r>
    </w:p>
    <w:p w14:paraId="07F2D374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10.0.13.3: bytes=56 Sequence=2 ttl=255 time=60 ms</w:t>
      </w:r>
    </w:p>
    <w:p w14:paraId="09A6BC8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10.0.13.3: bytes=56 Sequence=3 ttl=255 time=30 ms</w:t>
      </w:r>
    </w:p>
    <w:p w14:paraId="5C9BEB3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10.0.13.3: bytes=56 Sequence=4 ttl=255 time=40 ms</w:t>
      </w:r>
    </w:p>
    <w:p w14:paraId="649AE109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10.0.13.3: bytes=56 Sequence=5 ttl=255 time=40 ms</w:t>
      </w:r>
    </w:p>
    <w:p w14:paraId="24B80A7C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4377065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--- 10.0.13.3 ping statistics ---</w:t>
      </w:r>
    </w:p>
    <w:p w14:paraId="483A585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transmitted</w:t>
      </w:r>
    </w:p>
    <w:p w14:paraId="015D1386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received</w:t>
      </w:r>
    </w:p>
    <w:p w14:paraId="6AC2BB71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0.00% packet loss</w:t>
      </w:r>
    </w:p>
    <w:p w14:paraId="4B9DCDF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round-trip min/avg/max = 30/130/480 ms</w:t>
      </w:r>
    </w:p>
    <w:p w14:paraId="7FF47CCF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5C9EEFBB" w14:textId="616514D9" w:rsidR="001E6BA4" w:rsidRPr="00B74767" w:rsidRDefault="001E6BA4" w:rsidP="001E6BA4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[router1]</w:t>
      </w:r>
    </w:p>
    <w:p w14:paraId="66FFB0F0" w14:textId="77777777" w:rsidR="001E6BA4" w:rsidRDefault="001E6BA4" w:rsidP="001E6BA4">
      <w:pPr>
        <w:ind w:firstLine="0"/>
        <w:rPr>
          <w:b/>
          <w:bCs/>
          <w:i/>
          <w:iCs/>
        </w:rPr>
      </w:pPr>
    </w:p>
    <w:p w14:paraId="4519130F" w14:textId="2FA1A33A" w:rsidR="001E6BA4" w:rsidRDefault="001E6BA4" w:rsidP="001E6BA4">
      <w:pPr>
        <w:ind w:firstLine="0"/>
        <w:rPr>
          <w:b/>
          <w:bCs/>
          <w:i/>
          <w:iCs/>
        </w:rPr>
      </w:pPr>
      <w:r w:rsidRPr="001E6BA4">
        <w:rPr>
          <w:b/>
          <w:bCs/>
          <w:i/>
          <w:iCs/>
        </w:rPr>
        <w:t>router2:</w:t>
      </w:r>
    </w:p>
    <w:p w14:paraId="621A4B6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&lt;router2&gt;ping 10.0.12.1</w:t>
      </w:r>
    </w:p>
    <w:p w14:paraId="25CAF0FB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PING 10.0.12.1: 56  data bytes, press CTRL_C to break</w:t>
      </w:r>
    </w:p>
    <w:p w14:paraId="758B82C1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10.0.12.1: bytes=56 Sequence=1 ttl=255 time=140 ms</w:t>
      </w:r>
    </w:p>
    <w:p w14:paraId="0424217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10.0.12.1: bytes=56 Sequence=2 ttl=255 time=50 ms</w:t>
      </w:r>
    </w:p>
    <w:p w14:paraId="7923EBA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10.0.12.1: bytes=56 Sequence=3 ttl=255 time=40 ms</w:t>
      </w:r>
    </w:p>
    <w:p w14:paraId="72144C51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10.0.12.1: bytes=56 Sequence=4 ttl=255 time=40 ms</w:t>
      </w:r>
    </w:p>
    <w:p w14:paraId="0FC0B9F0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lastRenderedPageBreak/>
        <w:t xml:space="preserve">    Reply from 10.0.12.1: bytes=56 Sequence=5 ttl=255 time=40 ms</w:t>
      </w:r>
    </w:p>
    <w:p w14:paraId="6FA9DF10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62DF4F76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--- 10.0.12.1 ping statistics ---</w:t>
      </w:r>
    </w:p>
    <w:p w14:paraId="2BF85C60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transmitted</w:t>
      </w:r>
    </w:p>
    <w:p w14:paraId="71FCA809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received</w:t>
      </w:r>
    </w:p>
    <w:p w14:paraId="04C7675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0.00% packet loss</w:t>
      </w:r>
    </w:p>
    <w:p w14:paraId="70D3669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round-trip min/avg/max = 40/62/140 ms</w:t>
      </w:r>
    </w:p>
    <w:p w14:paraId="79148D38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626AFDDE" w14:textId="247A84AC" w:rsidR="001E6BA4" w:rsidRPr="00B74767" w:rsidRDefault="001E6BA4" w:rsidP="001E6BA4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&lt;router2&gt;</w:t>
      </w:r>
    </w:p>
    <w:p w14:paraId="316B8935" w14:textId="77777777" w:rsidR="001E6BA4" w:rsidRDefault="001E6BA4" w:rsidP="001E6BA4">
      <w:pPr>
        <w:ind w:firstLine="0"/>
      </w:pPr>
    </w:p>
    <w:p w14:paraId="0B2DBDBE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&lt;router2&gt;ping 10.0.23.3</w:t>
      </w:r>
    </w:p>
    <w:p w14:paraId="74D4C80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PING 10.0.23.3: 56  data bytes, press CTRL_C to break</w:t>
      </w:r>
    </w:p>
    <w:p w14:paraId="2209F874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10.0.23.3: bytes=56 Sequence=1 ttl=255 time=260 ms</w:t>
      </w:r>
    </w:p>
    <w:p w14:paraId="738D3A34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10.0.23.3: bytes=56 Sequence=2 ttl=255 time=50 ms</w:t>
      </w:r>
    </w:p>
    <w:p w14:paraId="0BFEC259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10.0.23.3: bytes=56 Sequence=3 ttl=255 time=50 ms</w:t>
      </w:r>
    </w:p>
    <w:p w14:paraId="477281B6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10.0.23.3: bytes=56 Sequence=4 ttl=255 time=40 ms</w:t>
      </w:r>
    </w:p>
    <w:p w14:paraId="0EE6F17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10.0.23.3: bytes=56 Sequence=5 ttl=255 time=60 ms</w:t>
      </w:r>
    </w:p>
    <w:p w14:paraId="4CCB4876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2DA7C0F8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--- 10.0.23.3 ping statistics ---</w:t>
      </w:r>
    </w:p>
    <w:p w14:paraId="17A2A55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transmitted</w:t>
      </w:r>
    </w:p>
    <w:p w14:paraId="55AEAE4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received</w:t>
      </w:r>
    </w:p>
    <w:p w14:paraId="2960132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0.00% packet loss</w:t>
      </w:r>
    </w:p>
    <w:p w14:paraId="65CAF48A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round-trip min/avg/max = 40/92/260 ms</w:t>
      </w:r>
    </w:p>
    <w:p w14:paraId="36142F45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62E24996" w14:textId="3F663B70" w:rsidR="001E6BA4" w:rsidRPr="00B74767" w:rsidRDefault="001E6BA4" w:rsidP="001E6BA4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&lt;router2&gt;</w:t>
      </w:r>
    </w:p>
    <w:p w14:paraId="4544E269" w14:textId="77777777" w:rsidR="001E6BA4" w:rsidRDefault="001E6BA4" w:rsidP="001E6BA4">
      <w:pPr>
        <w:ind w:firstLine="0"/>
        <w:rPr>
          <w:b/>
          <w:bCs/>
          <w:i/>
          <w:iCs/>
        </w:rPr>
      </w:pPr>
    </w:p>
    <w:p w14:paraId="715C2E7D" w14:textId="50EA3D77" w:rsidR="001E6BA4" w:rsidRDefault="001E6BA4" w:rsidP="001E6BA4">
      <w:pPr>
        <w:ind w:firstLine="0"/>
        <w:rPr>
          <w:b/>
          <w:bCs/>
          <w:i/>
          <w:iCs/>
        </w:rPr>
      </w:pPr>
      <w:r w:rsidRPr="001E6BA4">
        <w:rPr>
          <w:b/>
          <w:bCs/>
          <w:i/>
          <w:iCs/>
        </w:rPr>
        <w:t>router3:</w:t>
      </w:r>
    </w:p>
    <w:p w14:paraId="66C6C70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&lt;router3&gt;ping 10.0.13.1</w:t>
      </w:r>
    </w:p>
    <w:p w14:paraId="72CDB18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PING 10.0.13.1: 56  data bytes, press CTRL_C to break</w:t>
      </w:r>
    </w:p>
    <w:p w14:paraId="58216AE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10.0.13.1: bytes=56 Sequence=1 ttl=255 time=140 ms</w:t>
      </w:r>
    </w:p>
    <w:p w14:paraId="150F035A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10.0.13.1: bytes=56 Sequence=2 ttl=255 time=50 ms</w:t>
      </w:r>
    </w:p>
    <w:p w14:paraId="7C00489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10.0.13.1: bytes=56 Sequence=3 ttl=255 time=40 ms</w:t>
      </w:r>
    </w:p>
    <w:p w14:paraId="31EDD23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10.0.13.1: bytes=56 Sequence=4 ttl=255 time=20 ms</w:t>
      </w:r>
    </w:p>
    <w:p w14:paraId="0BA5C66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10.0.13.1: bytes=56 Sequence=5 ttl=255 time=40 ms</w:t>
      </w:r>
    </w:p>
    <w:p w14:paraId="71B9D32E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00E7838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--- 10.0.13.1 ping statistics ---</w:t>
      </w:r>
    </w:p>
    <w:p w14:paraId="4CAD703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transmitted</w:t>
      </w:r>
    </w:p>
    <w:p w14:paraId="34B7B5B8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received</w:t>
      </w:r>
    </w:p>
    <w:p w14:paraId="06C325D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0.00% packet loss</w:t>
      </w:r>
    </w:p>
    <w:p w14:paraId="078E91D4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round-trip min/avg/max = 20/58/140 ms</w:t>
      </w:r>
    </w:p>
    <w:p w14:paraId="037D2FC3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0DCA91EC" w14:textId="749DF2BA" w:rsidR="001E6BA4" w:rsidRPr="00B74767" w:rsidRDefault="001E6BA4" w:rsidP="001E6BA4">
      <w:pPr>
        <w:pStyle w:val="Listing"/>
        <w:ind w:left="-1134"/>
        <w:rPr>
          <w:lang w:val="en-US"/>
        </w:rPr>
      </w:pPr>
      <w:r w:rsidRPr="00B74767">
        <w:rPr>
          <w:lang w:val="en-US"/>
        </w:rPr>
        <w:t>&lt;router3&gt;</w:t>
      </w:r>
    </w:p>
    <w:p w14:paraId="41EB31F2" w14:textId="77777777" w:rsidR="001E6BA4" w:rsidRDefault="001E6BA4" w:rsidP="001E6BA4">
      <w:pPr>
        <w:ind w:firstLine="0"/>
      </w:pPr>
    </w:p>
    <w:p w14:paraId="2BD9A6AA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&lt;router3&gt;ping 10.0.23.2</w:t>
      </w:r>
    </w:p>
    <w:p w14:paraId="57DB90A9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PING 10.0.23.2: 56  data bytes, press CTRL_C to break</w:t>
      </w:r>
    </w:p>
    <w:p w14:paraId="1D49997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10.0.23.2: bytes=56 Sequence=1 ttl=255 time=50 ms</w:t>
      </w:r>
    </w:p>
    <w:p w14:paraId="2B91E7B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10.0.23.2: bytes=56 Sequence=2 ttl=255 time=50 ms</w:t>
      </w:r>
    </w:p>
    <w:p w14:paraId="17731DC4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10.0.23.2: bytes=56 Sequence=3 ttl=255 time=40 ms</w:t>
      </w:r>
    </w:p>
    <w:p w14:paraId="3649AA3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10.0.23.2: bytes=56 Sequence=4 ttl=255 time=40 ms</w:t>
      </w:r>
    </w:p>
    <w:p w14:paraId="4313DACB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Reply from 10.0.23.2: bytes=56 Sequence=5 ttl=255 time=40 ms</w:t>
      </w:r>
    </w:p>
    <w:p w14:paraId="6BBD7D47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5F7BFD55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--- 10.0.23.2 ping statistics ---</w:t>
      </w:r>
    </w:p>
    <w:p w14:paraId="32B29F7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transmitted</w:t>
      </w:r>
    </w:p>
    <w:p w14:paraId="099D50A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5 packet(s) received</w:t>
      </w:r>
    </w:p>
    <w:p w14:paraId="732D0DFB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0.00% packet loss</w:t>
      </w:r>
    </w:p>
    <w:p w14:paraId="227E502B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round-trip min/avg/max = 40/44/50 ms</w:t>
      </w:r>
    </w:p>
    <w:p w14:paraId="62D6505E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2A8B6638" w14:textId="52D622AE" w:rsidR="001E6BA4" w:rsidRDefault="001E6BA4" w:rsidP="001E6BA4">
      <w:pPr>
        <w:pStyle w:val="Listing"/>
        <w:ind w:left="-1134"/>
      </w:pPr>
      <w:r>
        <w:t>&lt;router3&gt;</w:t>
      </w:r>
    </w:p>
    <w:p w14:paraId="39E0D9E5" w14:textId="77777777" w:rsidR="001E6BA4" w:rsidRDefault="001E6BA4" w:rsidP="001E6BA4">
      <w:pPr>
        <w:ind w:firstLine="0"/>
        <w:rPr>
          <w:lang w:val="ru-RU"/>
        </w:rPr>
      </w:pPr>
    </w:p>
    <w:p w14:paraId="2562D4DA" w14:textId="277BBFBD" w:rsidR="001E6BA4" w:rsidRPr="00B74767" w:rsidRDefault="001E6BA4" w:rsidP="001E6BA4">
      <w:pPr>
        <w:ind w:firstLine="0"/>
        <w:rPr>
          <w:lang w:val="ru-RU"/>
        </w:rPr>
      </w:pPr>
      <w:r>
        <w:rPr>
          <w:lang w:val="ru-RU"/>
        </w:rPr>
        <w:t>Таблицы маршрутизации после конфигурации</w:t>
      </w:r>
      <w:r w:rsidRPr="00B74767">
        <w:rPr>
          <w:lang w:val="ru-RU"/>
        </w:rPr>
        <w:t>:</w:t>
      </w:r>
    </w:p>
    <w:p w14:paraId="70816D6C" w14:textId="6211DBC9" w:rsidR="001E6BA4" w:rsidRPr="001E6BA4" w:rsidRDefault="001E6BA4" w:rsidP="001E6BA4">
      <w:pPr>
        <w:ind w:firstLine="0"/>
        <w:rPr>
          <w:b/>
          <w:bCs/>
          <w:i/>
          <w:iCs/>
        </w:rPr>
      </w:pPr>
      <w:r w:rsidRPr="001E6BA4">
        <w:rPr>
          <w:b/>
          <w:bCs/>
          <w:i/>
          <w:iCs/>
        </w:rPr>
        <w:t>router1:</w:t>
      </w:r>
    </w:p>
    <w:p w14:paraId="19531DA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&lt;router1&gt;display ip routing-table</w:t>
      </w:r>
    </w:p>
    <w:p w14:paraId="24A670E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Route Flags: R - relay, D - download to fib</w:t>
      </w:r>
    </w:p>
    <w:p w14:paraId="20454B5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------------------------------------------------------------------------------</w:t>
      </w:r>
    </w:p>
    <w:p w14:paraId="1D674BA1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Routing Tables: Public</w:t>
      </w:r>
    </w:p>
    <w:p w14:paraId="1ECD13DE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   Destinations : 10       Routes : 10       </w:t>
      </w:r>
    </w:p>
    <w:p w14:paraId="3C7FDDDA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106EC280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Destination/Mask    Proto   Pre  Cost      Flags NextHop         Interface</w:t>
      </w:r>
    </w:p>
    <w:p w14:paraId="042854DD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1A4C43C8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10.0.12.0/24  Direct  0    0           D   10.0.12.1       GigabitEthernet</w:t>
      </w:r>
    </w:p>
    <w:p w14:paraId="7AD10A8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0/0/0</w:t>
      </w:r>
    </w:p>
    <w:p w14:paraId="408E9438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10.0.12.1/32  Direct  0    0           D   127.0.0.1       GigabitEthernet</w:t>
      </w:r>
    </w:p>
    <w:p w14:paraId="38D90FD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0/0/0</w:t>
      </w:r>
    </w:p>
    <w:p w14:paraId="7A40BF35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10.0.12.255/32  Direct  0    0           D   127.0.0.1       GigabitEthernet</w:t>
      </w:r>
    </w:p>
    <w:p w14:paraId="20F43EE1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0/0/0</w:t>
      </w:r>
    </w:p>
    <w:p w14:paraId="551D037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10.0.13.0/24  Direct  0    0           D   10.0.13.1       GigabitEthernet</w:t>
      </w:r>
    </w:p>
    <w:p w14:paraId="551BFD19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0/0/1</w:t>
      </w:r>
    </w:p>
    <w:p w14:paraId="2DC97961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10.0.13.1/32  Direct  0    0           D   127.0.0.1       GigabitEthernet</w:t>
      </w:r>
    </w:p>
    <w:p w14:paraId="25425B27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0/0/1</w:t>
      </w:r>
    </w:p>
    <w:p w14:paraId="7DAFA3A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10.0.13.255/32  Direct  0    0           D   127.0.0.1       GigabitEthernet</w:t>
      </w:r>
    </w:p>
    <w:p w14:paraId="56256E18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0/0/1</w:t>
      </w:r>
    </w:p>
    <w:p w14:paraId="74FD6C7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127.0.0.0/8   Direct  0    0           D   127.0.0.1       InLoopBack0</w:t>
      </w:r>
    </w:p>
    <w:p w14:paraId="393680E6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127.0.0.1/32  Direct  0    0           D   127.0.0.1       InLoopBack0</w:t>
      </w:r>
    </w:p>
    <w:p w14:paraId="7AFBBA9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127.255.255.255/32  Direct  0    0           D   127.0.0.1       InLoopBack0</w:t>
      </w:r>
    </w:p>
    <w:p w14:paraId="263308AE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255.255.255.255/32  Direct  0    0           D   127.0.0.1       InLoopBack0</w:t>
      </w:r>
    </w:p>
    <w:p w14:paraId="0EE0C791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16628F44" w14:textId="6054BCAC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&lt;router1&gt;</w:t>
      </w:r>
    </w:p>
    <w:p w14:paraId="44E641ED" w14:textId="77777777" w:rsidR="001E6BA4" w:rsidRDefault="001E6BA4" w:rsidP="001E6BA4">
      <w:pPr>
        <w:ind w:firstLine="0"/>
      </w:pPr>
    </w:p>
    <w:p w14:paraId="3FEC1422" w14:textId="6E95B15C" w:rsidR="001E6BA4" w:rsidRPr="001E6BA4" w:rsidRDefault="001E6BA4" w:rsidP="001E6BA4">
      <w:pPr>
        <w:ind w:firstLine="0"/>
        <w:rPr>
          <w:b/>
          <w:bCs/>
          <w:i/>
          <w:iCs/>
        </w:rPr>
      </w:pPr>
      <w:r w:rsidRPr="001E6BA4">
        <w:rPr>
          <w:b/>
          <w:bCs/>
          <w:i/>
          <w:iCs/>
        </w:rPr>
        <w:t>router2:</w:t>
      </w:r>
    </w:p>
    <w:p w14:paraId="3BDBE10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&lt;router2&gt;display ip routing-table</w:t>
      </w:r>
    </w:p>
    <w:p w14:paraId="7D556BE3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Route Flags: R - relay, D - download to fib</w:t>
      </w:r>
    </w:p>
    <w:p w14:paraId="5118DE3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------------------------------------------------------------------------------</w:t>
      </w:r>
    </w:p>
    <w:p w14:paraId="4211126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Routing Tables: Public</w:t>
      </w:r>
    </w:p>
    <w:p w14:paraId="23FB1AD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   Destinations : 10       Routes : 10       </w:t>
      </w:r>
    </w:p>
    <w:p w14:paraId="73423AEB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4EDB30C6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Destination/Mask    Proto   Pre  Cost      Flags NextHop         Interface</w:t>
      </w:r>
    </w:p>
    <w:p w14:paraId="49EAE8E1" w14:textId="77777777" w:rsidR="001E6BA4" w:rsidRPr="001E6BA4" w:rsidRDefault="001E6BA4" w:rsidP="001E6BA4">
      <w:pPr>
        <w:pStyle w:val="Listing"/>
        <w:ind w:left="-1134"/>
        <w:rPr>
          <w:lang w:val="en-US"/>
        </w:rPr>
      </w:pPr>
    </w:p>
    <w:p w14:paraId="53F4EE7B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lastRenderedPageBreak/>
        <w:t xml:space="preserve">      10.0.12.0/24  Direct  0    0           D   10.0.12.2       GigabitEthernet</w:t>
      </w:r>
    </w:p>
    <w:p w14:paraId="766DD05A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0/0/0</w:t>
      </w:r>
    </w:p>
    <w:p w14:paraId="6DDF0D92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10.0.12.2/32  Direct  0    0           D   127.0.0.1       GigabitEthernet</w:t>
      </w:r>
    </w:p>
    <w:p w14:paraId="21188411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0/0/0</w:t>
      </w:r>
    </w:p>
    <w:p w14:paraId="448F348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10.0.12.255/32  Direct  0    0           D   127.0.0.1       GigabitEthernet</w:t>
      </w:r>
    </w:p>
    <w:p w14:paraId="44DFDDCA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0/0/0</w:t>
      </w:r>
    </w:p>
    <w:p w14:paraId="5B4C5CAE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10.0.23.0/24  Direct  0    0           D   10.0.23.2       GigabitEthernet</w:t>
      </w:r>
    </w:p>
    <w:p w14:paraId="1B8C784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0/0/2</w:t>
      </w:r>
    </w:p>
    <w:p w14:paraId="76EFC376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10.0.23.2/32  Direct  0    0           D   127.0.0.1       GigabitEthernet</w:t>
      </w:r>
    </w:p>
    <w:p w14:paraId="672A8D7C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0/0/2</w:t>
      </w:r>
    </w:p>
    <w:p w14:paraId="6682C58E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10.0.23.255/32  Direct  0    0           D   127.0.0.1       GigabitEthernet</w:t>
      </w:r>
    </w:p>
    <w:p w14:paraId="41E1CDED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0/0/2</w:t>
      </w:r>
    </w:p>
    <w:p w14:paraId="0EA5C1CF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127.0.0.0/8   Direct  0    0           D   127.0.0.1       InLoopBack0</w:t>
      </w:r>
    </w:p>
    <w:p w14:paraId="0808EB55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 xml:space="preserve">      127.0.0.1/32  Direct  0    0           D   127.0.0.1       InLoopBack0</w:t>
      </w:r>
    </w:p>
    <w:p w14:paraId="5938DA25" w14:textId="77777777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127.255.255.255/32  Direct  0    0           D   127.0.0.1       InLoopBack0</w:t>
      </w:r>
    </w:p>
    <w:p w14:paraId="252D6A5D" w14:textId="7515951B" w:rsidR="001E6BA4" w:rsidRPr="001E6BA4" w:rsidRDefault="001E6BA4" w:rsidP="001E6BA4">
      <w:pPr>
        <w:pStyle w:val="Listing"/>
        <w:ind w:left="-1134"/>
        <w:rPr>
          <w:lang w:val="en-US"/>
        </w:rPr>
      </w:pPr>
      <w:r w:rsidRPr="001E6BA4">
        <w:rPr>
          <w:lang w:val="en-US"/>
        </w:rPr>
        <w:t>255.255.255.255/32  Direct  0    0           D   127.0.0.1       InLoopBack0</w:t>
      </w:r>
    </w:p>
    <w:p w14:paraId="125B01D5" w14:textId="77777777" w:rsidR="001E6BA4" w:rsidRDefault="001E6BA4" w:rsidP="001E6BA4">
      <w:pPr>
        <w:ind w:firstLine="0"/>
      </w:pPr>
    </w:p>
    <w:p w14:paraId="3B526E4A" w14:textId="4FE8981E" w:rsidR="001E6BA4" w:rsidRDefault="001E6BA4" w:rsidP="001E6BA4">
      <w:pPr>
        <w:ind w:firstLine="0"/>
        <w:rPr>
          <w:b/>
          <w:bCs/>
          <w:i/>
          <w:iCs/>
        </w:rPr>
      </w:pPr>
      <w:r w:rsidRPr="001E6BA4">
        <w:rPr>
          <w:b/>
          <w:bCs/>
          <w:i/>
          <w:iCs/>
        </w:rPr>
        <w:t>router3:</w:t>
      </w:r>
    </w:p>
    <w:p w14:paraId="5D61CE1E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&lt;router3&gt;display ip routing-table</w:t>
      </w:r>
    </w:p>
    <w:p w14:paraId="0C2D387B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Route Flags: R - relay, D - download to fib</w:t>
      </w:r>
    </w:p>
    <w:p w14:paraId="3DDC8985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------------------------------------------------------------------------------</w:t>
      </w:r>
    </w:p>
    <w:p w14:paraId="50948E0E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Routing Tables: Public</w:t>
      </w:r>
    </w:p>
    <w:p w14:paraId="6E1A87A6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     Destinations : 10       Routes : 10       </w:t>
      </w:r>
    </w:p>
    <w:p w14:paraId="0AD2DFF9" w14:textId="77777777" w:rsidR="000A2316" w:rsidRPr="000A2316" w:rsidRDefault="000A2316" w:rsidP="000A2316">
      <w:pPr>
        <w:pStyle w:val="Listing"/>
        <w:ind w:left="-1134"/>
        <w:rPr>
          <w:lang w:val="en-US"/>
        </w:rPr>
      </w:pPr>
    </w:p>
    <w:p w14:paraId="56E6FFE3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Destination/Mask    Proto   Pre  Cost      Flags NextHop         Interface</w:t>
      </w:r>
    </w:p>
    <w:p w14:paraId="76F39CA6" w14:textId="77777777" w:rsidR="000A2316" w:rsidRPr="000A2316" w:rsidRDefault="000A2316" w:rsidP="000A2316">
      <w:pPr>
        <w:pStyle w:val="Listing"/>
        <w:ind w:left="-1134"/>
        <w:rPr>
          <w:lang w:val="en-US"/>
        </w:rPr>
      </w:pPr>
    </w:p>
    <w:p w14:paraId="7ACD8FCD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  10.0.13.0/24  Direct  0    0           D   10.0.13.3       GigabitEthernet</w:t>
      </w:r>
    </w:p>
    <w:p w14:paraId="3B12A349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0/0/1</w:t>
      </w:r>
    </w:p>
    <w:p w14:paraId="550EEC14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  10.0.13.3/32  Direct  0    0           D   127.0.0.1       GigabitEthernet</w:t>
      </w:r>
    </w:p>
    <w:p w14:paraId="38839CD3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0/0/1</w:t>
      </w:r>
    </w:p>
    <w:p w14:paraId="2C241129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10.0.13.255/32  Direct  0    0           D   127.0.0.1       GigabitEthernet</w:t>
      </w:r>
    </w:p>
    <w:p w14:paraId="7EB328CF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0/0/1</w:t>
      </w:r>
    </w:p>
    <w:p w14:paraId="3A318203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  10.0.23.0/24  Direct  0    0           D   10.0.23.3       GigabitEthernet</w:t>
      </w:r>
    </w:p>
    <w:p w14:paraId="18558DD3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0/0/2</w:t>
      </w:r>
    </w:p>
    <w:p w14:paraId="252E9E3D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  10.0.23.3/32  Direct  0    0           D   127.0.0.1       GigabitEthernet</w:t>
      </w:r>
    </w:p>
    <w:p w14:paraId="087941B0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0/0/2</w:t>
      </w:r>
    </w:p>
    <w:p w14:paraId="2ED9A0E8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10.0.23.255/32  Direct  0    0           D   127.0.0.1       GigabitEthernet</w:t>
      </w:r>
    </w:p>
    <w:p w14:paraId="6DFE9EF3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0/0/2</w:t>
      </w:r>
    </w:p>
    <w:p w14:paraId="5C24B2BB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  127.0.0.0/8   Direct  0    0           D   127.0.0.1       InLoopBack0</w:t>
      </w:r>
    </w:p>
    <w:p w14:paraId="06E9A3DA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 xml:space="preserve">      127.0.0.1/32  Direct  0    0           D   127.0.0.1       InLoopBack0</w:t>
      </w:r>
    </w:p>
    <w:p w14:paraId="4C3F9599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127.255.255.255/32  Direct  0    0           D   127.0.0.1       InLoopBack0</w:t>
      </w:r>
    </w:p>
    <w:p w14:paraId="3E5AD949" w14:textId="77777777" w:rsidR="000A2316" w:rsidRPr="000A2316" w:rsidRDefault="000A2316" w:rsidP="000A2316">
      <w:pPr>
        <w:pStyle w:val="Listing"/>
        <w:ind w:left="-1134"/>
        <w:rPr>
          <w:lang w:val="en-US"/>
        </w:rPr>
      </w:pPr>
      <w:r w:rsidRPr="000A2316">
        <w:rPr>
          <w:lang w:val="en-US"/>
        </w:rPr>
        <w:t>255.255.255.255/32  Direct  0    0           D   127.0.0.1       InLoopBack0</w:t>
      </w:r>
    </w:p>
    <w:p w14:paraId="3E4EA308" w14:textId="77777777" w:rsidR="000A2316" w:rsidRPr="000A2316" w:rsidRDefault="000A2316" w:rsidP="000A2316">
      <w:pPr>
        <w:pStyle w:val="Listing"/>
        <w:ind w:left="-1134"/>
        <w:rPr>
          <w:lang w:val="en-US"/>
        </w:rPr>
      </w:pPr>
    </w:p>
    <w:p w14:paraId="15B6119C" w14:textId="69D137C1" w:rsidR="001E6BA4" w:rsidRPr="001E6BA4" w:rsidRDefault="000A2316" w:rsidP="000A2316">
      <w:pPr>
        <w:pStyle w:val="Listing"/>
        <w:ind w:left="-1134"/>
      </w:pPr>
      <w:r>
        <w:t>&lt;router3&gt;</w:t>
      </w:r>
    </w:p>
    <w:p w14:paraId="6C299891" w14:textId="77777777" w:rsidR="001E6BA4" w:rsidRPr="001E6BA4" w:rsidRDefault="001E6BA4" w:rsidP="001E6BA4">
      <w:pPr>
        <w:ind w:firstLine="0"/>
      </w:pPr>
    </w:p>
    <w:p w14:paraId="2461D8DB" w14:textId="38410FFA" w:rsidR="00E84942" w:rsidRDefault="00E84942" w:rsidP="0090123D">
      <w:pPr>
        <w:pStyle w:val="2"/>
      </w:pPr>
      <w:r>
        <w:t xml:space="preserve">Создание </w:t>
      </w:r>
      <w:r>
        <w:rPr>
          <w:lang w:val="en-US"/>
        </w:rPr>
        <w:t>loopback</w:t>
      </w:r>
      <w:r>
        <w:t>-интерфейса</w:t>
      </w:r>
      <w:bookmarkEnd w:id="5"/>
    </w:p>
    <w:p w14:paraId="5FDC229F" w14:textId="77777777" w:rsidR="00E84942" w:rsidRPr="00E84942" w:rsidRDefault="00E84942" w:rsidP="00E84942">
      <w:pPr>
        <w:ind w:firstLine="0"/>
        <w:rPr>
          <w:lang w:val="ru-RU"/>
        </w:rPr>
      </w:pPr>
    </w:p>
    <w:p w14:paraId="509258F9" w14:textId="375BFF29" w:rsidR="00B84E30" w:rsidRDefault="00E84942" w:rsidP="00B84E30">
      <w:pPr>
        <w:pStyle w:val="2"/>
      </w:pPr>
      <w:r>
        <w:t xml:space="preserve"> </w:t>
      </w:r>
      <w:bookmarkStart w:id="6" w:name="_Toc210858829"/>
      <w:r>
        <w:t>Настройка статического маршрут</w:t>
      </w:r>
      <w:r w:rsidR="0097533F">
        <w:t>а</w:t>
      </w:r>
      <w:bookmarkEnd w:id="6"/>
    </w:p>
    <w:p w14:paraId="67CB4940" w14:textId="77777777" w:rsidR="00B84E30" w:rsidRPr="00B84E30" w:rsidRDefault="00B84E30" w:rsidP="00B84E30">
      <w:pPr>
        <w:rPr>
          <w:lang w:val="ru-RU"/>
        </w:rPr>
      </w:pPr>
    </w:p>
    <w:p w14:paraId="5C22E58E" w14:textId="4D0AFE5A" w:rsidR="0097533F" w:rsidRDefault="00B60577" w:rsidP="0097533F">
      <w:pPr>
        <w:pStyle w:val="2"/>
        <w:rPr>
          <w:vertAlign w:val="subscript"/>
        </w:rPr>
      </w:pPr>
      <w:bookmarkStart w:id="7" w:name="_Toc210858830"/>
      <w:r>
        <w:t xml:space="preserve">Настройка маршрута от </w:t>
      </w:r>
      <w:r>
        <w:rPr>
          <w:lang w:val="en-US"/>
        </w:rPr>
        <w:t>R</w:t>
      </w:r>
      <w:r w:rsidRPr="00B60577">
        <w:rPr>
          <w:vertAlign w:val="subscript"/>
        </w:rPr>
        <w:t>1</w:t>
      </w:r>
      <w:r>
        <w:rPr>
          <w:vertAlign w:val="subscript"/>
        </w:rPr>
        <w:t xml:space="preserve"> </w:t>
      </w:r>
      <w:r>
        <w:t xml:space="preserve">к </w:t>
      </w:r>
      <w:r>
        <w:rPr>
          <w:lang w:val="en-US"/>
        </w:rPr>
        <w:t>R</w:t>
      </w:r>
      <w:r w:rsidRPr="00B60577">
        <w:rPr>
          <w:vertAlign w:val="subscript"/>
        </w:rPr>
        <w:t xml:space="preserve">2 </w:t>
      </w:r>
      <w:r>
        <w:t xml:space="preserve">через </w:t>
      </w:r>
      <w:r>
        <w:rPr>
          <w:lang w:val="en-US"/>
        </w:rPr>
        <w:t>R</w:t>
      </w:r>
      <w:r w:rsidRPr="00B60577">
        <w:rPr>
          <w:vertAlign w:val="subscript"/>
        </w:rPr>
        <w:t>3</w:t>
      </w:r>
      <w:r>
        <w:rPr>
          <w:vertAlign w:val="subscript"/>
        </w:rPr>
        <w:t xml:space="preserve"> </w:t>
      </w:r>
      <w:r>
        <w:t xml:space="preserve">в качестве резервного маршрута от </w:t>
      </w:r>
      <w:proofErr w:type="spellStart"/>
      <w:r>
        <w:rPr>
          <w:lang w:val="en-US"/>
        </w:rPr>
        <w:t>LoopBacko</w:t>
      </w:r>
      <w:proofErr w:type="spellEnd"/>
      <w:r w:rsidRPr="00B60577">
        <w:t xml:space="preserve"> </w:t>
      </w:r>
      <w:r>
        <w:rPr>
          <w:lang w:val="en-US"/>
        </w:rPr>
        <w:t>R</w:t>
      </w:r>
      <w:r w:rsidRPr="00B60577">
        <w:rPr>
          <w:vertAlign w:val="subscript"/>
        </w:rPr>
        <w:t xml:space="preserve">1 </w:t>
      </w:r>
      <w:r>
        <w:t xml:space="preserve">к </w:t>
      </w:r>
      <w:proofErr w:type="spellStart"/>
      <w:r>
        <w:rPr>
          <w:lang w:val="en-US"/>
        </w:rPr>
        <w:t>LoopBacko</w:t>
      </w:r>
      <w:proofErr w:type="spellEnd"/>
      <w:r w:rsidRPr="00B60577">
        <w:t xml:space="preserve"> </w:t>
      </w:r>
      <w:r>
        <w:rPr>
          <w:lang w:val="en-US"/>
        </w:rPr>
        <w:t>R</w:t>
      </w:r>
      <w:r>
        <w:rPr>
          <w:vertAlign w:val="subscript"/>
        </w:rPr>
        <w:t>2</w:t>
      </w:r>
      <w:bookmarkEnd w:id="7"/>
    </w:p>
    <w:p w14:paraId="7C12B7D0" w14:textId="77777777" w:rsidR="0097533F" w:rsidRPr="0097533F" w:rsidRDefault="0097533F" w:rsidP="0097533F">
      <w:pPr>
        <w:rPr>
          <w:lang w:val="ru-RU"/>
        </w:rPr>
      </w:pPr>
    </w:p>
    <w:p w14:paraId="7236AB35" w14:textId="117CE621" w:rsidR="00B60577" w:rsidRPr="00B60577" w:rsidRDefault="00B60577" w:rsidP="00B60577">
      <w:pPr>
        <w:pStyle w:val="2"/>
      </w:pPr>
      <w:bookmarkStart w:id="8" w:name="_Toc210858831"/>
      <w:r>
        <w:t xml:space="preserve">Настройка маршрута по умолчанию для установления связи между интерфейсом </w:t>
      </w:r>
      <w:proofErr w:type="spellStart"/>
      <w:r>
        <w:rPr>
          <w:lang w:val="en-US"/>
        </w:rPr>
        <w:t>LoopBacko</w:t>
      </w:r>
      <w:proofErr w:type="spellEnd"/>
      <w:r w:rsidRPr="00B60577">
        <w:t xml:space="preserve"> </w:t>
      </w:r>
      <w:r>
        <w:t xml:space="preserve">маршрутизатора </w:t>
      </w:r>
      <w:r>
        <w:rPr>
          <w:lang w:val="en-US"/>
        </w:rPr>
        <w:t>R</w:t>
      </w:r>
      <w:r>
        <w:rPr>
          <w:vertAlign w:val="subscript"/>
        </w:rPr>
        <w:t xml:space="preserve">1 </w:t>
      </w:r>
      <w:r w:rsidR="0097533F">
        <w:t xml:space="preserve">и интерфейсом </w:t>
      </w:r>
      <w:proofErr w:type="spellStart"/>
      <w:r w:rsidR="0097533F">
        <w:rPr>
          <w:lang w:val="en-US"/>
        </w:rPr>
        <w:t>LoopBacko</w:t>
      </w:r>
      <w:proofErr w:type="spellEnd"/>
      <w:r w:rsidR="0097533F" w:rsidRPr="0097533F">
        <w:t xml:space="preserve"> </w:t>
      </w:r>
      <w:r w:rsidR="0097533F">
        <w:t xml:space="preserve">маршрутизатора </w:t>
      </w:r>
      <w:r w:rsidR="0097533F">
        <w:rPr>
          <w:lang w:val="en-US"/>
        </w:rPr>
        <w:t>R</w:t>
      </w:r>
      <w:r w:rsidR="0097533F">
        <w:rPr>
          <w:vertAlign w:val="subscript"/>
        </w:rPr>
        <w:t>2</w:t>
      </w:r>
      <w:bookmarkEnd w:id="8"/>
      <w:r w:rsidR="0097533F" w:rsidRPr="0097533F">
        <w:rPr>
          <w:vertAlign w:val="subscript"/>
        </w:rPr>
        <w:t xml:space="preserve"> </w:t>
      </w:r>
    </w:p>
    <w:p w14:paraId="3939EFA4" w14:textId="0D9EED0E" w:rsidR="00286042" w:rsidRDefault="00633EA3" w:rsidP="00286042">
      <w:pPr>
        <w:pStyle w:val="1"/>
      </w:pPr>
      <w:bookmarkStart w:id="9" w:name="_Toc115259537"/>
      <w:bookmarkStart w:id="10" w:name="_Toc115259605"/>
      <w:bookmarkStart w:id="11" w:name="_Toc177573737"/>
      <w:bookmarkStart w:id="12" w:name="_Toc210858832"/>
      <w:r>
        <w:lastRenderedPageBreak/>
        <w:t>ЗАКЛЮЧЕНИЕ</w:t>
      </w:r>
      <w:bookmarkEnd w:id="9"/>
      <w:bookmarkEnd w:id="10"/>
      <w:bookmarkEnd w:id="11"/>
      <w:bookmarkEnd w:id="12"/>
    </w:p>
    <w:p w14:paraId="4F5972BA" w14:textId="305981B8" w:rsidR="00A708B7" w:rsidRPr="00A708B7" w:rsidRDefault="00A708B7" w:rsidP="00A708B7">
      <w:pPr>
        <w:rPr>
          <w:lang w:val="ru-RU"/>
        </w:rPr>
      </w:pPr>
      <w:r>
        <w:rPr>
          <w:lang w:val="ru-RU"/>
        </w:rPr>
        <w:t>Цель работы достигнута.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1126" w14:textId="77777777" w:rsidR="00DA6D59" w:rsidRDefault="00DA6D59" w:rsidP="005D42B6">
      <w:pPr>
        <w:spacing w:line="240" w:lineRule="auto"/>
      </w:pPr>
      <w:r>
        <w:separator/>
      </w:r>
    </w:p>
  </w:endnote>
  <w:endnote w:type="continuationSeparator" w:id="0">
    <w:p w14:paraId="59DDAF32" w14:textId="77777777" w:rsidR="00DA6D59" w:rsidRDefault="00DA6D59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631A" w14:textId="77777777" w:rsidR="00DA6D59" w:rsidRDefault="00DA6D59" w:rsidP="005D42B6">
      <w:pPr>
        <w:spacing w:line="240" w:lineRule="auto"/>
      </w:pPr>
      <w:r>
        <w:separator/>
      </w:r>
    </w:p>
  </w:footnote>
  <w:footnote w:type="continuationSeparator" w:id="0">
    <w:p w14:paraId="7DB58A17" w14:textId="77777777" w:rsidR="00DA6D59" w:rsidRDefault="00DA6D59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35BF0"/>
    <w:rsid w:val="0004541A"/>
    <w:rsid w:val="00057F07"/>
    <w:rsid w:val="00070F87"/>
    <w:rsid w:val="00080E6D"/>
    <w:rsid w:val="000821EC"/>
    <w:rsid w:val="00093E46"/>
    <w:rsid w:val="00097094"/>
    <w:rsid w:val="000A2316"/>
    <w:rsid w:val="000B2ADA"/>
    <w:rsid w:val="000B5CE2"/>
    <w:rsid w:val="000C45EA"/>
    <w:rsid w:val="000E1CA9"/>
    <w:rsid w:val="00121A6C"/>
    <w:rsid w:val="00127647"/>
    <w:rsid w:val="00134BD1"/>
    <w:rsid w:val="00135FBF"/>
    <w:rsid w:val="0018091F"/>
    <w:rsid w:val="00182E58"/>
    <w:rsid w:val="001A3DBB"/>
    <w:rsid w:val="001A4C43"/>
    <w:rsid w:val="001A4C58"/>
    <w:rsid w:val="001B5C22"/>
    <w:rsid w:val="001C3770"/>
    <w:rsid w:val="001C38E9"/>
    <w:rsid w:val="001C7D6A"/>
    <w:rsid w:val="001E6BA4"/>
    <w:rsid w:val="00206B55"/>
    <w:rsid w:val="00237C42"/>
    <w:rsid w:val="0025554D"/>
    <w:rsid w:val="002566CD"/>
    <w:rsid w:val="00265897"/>
    <w:rsid w:val="00266B13"/>
    <w:rsid w:val="00270D13"/>
    <w:rsid w:val="0027409F"/>
    <w:rsid w:val="00277435"/>
    <w:rsid w:val="00286042"/>
    <w:rsid w:val="002A1D88"/>
    <w:rsid w:val="002C50A7"/>
    <w:rsid w:val="002C5FF5"/>
    <w:rsid w:val="002E0322"/>
    <w:rsid w:val="002F7A68"/>
    <w:rsid w:val="00326E7A"/>
    <w:rsid w:val="0033093D"/>
    <w:rsid w:val="003363A9"/>
    <w:rsid w:val="0034002F"/>
    <w:rsid w:val="003473CF"/>
    <w:rsid w:val="0036234E"/>
    <w:rsid w:val="00392EEF"/>
    <w:rsid w:val="003A3F52"/>
    <w:rsid w:val="003C6140"/>
    <w:rsid w:val="003D3A78"/>
    <w:rsid w:val="003E0AF4"/>
    <w:rsid w:val="003E3C7A"/>
    <w:rsid w:val="003E6DC8"/>
    <w:rsid w:val="00406BE0"/>
    <w:rsid w:val="00462CFB"/>
    <w:rsid w:val="00482E77"/>
    <w:rsid w:val="00485503"/>
    <w:rsid w:val="00487ECC"/>
    <w:rsid w:val="00490E2D"/>
    <w:rsid w:val="004A0AE7"/>
    <w:rsid w:val="004A166F"/>
    <w:rsid w:val="004A5233"/>
    <w:rsid w:val="004D324C"/>
    <w:rsid w:val="004E23D4"/>
    <w:rsid w:val="004F50CE"/>
    <w:rsid w:val="005022FD"/>
    <w:rsid w:val="005143BD"/>
    <w:rsid w:val="00536386"/>
    <w:rsid w:val="00550415"/>
    <w:rsid w:val="005629E3"/>
    <w:rsid w:val="00563E01"/>
    <w:rsid w:val="005748BD"/>
    <w:rsid w:val="005A48D9"/>
    <w:rsid w:val="005A7880"/>
    <w:rsid w:val="005B66B1"/>
    <w:rsid w:val="005D42B6"/>
    <w:rsid w:val="005E1DAA"/>
    <w:rsid w:val="005E2820"/>
    <w:rsid w:val="006034DB"/>
    <w:rsid w:val="00606C50"/>
    <w:rsid w:val="00607067"/>
    <w:rsid w:val="00633EA3"/>
    <w:rsid w:val="00645A25"/>
    <w:rsid w:val="00646214"/>
    <w:rsid w:val="0067159D"/>
    <w:rsid w:val="00671B2D"/>
    <w:rsid w:val="006756B9"/>
    <w:rsid w:val="00677ADA"/>
    <w:rsid w:val="00697383"/>
    <w:rsid w:val="006A3EF1"/>
    <w:rsid w:val="006B1DC1"/>
    <w:rsid w:val="0070170F"/>
    <w:rsid w:val="007112E1"/>
    <w:rsid w:val="00726958"/>
    <w:rsid w:val="00737F34"/>
    <w:rsid w:val="007473CE"/>
    <w:rsid w:val="00751CE7"/>
    <w:rsid w:val="007734EC"/>
    <w:rsid w:val="0077647B"/>
    <w:rsid w:val="0077689C"/>
    <w:rsid w:val="00794A96"/>
    <w:rsid w:val="007B272C"/>
    <w:rsid w:val="007B756B"/>
    <w:rsid w:val="007D146B"/>
    <w:rsid w:val="007D69F8"/>
    <w:rsid w:val="007E2024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7747"/>
    <w:rsid w:val="008A39AD"/>
    <w:rsid w:val="008B0CC1"/>
    <w:rsid w:val="008E3370"/>
    <w:rsid w:val="0090123D"/>
    <w:rsid w:val="0094670A"/>
    <w:rsid w:val="00954471"/>
    <w:rsid w:val="009660BD"/>
    <w:rsid w:val="0097533F"/>
    <w:rsid w:val="00997559"/>
    <w:rsid w:val="009A1C5E"/>
    <w:rsid w:val="009C024F"/>
    <w:rsid w:val="009C0388"/>
    <w:rsid w:val="009C7B06"/>
    <w:rsid w:val="00A1785E"/>
    <w:rsid w:val="00A21B7C"/>
    <w:rsid w:val="00A24C2D"/>
    <w:rsid w:val="00A35F74"/>
    <w:rsid w:val="00A473A8"/>
    <w:rsid w:val="00A47450"/>
    <w:rsid w:val="00A5063A"/>
    <w:rsid w:val="00A5681E"/>
    <w:rsid w:val="00A708B7"/>
    <w:rsid w:val="00A960F2"/>
    <w:rsid w:val="00AB5B10"/>
    <w:rsid w:val="00AC7493"/>
    <w:rsid w:val="00B113FF"/>
    <w:rsid w:val="00B12C4E"/>
    <w:rsid w:val="00B46FE5"/>
    <w:rsid w:val="00B60577"/>
    <w:rsid w:val="00B679F2"/>
    <w:rsid w:val="00B72F0D"/>
    <w:rsid w:val="00B74767"/>
    <w:rsid w:val="00B816AD"/>
    <w:rsid w:val="00B84E30"/>
    <w:rsid w:val="00BA0F4A"/>
    <w:rsid w:val="00BA3F7A"/>
    <w:rsid w:val="00BA7D7C"/>
    <w:rsid w:val="00BF00E5"/>
    <w:rsid w:val="00BF3DBA"/>
    <w:rsid w:val="00C04258"/>
    <w:rsid w:val="00C04CDD"/>
    <w:rsid w:val="00C40A0D"/>
    <w:rsid w:val="00C43330"/>
    <w:rsid w:val="00C51B53"/>
    <w:rsid w:val="00C904CB"/>
    <w:rsid w:val="00C9117D"/>
    <w:rsid w:val="00C91969"/>
    <w:rsid w:val="00C972CF"/>
    <w:rsid w:val="00C97A74"/>
    <w:rsid w:val="00CA29E7"/>
    <w:rsid w:val="00CA5C57"/>
    <w:rsid w:val="00CB452E"/>
    <w:rsid w:val="00CC00C3"/>
    <w:rsid w:val="00CC3386"/>
    <w:rsid w:val="00CE2E6B"/>
    <w:rsid w:val="00CE57A6"/>
    <w:rsid w:val="00D01EBE"/>
    <w:rsid w:val="00D13F01"/>
    <w:rsid w:val="00D35DB6"/>
    <w:rsid w:val="00D60321"/>
    <w:rsid w:val="00D6233B"/>
    <w:rsid w:val="00D75568"/>
    <w:rsid w:val="00D75AA5"/>
    <w:rsid w:val="00D85EF9"/>
    <w:rsid w:val="00DA265C"/>
    <w:rsid w:val="00DA6D59"/>
    <w:rsid w:val="00DC7543"/>
    <w:rsid w:val="00DD50E6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7428"/>
    <w:rsid w:val="00F77BA9"/>
    <w:rsid w:val="00FA0908"/>
    <w:rsid w:val="00FA5AD9"/>
    <w:rsid w:val="00FB37F1"/>
    <w:rsid w:val="00FC27F8"/>
    <w:rsid w:val="00FD4DB6"/>
    <w:rsid w:val="00FE3CFE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F049949-E5D7-466C-9630-8E28370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A473A8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148</TotalTime>
  <Pages>13</Pages>
  <Words>2356</Words>
  <Characters>13430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4</cp:revision>
  <cp:lastPrinted>2024-09-18T14:52:00Z</cp:lastPrinted>
  <dcterms:created xsi:type="dcterms:W3CDTF">2025-10-08T19:43:00Z</dcterms:created>
  <dcterms:modified xsi:type="dcterms:W3CDTF">2025-10-08T22:09:00Z</dcterms:modified>
</cp:coreProperties>
</file>